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64B484" w14:textId="2644B58A" w:rsidR="00FB1592" w:rsidRDefault="00FA4511" w:rsidP="00FA4511">
      <w:pPr>
        <w:pStyle w:val="ImagePlaceholder"/>
      </w:pPr>
      <w:r w:rsidRPr="001805B0">
        <w:rPr>
          <w:noProof/>
          <w:lang w:val="en-AU" w:eastAsia="en-AU"/>
        </w:rPr>
        <mc:AlternateContent>
          <mc:Choice Requires="wpg">
            <w:drawing>
              <wp:anchor distT="0" distB="0" distL="114300" distR="114300" simplePos="0" relativeHeight="251659264" behindDoc="1" locked="1" layoutInCell="1" allowOverlap="1" wp14:anchorId="2FE87347" wp14:editId="6547465D">
                <wp:simplePos x="0" y="0"/>
                <wp:positionH relativeFrom="column">
                  <wp:posOffset>-1133475</wp:posOffset>
                </wp:positionH>
                <wp:positionV relativeFrom="paragraph">
                  <wp:posOffset>-628650</wp:posOffset>
                </wp:positionV>
                <wp:extent cx="7772400" cy="10067925"/>
                <wp:effectExtent l="0" t="0" r="19050" b="28575"/>
                <wp:wrapNone/>
                <wp:docPr id="11" name="Group 10">
                  <a:extLst xmlns:a="http://schemas.openxmlformats.org/drawingml/2006/main">
                    <a:ext uri="{FF2B5EF4-FFF2-40B4-BE49-F238E27FC236}">
                      <a16:creationId xmlns:a16="http://schemas.microsoft.com/office/drawing/2014/main" id="{42877035-C2D3-DB41-8CDE-EF76C5D91AA3}"/>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67925"/>
                          <a:chOff x="0" y="-6494"/>
                          <a:chExt cx="5299364" cy="6864494"/>
                        </a:xfrm>
                      </wpg:grpSpPr>
                      <wps:wsp>
                        <wps:cNvPr id="2" name="Freeform 2">
                          <a:extLst>
                            <a:ext uri="{FF2B5EF4-FFF2-40B4-BE49-F238E27FC236}">
                              <a16:creationId xmlns:a16="http://schemas.microsoft.com/office/drawing/2014/main" id="{09015DF4-D327-B64A-A276-0F6BAD993A92}"/>
                            </a:ext>
                          </a:extLst>
                        </wps:cNvPr>
                        <wps:cNvSpPr/>
                        <wps:spPr>
                          <a:xfrm>
                            <a:off x="0" y="-6494"/>
                            <a:ext cx="5299364" cy="6858000"/>
                          </a:xfrm>
                          <a:custGeom>
                            <a:avLst/>
                            <a:gdLst>
                              <a:gd name="connsiteX0" fmla="*/ 0 w 5299364"/>
                              <a:gd name="connsiteY0" fmla="*/ 0 h 6858000"/>
                              <a:gd name="connsiteX1" fmla="*/ 5299364 w 5299364"/>
                              <a:gd name="connsiteY1" fmla="*/ 0 h 6858000"/>
                              <a:gd name="connsiteX2" fmla="*/ 5299364 w 5299364"/>
                              <a:gd name="connsiteY2" fmla="*/ 6858000 h 6858000"/>
                              <a:gd name="connsiteX3" fmla="*/ 0 w 5299364"/>
                              <a:gd name="connsiteY3" fmla="*/ 6858000 h 6858000"/>
                            </a:gdLst>
                            <a:ahLst/>
                            <a:cxnLst>
                              <a:cxn ang="0">
                                <a:pos x="connsiteX0" y="connsiteY0"/>
                              </a:cxn>
                              <a:cxn ang="0">
                                <a:pos x="connsiteX1" y="connsiteY1"/>
                              </a:cxn>
                              <a:cxn ang="0">
                                <a:pos x="connsiteX2" y="connsiteY2"/>
                              </a:cxn>
                              <a:cxn ang="0">
                                <a:pos x="connsiteX3" y="connsiteY3"/>
                              </a:cxn>
                            </a:cxnLst>
                            <a:rect l="l" t="t" r="r" b="b"/>
                            <a:pathLst>
                              <a:path w="5299364" h="6858000">
                                <a:moveTo>
                                  <a:pt x="0" y="0"/>
                                </a:moveTo>
                                <a:lnTo>
                                  <a:pt x="5299364" y="0"/>
                                </a:lnTo>
                                <a:lnTo>
                                  <a:pt x="5299364" y="6858000"/>
                                </a:lnTo>
                                <a:lnTo>
                                  <a:pt x="0" y="6858000"/>
                                </a:lnTo>
                                <a:close/>
                              </a:path>
                            </a:pathLst>
                          </a:custGeom>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3">
                          <a:extLst>
                            <a:ext uri="{FF2B5EF4-FFF2-40B4-BE49-F238E27FC236}">
                              <a16:creationId xmlns:a16="http://schemas.microsoft.com/office/drawing/2014/main" id="{E8A4EE16-F10D-C94B-B81D-0E56AB6E71B6}"/>
                            </a:ext>
                          </a:extLst>
                        </wps:cNvPr>
                        <wps:cNvSpPr/>
                        <wps:spPr>
                          <a:xfrm>
                            <a:off x="0" y="278389"/>
                            <a:ext cx="3744624" cy="8659"/>
                          </a:xfrm>
                          <a:custGeom>
                            <a:avLst/>
                            <a:gdLst>
                              <a:gd name="connsiteX0" fmla="*/ 0 w 3744624"/>
                              <a:gd name="connsiteY0" fmla="*/ 0 h 8659"/>
                              <a:gd name="connsiteX1" fmla="*/ 3744624 w 3744624"/>
                              <a:gd name="connsiteY1" fmla="*/ 0 h 8659"/>
                            </a:gdLst>
                            <a:ahLst/>
                            <a:cxnLst>
                              <a:cxn ang="0">
                                <a:pos x="connsiteX0" y="connsiteY0"/>
                              </a:cxn>
                              <a:cxn ang="0">
                                <a:pos x="connsiteX1" y="connsiteY1"/>
                              </a:cxn>
                            </a:cxnLst>
                            <a:rect l="l" t="t" r="r" b="b"/>
                            <a:pathLst>
                              <a:path w="3744624" h="8659">
                                <a:moveTo>
                                  <a:pt x="0" y="0"/>
                                </a:moveTo>
                                <a:lnTo>
                                  <a:pt x="3744624" y="0"/>
                                </a:lnTo>
                              </a:path>
                            </a:pathLst>
                          </a:custGeom>
                          <a:ln w="6490" cap="flat">
                            <a:solidFill>
                              <a:schemeClr val="accent2"/>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 name="Freeform 4">
                          <a:extLst>
                            <a:ext uri="{FF2B5EF4-FFF2-40B4-BE49-F238E27FC236}">
                              <a16:creationId xmlns:a16="http://schemas.microsoft.com/office/drawing/2014/main" id="{A8B585A9-5469-8C4A-9F63-59572E50EFFA}"/>
                            </a:ext>
                          </a:extLst>
                        </wps:cNvPr>
                        <wps:cNvSpPr/>
                        <wps:spPr>
                          <a:xfrm>
                            <a:off x="338570" y="0"/>
                            <a:ext cx="8659" cy="6858000"/>
                          </a:xfrm>
                          <a:custGeom>
                            <a:avLst/>
                            <a:gdLst>
                              <a:gd name="connsiteX0" fmla="*/ 0 w 8659"/>
                              <a:gd name="connsiteY0" fmla="*/ 0 h 6858000"/>
                              <a:gd name="connsiteX1" fmla="*/ 0 w 8659"/>
                              <a:gd name="connsiteY1" fmla="*/ 6858000 h 6858000"/>
                            </a:gdLst>
                            <a:ahLst/>
                            <a:cxnLst>
                              <a:cxn ang="0">
                                <a:pos x="connsiteX0" y="connsiteY0"/>
                              </a:cxn>
                              <a:cxn ang="0">
                                <a:pos x="connsiteX1" y="connsiteY1"/>
                              </a:cxn>
                            </a:cxnLst>
                            <a:rect l="l" t="t" r="r" b="b"/>
                            <a:pathLst>
                              <a:path w="8659" h="6858000">
                                <a:moveTo>
                                  <a:pt x="0" y="0"/>
                                </a:moveTo>
                                <a:lnTo>
                                  <a:pt x="0" y="6858000"/>
                                </a:lnTo>
                              </a:path>
                            </a:pathLst>
                          </a:custGeom>
                          <a:ln w="6490" cap="flat">
                            <a:solidFill>
                              <a:schemeClr val="accent2"/>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 name="Freeform 5">
                          <a:extLst>
                            <a:ext uri="{FF2B5EF4-FFF2-40B4-BE49-F238E27FC236}">
                              <a16:creationId xmlns:a16="http://schemas.microsoft.com/office/drawing/2014/main" id="{F2F325BE-9C4C-8447-8A02-B1E28B0CE55D}"/>
                            </a:ext>
                          </a:extLst>
                        </wps:cNvPr>
                        <wps:cNvSpPr/>
                        <wps:spPr>
                          <a:xfrm>
                            <a:off x="3335568" y="86"/>
                            <a:ext cx="1963622" cy="1823193"/>
                          </a:xfrm>
                          <a:custGeom>
                            <a:avLst/>
                            <a:gdLst>
                              <a:gd name="connsiteX0" fmla="*/ 863312 w 1963622"/>
                              <a:gd name="connsiteY0" fmla="*/ 536604 h 1823193"/>
                              <a:gd name="connsiteX1" fmla="*/ 863138 w 1963622"/>
                              <a:gd name="connsiteY1" fmla="*/ 536431 h 1823193"/>
                              <a:gd name="connsiteX2" fmla="*/ 840451 w 1963622"/>
                              <a:gd name="connsiteY2" fmla="*/ 557646 h 1823193"/>
                              <a:gd name="connsiteX3" fmla="*/ 863312 w 1963622"/>
                              <a:gd name="connsiteY3" fmla="*/ 536604 h 1823193"/>
                              <a:gd name="connsiteX4" fmla="*/ 864437 w 1963622"/>
                              <a:gd name="connsiteY4" fmla="*/ 535478 h 1823193"/>
                              <a:gd name="connsiteX5" fmla="*/ 863138 w 1963622"/>
                              <a:gd name="connsiteY5" fmla="*/ 536431 h 1823193"/>
                              <a:gd name="connsiteX6" fmla="*/ 863312 w 1963622"/>
                              <a:gd name="connsiteY6" fmla="*/ 536604 h 1823193"/>
                              <a:gd name="connsiteX7" fmla="*/ 864437 w 1963622"/>
                              <a:gd name="connsiteY7" fmla="*/ 535478 h 1823193"/>
                              <a:gd name="connsiteX8" fmla="*/ 1048097 w 1963622"/>
                              <a:gd name="connsiteY8" fmla="*/ 552883 h 1823193"/>
                              <a:gd name="connsiteX9" fmla="*/ 1058661 w 1963622"/>
                              <a:gd name="connsiteY9" fmla="*/ 532274 h 1823193"/>
                              <a:gd name="connsiteX10" fmla="*/ 1112520 w 1963622"/>
                              <a:gd name="connsiteY10" fmla="*/ 475038 h 1823193"/>
                              <a:gd name="connsiteX11" fmla="*/ 1120486 w 1963622"/>
                              <a:gd name="connsiteY11" fmla="*/ 464993 h 1823193"/>
                              <a:gd name="connsiteX12" fmla="*/ 1099878 w 1963622"/>
                              <a:gd name="connsiteY12" fmla="*/ 476856 h 1823193"/>
                              <a:gd name="connsiteX13" fmla="*/ 1062298 w 1963622"/>
                              <a:gd name="connsiteY13" fmla="*/ 517467 h 1823193"/>
                              <a:gd name="connsiteX14" fmla="*/ 1036493 w 1963622"/>
                              <a:gd name="connsiteY14" fmla="*/ 561196 h 1823193"/>
                              <a:gd name="connsiteX15" fmla="*/ 1048097 w 1963622"/>
                              <a:gd name="connsiteY15" fmla="*/ 552883 h 1823193"/>
                              <a:gd name="connsiteX16" fmla="*/ 1036320 w 1963622"/>
                              <a:gd name="connsiteY16" fmla="*/ 561196 h 1823193"/>
                              <a:gd name="connsiteX17" fmla="*/ 1036320 w 1963622"/>
                              <a:gd name="connsiteY17" fmla="*/ 561369 h 1823193"/>
                              <a:gd name="connsiteX18" fmla="*/ 1036407 w 1963622"/>
                              <a:gd name="connsiteY18" fmla="*/ 561282 h 1823193"/>
                              <a:gd name="connsiteX19" fmla="*/ 1036320 w 1963622"/>
                              <a:gd name="connsiteY19" fmla="*/ 561196 h 1823193"/>
                              <a:gd name="connsiteX20" fmla="*/ 1122998 w 1963622"/>
                              <a:gd name="connsiteY20" fmla="*/ 462309 h 1823193"/>
                              <a:gd name="connsiteX21" fmla="*/ 1120486 w 1963622"/>
                              <a:gd name="connsiteY21" fmla="*/ 464820 h 1823193"/>
                              <a:gd name="connsiteX22" fmla="*/ 1120573 w 1963622"/>
                              <a:gd name="connsiteY22" fmla="*/ 464907 h 1823193"/>
                              <a:gd name="connsiteX23" fmla="*/ 1123084 w 1963622"/>
                              <a:gd name="connsiteY23" fmla="*/ 462395 h 1823193"/>
                              <a:gd name="connsiteX24" fmla="*/ 1122998 w 1963622"/>
                              <a:gd name="connsiteY24" fmla="*/ 462309 h 1823193"/>
                              <a:gd name="connsiteX25" fmla="*/ 888163 w 1963622"/>
                              <a:gd name="connsiteY25" fmla="*/ 522923 h 1823193"/>
                              <a:gd name="connsiteX26" fmla="*/ 933970 w 1963622"/>
                              <a:gd name="connsiteY26" fmla="*/ 499283 h 1823193"/>
                              <a:gd name="connsiteX27" fmla="*/ 938299 w 1963622"/>
                              <a:gd name="connsiteY27" fmla="*/ 492529 h 1823193"/>
                              <a:gd name="connsiteX28" fmla="*/ 932065 w 1963622"/>
                              <a:gd name="connsiteY28" fmla="*/ 491317 h 1823193"/>
                              <a:gd name="connsiteX29" fmla="*/ 883314 w 1963622"/>
                              <a:gd name="connsiteY29" fmla="*/ 519199 h 1823193"/>
                              <a:gd name="connsiteX30" fmla="*/ 868767 w 1963622"/>
                              <a:gd name="connsiteY30" fmla="*/ 532534 h 1823193"/>
                              <a:gd name="connsiteX31" fmla="*/ 888163 w 1963622"/>
                              <a:gd name="connsiteY31" fmla="*/ 522923 h 1823193"/>
                              <a:gd name="connsiteX32" fmla="*/ 937520 w 1963622"/>
                              <a:gd name="connsiteY32" fmla="*/ 702166 h 1823193"/>
                              <a:gd name="connsiteX33" fmla="*/ 937606 w 1963622"/>
                              <a:gd name="connsiteY33" fmla="*/ 701993 h 1823193"/>
                              <a:gd name="connsiteX34" fmla="*/ 937433 w 1963622"/>
                              <a:gd name="connsiteY34" fmla="*/ 702079 h 1823193"/>
                              <a:gd name="connsiteX35" fmla="*/ 937520 w 1963622"/>
                              <a:gd name="connsiteY35" fmla="*/ 702166 h 1823193"/>
                              <a:gd name="connsiteX36" fmla="*/ 937520 w 1963622"/>
                              <a:gd name="connsiteY36" fmla="*/ 702166 h 1823193"/>
                              <a:gd name="connsiteX37" fmla="*/ 937433 w 1963622"/>
                              <a:gd name="connsiteY37" fmla="*/ 702079 h 1823193"/>
                              <a:gd name="connsiteX38" fmla="*/ 936914 w 1963622"/>
                              <a:gd name="connsiteY38" fmla="*/ 703032 h 1823193"/>
                              <a:gd name="connsiteX39" fmla="*/ 937520 w 1963622"/>
                              <a:gd name="connsiteY39" fmla="*/ 702166 h 1823193"/>
                              <a:gd name="connsiteX40" fmla="*/ 1036320 w 1963622"/>
                              <a:gd name="connsiteY40" fmla="*/ 561369 h 1823193"/>
                              <a:gd name="connsiteX41" fmla="*/ 1031471 w 1963622"/>
                              <a:gd name="connsiteY41" fmla="*/ 571067 h 1823193"/>
                              <a:gd name="connsiteX42" fmla="*/ 1036320 w 1963622"/>
                              <a:gd name="connsiteY42" fmla="*/ 561369 h 1823193"/>
                              <a:gd name="connsiteX43" fmla="*/ 979690 w 1963622"/>
                              <a:gd name="connsiteY43" fmla="*/ 661035 h 1823193"/>
                              <a:gd name="connsiteX44" fmla="*/ 951981 w 1963622"/>
                              <a:gd name="connsiteY44" fmla="*/ 684501 h 1823193"/>
                              <a:gd name="connsiteX45" fmla="*/ 937520 w 1963622"/>
                              <a:gd name="connsiteY45" fmla="*/ 702079 h 1823193"/>
                              <a:gd name="connsiteX46" fmla="*/ 979690 w 1963622"/>
                              <a:gd name="connsiteY46" fmla="*/ 661035 h 1823193"/>
                              <a:gd name="connsiteX47" fmla="*/ 984885 w 1963622"/>
                              <a:gd name="connsiteY47" fmla="*/ 649518 h 1823193"/>
                              <a:gd name="connsiteX48" fmla="*/ 993285 w 1963622"/>
                              <a:gd name="connsiteY48" fmla="*/ 644756 h 1823193"/>
                              <a:gd name="connsiteX49" fmla="*/ 1014326 w 1963622"/>
                              <a:gd name="connsiteY49" fmla="*/ 607349 h 1823193"/>
                              <a:gd name="connsiteX50" fmla="*/ 1031471 w 1963622"/>
                              <a:gd name="connsiteY50" fmla="*/ 571240 h 1823193"/>
                              <a:gd name="connsiteX51" fmla="*/ 1019262 w 1963622"/>
                              <a:gd name="connsiteY51" fmla="*/ 583883 h 1823193"/>
                              <a:gd name="connsiteX52" fmla="*/ 985665 w 1963622"/>
                              <a:gd name="connsiteY52" fmla="*/ 640686 h 1823193"/>
                              <a:gd name="connsiteX53" fmla="*/ 984885 w 1963622"/>
                              <a:gd name="connsiteY53" fmla="*/ 649518 h 1823193"/>
                              <a:gd name="connsiteX54" fmla="*/ 980642 w 1963622"/>
                              <a:gd name="connsiteY54" fmla="*/ 475211 h 1823193"/>
                              <a:gd name="connsiteX55" fmla="*/ 945400 w 1963622"/>
                              <a:gd name="connsiteY55" fmla="*/ 486814 h 1823193"/>
                              <a:gd name="connsiteX56" fmla="*/ 946785 w 1963622"/>
                              <a:gd name="connsiteY56" fmla="*/ 490105 h 1823193"/>
                              <a:gd name="connsiteX57" fmla="*/ 980642 w 1963622"/>
                              <a:gd name="connsiteY57" fmla="*/ 475211 h 1823193"/>
                              <a:gd name="connsiteX58" fmla="*/ 1538720 w 1963622"/>
                              <a:gd name="connsiteY58" fmla="*/ 376151 h 1823193"/>
                              <a:gd name="connsiteX59" fmla="*/ 1399655 w 1963622"/>
                              <a:gd name="connsiteY59" fmla="*/ 499370 h 1823193"/>
                              <a:gd name="connsiteX60" fmla="*/ 1373073 w 1963622"/>
                              <a:gd name="connsiteY60" fmla="*/ 536344 h 1823193"/>
                              <a:gd name="connsiteX61" fmla="*/ 1392815 w 1963622"/>
                              <a:gd name="connsiteY61" fmla="*/ 524914 h 1823193"/>
                              <a:gd name="connsiteX62" fmla="*/ 1439055 w 1963622"/>
                              <a:gd name="connsiteY62" fmla="*/ 482398 h 1823193"/>
                              <a:gd name="connsiteX63" fmla="*/ 1451351 w 1963622"/>
                              <a:gd name="connsiteY63" fmla="*/ 470448 h 1823193"/>
                              <a:gd name="connsiteX64" fmla="*/ 1452130 w 1963622"/>
                              <a:gd name="connsiteY64" fmla="*/ 463088 h 1823193"/>
                              <a:gd name="connsiteX65" fmla="*/ 1453342 w 1963622"/>
                              <a:gd name="connsiteY65" fmla="*/ 453303 h 1823193"/>
                              <a:gd name="connsiteX66" fmla="*/ 1491442 w 1963622"/>
                              <a:gd name="connsiteY66" fmla="*/ 422131 h 1823193"/>
                              <a:gd name="connsiteX67" fmla="*/ 1538807 w 1963622"/>
                              <a:gd name="connsiteY67" fmla="*/ 385849 h 1823193"/>
                              <a:gd name="connsiteX68" fmla="*/ 1560974 w 1963622"/>
                              <a:gd name="connsiteY68" fmla="*/ 360998 h 1823193"/>
                              <a:gd name="connsiteX69" fmla="*/ 1538720 w 1963622"/>
                              <a:gd name="connsiteY69" fmla="*/ 376151 h 1823193"/>
                              <a:gd name="connsiteX70" fmla="*/ 1442345 w 1963622"/>
                              <a:gd name="connsiteY70" fmla="*/ 467504 h 1823193"/>
                              <a:gd name="connsiteX71" fmla="*/ 1431608 w 1963622"/>
                              <a:gd name="connsiteY71" fmla="*/ 476077 h 1823193"/>
                              <a:gd name="connsiteX72" fmla="*/ 1441999 w 1963622"/>
                              <a:gd name="connsiteY72" fmla="*/ 467158 h 1823193"/>
                              <a:gd name="connsiteX73" fmla="*/ 1443298 w 1963622"/>
                              <a:gd name="connsiteY73" fmla="*/ 466205 h 1823193"/>
                              <a:gd name="connsiteX74" fmla="*/ 1442345 w 1963622"/>
                              <a:gd name="connsiteY74" fmla="*/ 467504 h 1823193"/>
                              <a:gd name="connsiteX75" fmla="*/ 1031558 w 1963622"/>
                              <a:gd name="connsiteY75" fmla="*/ 571067 h 1823193"/>
                              <a:gd name="connsiteX76" fmla="*/ 1031471 w 1963622"/>
                              <a:gd name="connsiteY76" fmla="*/ 571154 h 1823193"/>
                              <a:gd name="connsiteX77" fmla="*/ 1031471 w 1963622"/>
                              <a:gd name="connsiteY77" fmla="*/ 571154 h 1823193"/>
                              <a:gd name="connsiteX78" fmla="*/ 1031471 w 1963622"/>
                              <a:gd name="connsiteY78" fmla="*/ 571327 h 1823193"/>
                              <a:gd name="connsiteX79" fmla="*/ 1031558 w 1963622"/>
                              <a:gd name="connsiteY79" fmla="*/ 571240 h 1823193"/>
                              <a:gd name="connsiteX80" fmla="*/ 1031558 w 1963622"/>
                              <a:gd name="connsiteY80" fmla="*/ 571067 h 1823193"/>
                              <a:gd name="connsiteX81" fmla="*/ 592109 w 1963622"/>
                              <a:gd name="connsiteY81" fmla="*/ 1183611 h 1823193"/>
                              <a:gd name="connsiteX82" fmla="*/ 608215 w 1963622"/>
                              <a:gd name="connsiteY82" fmla="*/ 1154950 h 1823193"/>
                              <a:gd name="connsiteX83" fmla="*/ 622935 w 1963622"/>
                              <a:gd name="connsiteY83" fmla="*/ 1128713 h 1823193"/>
                              <a:gd name="connsiteX84" fmla="*/ 608215 w 1963622"/>
                              <a:gd name="connsiteY84" fmla="*/ 1142913 h 1823193"/>
                              <a:gd name="connsiteX85" fmla="*/ 587000 w 1963622"/>
                              <a:gd name="connsiteY85" fmla="*/ 1180148 h 1823193"/>
                              <a:gd name="connsiteX86" fmla="*/ 578687 w 1963622"/>
                              <a:gd name="connsiteY86" fmla="*/ 1196513 h 1823193"/>
                              <a:gd name="connsiteX87" fmla="*/ 592109 w 1963622"/>
                              <a:gd name="connsiteY87" fmla="*/ 1183611 h 1823193"/>
                              <a:gd name="connsiteX88" fmla="*/ 1036493 w 1963622"/>
                              <a:gd name="connsiteY88" fmla="*/ 561196 h 1823193"/>
                              <a:gd name="connsiteX89" fmla="*/ 1036320 w 1963622"/>
                              <a:gd name="connsiteY89" fmla="*/ 561196 h 1823193"/>
                              <a:gd name="connsiteX90" fmla="*/ 1036407 w 1963622"/>
                              <a:gd name="connsiteY90" fmla="*/ 561282 h 1823193"/>
                              <a:gd name="connsiteX91" fmla="*/ 1036493 w 1963622"/>
                              <a:gd name="connsiteY91" fmla="*/ 561196 h 1823193"/>
                              <a:gd name="connsiteX92" fmla="*/ 1563486 w 1963622"/>
                              <a:gd name="connsiteY92" fmla="*/ 991033 h 1823193"/>
                              <a:gd name="connsiteX93" fmla="*/ 1563486 w 1963622"/>
                              <a:gd name="connsiteY93" fmla="*/ 1008957 h 1823193"/>
                              <a:gd name="connsiteX94" fmla="*/ 1565131 w 1963622"/>
                              <a:gd name="connsiteY94" fmla="*/ 1009563 h 1823193"/>
                              <a:gd name="connsiteX95" fmla="*/ 1566083 w 1963622"/>
                              <a:gd name="connsiteY95" fmla="*/ 1004974 h 1823193"/>
                              <a:gd name="connsiteX96" fmla="*/ 1567469 w 1963622"/>
                              <a:gd name="connsiteY96" fmla="*/ 997874 h 1823193"/>
                              <a:gd name="connsiteX97" fmla="*/ 1563486 w 1963622"/>
                              <a:gd name="connsiteY97" fmla="*/ 991033 h 1823193"/>
                              <a:gd name="connsiteX98" fmla="*/ 790835 w 1963622"/>
                              <a:gd name="connsiteY98" fmla="*/ 688658 h 1823193"/>
                              <a:gd name="connsiteX99" fmla="*/ 798282 w 1963622"/>
                              <a:gd name="connsiteY99" fmla="*/ 712383 h 1823193"/>
                              <a:gd name="connsiteX100" fmla="*/ 790835 w 1963622"/>
                              <a:gd name="connsiteY100" fmla="*/ 688658 h 1823193"/>
                              <a:gd name="connsiteX101" fmla="*/ 1569461 w 1963622"/>
                              <a:gd name="connsiteY101" fmla="*/ 979430 h 1823193"/>
                              <a:gd name="connsiteX102" fmla="*/ 1575522 w 1963622"/>
                              <a:gd name="connsiteY102" fmla="*/ 918903 h 1823193"/>
                              <a:gd name="connsiteX103" fmla="*/ 1569461 w 1963622"/>
                              <a:gd name="connsiteY103" fmla="*/ 979430 h 1823193"/>
                              <a:gd name="connsiteX104" fmla="*/ 743470 w 1963622"/>
                              <a:gd name="connsiteY104" fmla="*/ 764511 h 1823193"/>
                              <a:gd name="connsiteX105" fmla="*/ 745981 w 1963622"/>
                              <a:gd name="connsiteY105" fmla="*/ 768841 h 1823193"/>
                              <a:gd name="connsiteX106" fmla="*/ 767023 w 1963622"/>
                              <a:gd name="connsiteY106" fmla="*/ 771265 h 1823193"/>
                              <a:gd name="connsiteX107" fmla="*/ 812396 w 1963622"/>
                              <a:gd name="connsiteY107" fmla="*/ 760701 h 1823193"/>
                              <a:gd name="connsiteX108" fmla="*/ 848678 w 1963622"/>
                              <a:gd name="connsiteY108" fmla="*/ 747626 h 1823193"/>
                              <a:gd name="connsiteX109" fmla="*/ 910157 w 1963622"/>
                              <a:gd name="connsiteY109" fmla="*/ 721476 h 1823193"/>
                              <a:gd name="connsiteX110" fmla="*/ 891194 w 1963622"/>
                              <a:gd name="connsiteY110" fmla="*/ 724333 h 1823193"/>
                              <a:gd name="connsiteX111" fmla="*/ 836382 w 1963622"/>
                              <a:gd name="connsiteY111" fmla="*/ 746241 h 1823193"/>
                              <a:gd name="connsiteX112" fmla="*/ 771958 w 1963622"/>
                              <a:gd name="connsiteY112" fmla="*/ 762779 h 1823193"/>
                              <a:gd name="connsiteX113" fmla="*/ 748752 w 1963622"/>
                              <a:gd name="connsiteY113" fmla="*/ 762866 h 1823193"/>
                              <a:gd name="connsiteX114" fmla="*/ 743470 w 1963622"/>
                              <a:gd name="connsiteY114" fmla="*/ 764511 h 1823193"/>
                              <a:gd name="connsiteX115" fmla="*/ 514956 w 1963622"/>
                              <a:gd name="connsiteY115" fmla="*/ 351992 h 1823193"/>
                              <a:gd name="connsiteX116" fmla="*/ 512012 w 1963622"/>
                              <a:gd name="connsiteY116" fmla="*/ 351299 h 1823193"/>
                              <a:gd name="connsiteX117" fmla="*/ 514956 w 1963622"/>
                              <a:gd name="connsiteY117" fmla="*/ 351992 h 1823193"/>
                              <a:gd name="connsiteX118" fmla="*/ 512012 w 1963622"/>
                              <a:gd name="connsiteY118" fmla="*/ 351213 h 1823193"/>
                              <a:gd name="connsiteX119" fmla="*/ 511925 w 1963622"/>
                              <a:gd name="connsiteY119" fmla="*/ 351040 h 1823193"/>
                              <a:gd name="connsiteX120" fmla="*/ 511839 w 1963622"/>
                              <a:gd name="connsiteY120" fmla="*/ 350953 h 1823193"/>
                              <a:gd name="connsiteX121" fmla="*/ 511839 w 1963622"/>
                              <a:gd name="connsiteY121" fmla="*/ 351126 h 1823193"/>
                              <a:gd name="connsiteX122" fmla="*/ 512012 w 1963622"/>
                              <a:gd name="connsiteY122" fmla="*/ 351213 h 1823193"/>
                              <a:gd name="connsiteX123" fmla="*/ 572106 w 1963622"/>
                              <a:gd name="connsiteY123" fmla="*/ 473999 h 1823193"/>
                              <a:gd name="connsiteX124" fmla="*/ 555221 w 1963622"/>
                              <a:gd name="connsiteY124" fmla="*/ 471574 h 1823193"/>
                              <a:gd name="connsiteX125" fmla="*/ 551065 w 1963622"/>
                              <a:gd name="connsiteY125" fmla="*/ 471834 h 1823193"/>
                              <a:gd name="connsiteX126" fmla="*/ 521624 w 1963622"/>
                              <a:gd name="connsiteY126" fmla="*/ 493135 h 1823193"/>
                              <a:gd name="connsiteX127" fmla="*/ 523615 w 1963622"/>
                              <a:gd name="connsiteY127" fmla="*/ 497378 h 1823193"/>
                              <a:gd name="connsiteX128" fmla="*/ 606743 w 1963622"/>
                              <a:gd name="connsiteY128" fmla="*/ 468803 h 1823193"/>
                              <a:gd name="connsiteX129" fmla="*/ 572106 w 1963622"/>
                              <a:gd name="connsiteY129" fmla="*/ 473999 h 1823193"/>
                              <a:gd name="connsiteX130" fmla="*/ 511839 w 1963622"/>
                              <a:gd name="connsiteY130" fmla="*/ 351040 h 1823193"/>
                              <a:gd name="connsiteX131" fmla="*/ 493742 w 1963622"/>
                              <a:gd name="connsiteY131" fmla="*/ 348355 h 1823193"/>
                              <a:gd name="connsiteX132" fmla="*/ 511839 w 1963622"/>
                              <a:gd name="connsiteY132" fmla="*/ 351040 h 1823193"/>
                              <a:gd name="connsiteX133" fmla="*/ 1372986 w 1963622"/>
                              <a:gd name="connsiteY133" fmla="*/ 536604 h 1823193"/>
                              <a:gd name="connsiteX134" fmla="*/ 1373073 w 1963622"/>
                              <a:gd name="connsiteY134" fmla="*/ 536431 h 1823193"/>
                              <a:gd name="connsiteX135" fmla="*/ 1372899 w 1963622"/>
                              <a:gd name="connsiteY135" fmla="*/ 536517 h 1823193"/>
                              <a:gd name="connsiteX136" fmla="*/ 1372986 w 1963622"/>
                              <a:gd name="connsiteY136" fmla="*/ 536604 h 1823193"/>
                              <a:gd name="connsiteX137" fmla="*/ 787111 w 1963622"/>
                              <a:gd name="connsiteY137" fmla="*/ 679565 h 1823193"/>
                              <a:gd name="connsiteX138" fmla="*/ 793260 w 1963622"/>
                              <a:gd name="connsiteY138" fmla="*/ 684155 h 1823193"/>
                              <a:gd name="connsiteX139" fmla="*/ 794645 w 1963622"/>
                              <a:gd name="connsiteY139" fmla="*/ 678180 h 1823193"/>
                              <a:gd name="connsiteX140" fmla="*/ 791528 w 1963622"/>
                              <a:gd name="connsiteY140" fmla="*/ 656359 h 1823193"/>
                              <a:gd name="connsiteX141" fmla="*/ 801486 w 1963622"/>
                              <a:gd name="connsiteY141" fmla="*/ 603279 h 1823193"/>
                              <a:gd name="connsiteX142" fmla="*/ 801312 w 1963622"/>
                              <a:gd name="connsiteY142" fmla="*/ 603106 h 1823193"/>
                              <a:gd name="connsiteX143" fmla="*/ 785380 w 1963622"/>
                              <a:gd name="connsiteY143" fmla="*/ 634278 h 1823193"/>
                              <a:gd name="connsiteX144" fmla="*/ 786592 w 1963622"/>
                              <a:gd name="connsiteY144" fmla="*/ 670906 h 1823193"/>
                              <a:gd name="connsiteX145" fmla="*/ 787111 w 1963622"/>
                              <a:gd name="connsiteY145" fmla="*/ 679565 h 1823193"/>
                              <a:gd name="connsiteX146" fmla="*/ 1372986 w 1963622"/>
                              <a:gd name="connsiteY146" fmla="*/ 536604 h 1823193"/>
                              <a:gd name="connsiteX147" fmla="*/ 1372899 w 1963622"/>
                              <a:gd name="connsiteY147" fmla="*/ 536517 h 1823193"/>
                              <a:gd name="connsiteX148" fmla="*/ 1372899 w 1963622"/>
                              <a:gd name="connsiteY148" fmla="*/ 536691 h 1823193"/>
                              <a:gd name="connsiteX149" fmla="*/ 1372986 w 1963622"/>
                              <a:gd name="connsiteY149" fmla="*/ 536604 h 1823193"/>
                              <a:gd name="connsiteX150" fmla="*/ 1366578 w 1963622"/>
                              <a:gd name="connsiteY150" fmla="*/ 540933 h 1823193"/>
                              <a:gd name="connsiteX151" fmla="*/ 1368483 w 1963622"/>
                              <a:gd name="connsiteY151" fmla="*/ 542925 h 1823193"/>
                              <a:gd name="connsiteX152" fmla="*/ 1372726 w 1963622"/>
                              <a:gd name="connsiteY152" fmla="*/ 536604 h 1823193"/>
                              <a:gd name="connsiteX153" fmla="*/ 1366578 w 1963622"/>
                              <a:gd name="connsiteY153" fmla="*/ 540933 h 1823193"/>
                              <a:gd name="connsiteX154" fmla="*/ 834563 w 1963622"/>
                              <a:gd name="connsiteY154" fmla="*/ 565179 h 1823193"/>
                              <a:gd name="connsiteX155" fmla="*/ 801226 w 1963622"/>
                              <a:gd name="connsiteY155" fmla="*/ 603192 h 1823193"/>
                              <a:gd name="connsiteX156" fmla="*/ 801399 w 1963622"/>
                              <a:gd name="connsiteY156" fmla="*/ 603366 h 1823193"/>
                              <a:gd name="connsiteX157" fmla="*/ 834563 w 1963622"/>
                              <a:gd name="connsiteY157" fmla="*/ 565179 h 1823193"/>
                              <a:gd name="connsiteX158" fmla="*/ 1123084 w 1963622"/>
                              <a:gd name="connsiteY158" fmla="*/ 462222 h 1823193"/>
                              <a:gd name="connsiteX159" fmla="*/ 1122911 w 1963622"/>
                              <a:gd name="connsiteY159" fmla="*/ 462309 h 1823193"/>
                              <a:gd name="connsiteX160" fmla="*/ 1122998 w 1963622"/>
                              <a:gd name="connsiteY160" fmla="*/ 462395 h 1823193"/>
                              <a:gd name="connsiteX161" fmla="*/ 1123084 w 1963622"/>
                              <a:gd name="connsiteY161" fmla="*/ 462222 h 1823193"/>
                              <a:gd name="connsiteX162" fmla="*/ 1585913 w 1963622"/>
                              <a:gd name="connsiteY162" fmla="*/ 1261197 h 1823193"/>
                              <a:gd name="connsiteX163" fmla="*/ 1618817 w 1963622"/>
                              <a:gd name="connsiteY163" fmla="*/ 992332 h 1823193"/>
                              <a:gd name="connsiteX164" fmla="*/ 1613102 w 1963622"/>
                              <a:gd name="connsiteY164" fmla="*/ 1001510 h 1823193"/>
                              <a:gd name="connsiteX165" fmla="*/ 1600374 w 1963622"/>
                              <a:gd name="connsiteY165" fmla="*/ 1096847 h 1823193"/>
                              <a:gd name="connsiteX166" fmla="*/ 1582622 w 1963622"/>
                              <a:gd name="connsiteY166" fmla="*/ 1236605 h 1823193"/>
                              <a:gd name="connsiteX167" fmla="*/ 1585913 w 1963622"/>
                              <a:gd name="connsiteY167" fmla="*/ 1261197 h 1823193"/>
                              <a:gd name="connsiteX168" fmla="*/ 1560974 w 1963622"/>
                              <a:gd name="connsiteY168" fmla="*/ 361084 h 1823193"/>
                              <a:gd name="connsiteX169" fmla="*/ 1560888 w 1963622"/>
                              <a:gd name="connsiteY169" fmla="*/ 360998 h 1823193"/>
                              <a:gd name="connsiteX170" fmla="*/ 1560802 w 1963622"/>
                              <a:gd name="connsiteY170" fmla="*/ 360998 h 1823193"/>
                              <a:gd name="connsiteX171" fmla="*/ 1560974 w 1963622"/>
                              <a:gd name="connsiteY171" fmla="*/ 361084 h 1823193"/>
                              <a:gd name="connsiteX172" fmla="*/ 1560974 w 1963622"/>
                              <a:gd name="connsiteY172" fmla="*/ 361084 h 1823193"/>
                              <a:gd name="connsiteX173" fmla="*/ 1560888 w 1963622"/>
                              <a:gd name="connsiteY173" fmla="*/ 360998 h 1823193"/>
                              <a:gd name="connsiteX174" fmla="*/ 1560888 w 1963622"/>
                              <a:gd name="connsiteY174" fmla="*/ 361084 h 1823193"/>
                              <a:gd name="connsiteX175" fmla="*/ 1560974 w 1963622"/>
                              <a:gd name="connsiteY175" fmla="*/ 361084 h 1823193"/>
                              <a:gd name="connsiteX176" fmla="*/ 1859021 w 1963622"/>
                              <a:gd name="connsiteY176" fmla="*/ 686320 h 1823193"/>
                              <a:gd name="connsiteX177" fmla="*/ 1855990 w 1963622"/>
                              <a:gd name="connsiteY177" fmla="*/ 692208 h 1823193"/>
                              <a:gd name="connsiteX178" fmla="*/ 1870364 w 1963622"/>
                              <a:gd name="connsiteY178" fmla="*/ 731953 h 1823193"/>
                              <a:gd name="connsiteX179" fmla="*/ 1862571 w 1963622"/>
                              <a:gd name="connsiteY179" fmla="*/ 688484 h 1823193"/>
                              <a:gd name="connsiteX180" fmla="*/ 1859021 w 1963622"/>
                              <a:gd name="connsiteY180" fmla="*/ 686320 h 1823193"/>
                              <a:gd name="connsiteX181" fmla="*/ 1854777 w 1963622"/>
                              <a:gd name="connsiteY181" fmla="*/ 1245610 h 1823193"/>
                              <a:gd name="connsiteX182" fmla="*/ 1869065 w 1963622"/>
                              <a:gd name="connsiteY182" fmla="*/ 1315836 h 1823193"/>
                              <a:gd name="connsiteX183" fmla="*/ 1854777 w 1963622"/>
                              <a:gd name="connsiteY183" fmla="*/ 1245610 h 1823193"/>
                              <a:gd name="connsiteX184" fmla="*/ 1776845 w 1963622"/>
                              <a:gd name="connsiteY184" fmla="*/ 1065934 h 1823193"/>
                              <a:gd name="connsiteX185" fmla="*/ 1781175 w 1963622"/>
                              <a:gd name="connsiteY185" fmla="*/ 1076238 h 1823193"/>
                              <a:gd name="connsiteX186" fmla="*/ 1786717 w 1963622"/>
                              <a:gd name="connsiteY186" fmla="*/ 1081174 h 1823193"/>
                              <a:gd name="connsiteX187" fmla="*/ 1787929 w 1963622"/>
                              <a:gd name="connsiteY187" fmla="*/ 1074593 h 1823193"/>
                              <a:gd name="connsiteX188" fmla="*/ 1781262 w 1963622"/>
                              <a:gd name="connsiteY188" fmla="*/ 1049655 h 1823193"/>
                              <a:gd name="connsiteX189" fmla="*/ 1767061 w 1963622"/>
                              <a:gd name="connsiteY189" fmla="*/ 980036 h 1823193"/>
                              <a:gd name="connsiteX190" fmla="*/ 1749743 w 1963622"/>
                              <a:gd name="connsiteY190" fmla="*/ 939771 h 1823193"/>
                              <a:gd name="connsiteX191" fmla="*/ 1750522 w 1963622"/>
                              <a:gd name="connsiteY191" fmla="*/ 935528 h 1823193"/>
                              <a:gd name="connsiteX192" fmla="*/ 1751994 w 1963622"/>
                              <a:gd name="connsiteY192" fmla="*/ 926956 h 1823193"/>
                              <a:gd name="connsiteX193" fmla="*/ 1741863 w 1963622"/>
                              <a:gd name="connsiteY193" fmla="*/ 902624 h 1823193"/>
                              <a:gd name="connsiteX194" fmla="*/ 1729654 w 1963622"/>
                              <a:gd name="connsiteY194" fmla="*/ 865216 h 1823193"/>
                              <a:gd name="connsiteX195" fmla="*/ 1719522 w 1963622"/>
                              <a:gd name="connsiteY195" fmla="*/ 827376 h 1823193"/>
                              <a:gd name="connsiteX196" fmla="*/ 1705581 w 1963622"/>
                              <a:gd name="connsiteY196" fmla="*/ 796203 h 1823193"/>
                              <a:gd name="connsiteX197" fmla="*/ 1689302 w 1963622"/>
                              <a:gd name="connsiteY197" fmla="*/ 739919 h 1823193"/>
                              <a:gd name="connsiteX198" fmla="*/ 1679258 w 1963622"/>
                              <a:gd name="connsiteY198" fmla="*/ 722948 h 1823193"/>
                              <a:gd name="connsiteX199" fmla="*/ 1709565 w 1963622"/>
                              <a:gd name="connsiteY199" fmla="*/ 851362 h 1823193"/>
                              <a:gd name="connsiteX200" fmla="*/ 1728009 w 1963622"/>
                              <a:gd name="connsiteY200" fmla="*/ 977525 h 1823193"/>
                              <a:gd name="connsiteX201" fmla="*/ 1734676 w 1963622"/>
                              <a:gd name="connsiteY201" fmla="*/ 1105593 h 1823193"/>
                              <a:gd name="connsiteX202" fmla="*/ 1719956 w 1963622"/>
                              <a:gd name="connsiteY202" fmla="*/ 1021253 h 1823193"/>
                              <a:gd name="connsiteX203" fmla="*/ 1707573 w 1963622"/>
                              <a:gd name="connsiteY203" fmla="*/ 936134 h 1823193"/>
                              <a:gd name="connsiteX204" fmla="*/ 1689389 w 1963622"/>
                              <a:gd name="connsiteY204" fmla="*/ 854133 h 1823193"/>
                              <a:gd name="connsiteX205" fmla="*/ 1693545 w 1963622"/>
                              <a:gd name="connsiteY205" fmla="*/ 882275 h 1823193"/>
                              <a:gd name="connsiteX206" fmla="*/ 1703503 w 1963622"/>
                              <a:gd name="connsiteY206" fmla="*/ 941070 h 1823193"/>
                              <a:gd name="connsiteX207" fmla="*/ 1718397 w 1963622"/>
                              <a:gd name="connsiteY207" fmla="*/ 1051647 h 1823193"/>
                              <a:gd name="connsiteX208" fmla="*/ 1725238 w 1963622"/>
                              <a:gd name="connsiteY208" fmla="*/ 1089920 h 1823193"/>
                              <a:gd name="connsiteX209" fmla="*/ 1731126 w 1963622"/>
                              <a:gd name="connsiteY209" fmla="*/ 1135813 h 1823193"/>
                              <a:gd name="connsiteX210" fmla="*/ 1736668 w 1963622"/>
                              <a:gd name="connsiteY210" fmla="*/ 1173394 h 1823193"/>
                              <a:gd name="connsiteX211" fmla="*/ 1734849 w 1963622"/>
                              <a:gd name="connsiteY211" fmla="*/ 1264401 h 1823193"/>
                              <a:gd name="connsiteX212" fmla="*/ 1730780 w 1963622"/>
                              <a:gd name="connsiteY212" fmla="*/ 1336184 h 1823193"/>
                              <a:gd name="connsiteX213" fmla="*/ 1734849 w 1963622"/>
                              <a:gd name="connsiteY213" fmla="*/ 1394893 h 1823193"/>
                              <a:gd name="connsiteX214" fmla="*/ 1742989 w 1963622"/>
                              <a:gd name="connsiteY214" fmla="*/ 1218854 h 1823193"/>
                              <a:gd name="connsiteX215" fmla="*/ 1756323 w 1963622"/>
                              <a:gd name="connsiteY215" fmla="*/ 1240848 h 1823193"/>
                              <a:gd name="connsiteX216" fmla="*/ 1750522 w 1963622"/>
                              <a:gd name="connsiteY216" fmla="*/ 1216429 h 1823193"/>
                              <a:gd name="connsiteX217" fmla="*/ 1742556 w 1963622"/>
                              <a:gd name="connsiteY217" fmla="*/ 1170623 h 1823193"/>
                              <a:gd name="connsiteX218" fmla="*/ 1743508 w 1963622"/>
                              <a:gd name="connsiteY218" fmla="*/ 1125855 h 1823193"/>
                              <a:gd name="connsiteX219" fmla="*/ 1742209 w 1963622"/>
                              <a:gd name="connsiteY219" fmla="*/ 1078317 h 1823193"/>
                              <a:gd name="connsiteX220" fmla="*/ 1736668 w 1963622"/>
                              <a:gd name="connsiteY220" fmla="*/ 1005320 h 1823193"/>
                              <a:gd name="connsiteX221" fmla="*/ 1734330 w 1963622"/>
                              <a:gd name="connsiteY221" fmla="*/ 988262 h 1823193"/>
                              <a:gd name="connsiteX222" fmla="*/ 1722726 w 1963622"/>
                              <a:gd name="connsiteY222" fmla="*/ 894051 h 1823193"/>
                              <a:gd name="connsiteX223" fmla="*/ 1709738 w 1963622"/>
                              <a:gd name="connsiteY223" fmla="*/ 832139 h 1823193"/>
                              <a:gd name="connsiteX224" fmla="*/ 1714154 w 1963622"/>
                              <a:gd name="connsiteY224" fmla="*/ 831359 h 1823193"/>
                              <a:gd name="connsiteX225" fmla="*/ 1781868 w 1963622"/>
                              <a:gd name="connsiteY225" fmla="*/ 1281026 h 1823193"/>
                              <a:gd name="connsiteX226" fmla="*/ 1776845 w 1963622"/>
                              <a:gd name="connsiteY226" fmla="*/ 1065934 h 1823193"/>
                              <a:gd name="connsiteX227" fmla="*/ 1766195 w 1963622"/>
                              <a:gd name="connsiteY227" fmla="*/ 1000298 h 1823193"/>
                              <a:gd name="connsiteX228" fmla="*/ 1765243 w 1963622"/>
                              <a:gd name="connsiteY228" fmla="*/ 1005407 h 1823193"/>
                              <a:gd name="connsiteX229" fmla="*/ 1761519 w 1963622"/>
                              <a:gd name="connsiteY229" fmla="*/ 999779 h 1823193"/>
                              <a:gd name="connsiteX230" fmla="*/ 1760133 w 1963622"/>
                              <a:gd name="connsiteY230" fmla="*/ 988262 h 1823193"/>
                              <a:gd name="connsiteX231" fmla="*/ 1763164 w 1963622"/>
                              <a:gd name="connsiteY231" fmla="*/ 988089 h 1823193"/>
                              <a:gd name="connsiteX232" fmla="*/ 1766195 w 1963622"/>
                              <a:gd name="connsiteY232" fmla="*/ 1000298 h 1823193"/>
                              <a:gd name="connsiteX233" fmla="*/ 1766888 w 1963622"/>
                              <a:gd name="connsiteY233" fmla="*/ 1016318 h 1823193"/>
                              <a:gd name="connsiteX234" fmla="*/ 1773556 w 1963622"/>
                              <a:gd name="connsiteY234" fmla="*/ 1048703 h 1823193"/>
                              <a:gd name="connsiteX235" fmla="*/ 1766888 w 1963622"/>
                              <a:gd name="connsiteY235" fmla="*/ 1016318 h 1823193"/>
                              <a:gd name="connsiteX236" fmla="*/ 1959379 w 1963622"/>
                              <a:gd name="connsiteY236" fmla="*/ 1723159 h 1823193"/>
                              <a:gd name="connsiteX237" fmla="*/ 1959293 w 1963622"/>
                              <a:gd name="connsiteY237" fmla="*/ 1722986 h 1823193"/>
                              <a:gd name="connsiteX238" fmla="*/ 1959293 w 1963622"/>
                              <a:gd name="connsiteY238" fmla="*/ 1722986 h 1823193"/>
                              <a:gd name="connsiteX239" fmla="*/ 1959293 w 1963622"/>
                              <a:gd name="connsiteY239" fmla="*/ 1723073 h 1823193"/>
                              <a:gd name="connsiteX240" fmla="*/ 1959379 w 1963622"/>
                              <a:gd name="connsiteY240" fmla="*/ 1723159 h 1823193"/>
                              <a:gd name="connsiteX241" fmla="*/ 1893657 w 1963622"/>
                              <a:gd name="connsiteY241" fmla="*/ 1399396 h 1823193"/>
                              <a:gd name="connsiteX242" fmla="*/ 1902316 w 1963622"/>
                              <a:gd name="connsiteY242" fmla="*/ 1446241 h 1823193"/>
                              <a:gd name="connsiteX243" fmla="*/ 1893657 w 1963622"/>
                              <a:gd name="connsiteY243" fmla="*/ 1399396 h 1823193"/>
                              <a:gd name="connsiteX244" fmla="*/ 1886557 w 1963622"/>
                              <a:gd name="connsiteY244" fmla="*/ 1356533 h 1823193"/>
                              <a:gd name="connsiteX245" fmla="*/ 1891578 w 1963622"/>
                              <a:gd name="connsiteY245" fmla="*/ 1390131 h 1823193"/>
                              <a:gd name="connsiteX246" fmla="*/ 1886557 w 1963622"/>
                              <a:gd name="connsiteY246" fmla="*/ 1356533 h 1823193"/>
                              <a:gd name="connsiteX247" fmla="*/ 1902229 w 1963622"/>
                              <a:gd name="connsiteY247" fmla="*/ 1452822 h 1823193"/>
                              <a:gd name="connsiteX248" fmla="*/ 1906819 w 1963622"/>
                              <a:gd name="connsiteY248" fmla="*/ 1482263 h 1823193"/>
                              <a:gd name="connsiteX249" fmla="*/ 1902229 w 1963622"/>
                              <a:gd name="connsiteY249" fmla="*/ 1452822 h 1823193"/>
                              <a:gd name="connsiteX250" fmla="*/ 1813041 w 1963622"/>
                              <a:gd name="connsiteY250" fmla="*/ 1057102 h 1823193"/>
                              <a:gd name="connsiteX251" fmla="*/ 1829493 w 1963622"/>
                              <a:gd name="connsiteY251" fmla="*/ 1122218 h 1823193"/>
                              <a:gd name="connsiteX252" fmla="*/ 1813041 w 1963622"/>
                              <a:gd name="connsiteY252" fmla="*/ 1057102 h 1823193"/>
                              <a:gd name="connsiteX253" fmla="*/ 1802390 w 1963622"/>
                              <a:gd name="connsiteY253" fmla="*/ 990080 h 1823193"/>
                              <a:gd name="connsiteX254" fmla="*/ 1805161 w 1963622"/>
                              <a:gd name="connsiteY254" fmla="*/ 1010256 h 1823193"/>
                              <a:gd name="connsiteX255" fmla="*/ 1802390 w 1963622"/>
                              <a:gd name="connsiteY255" fmla="*/ 990080 h 1823193"/>
                              <a:gd name="connsiteX256" fmla="*/ 1856856 w 1963622"/>
                              <a:gd name="connsiteY256" fmla="*/ 1238510 h 1823193"/>
                              <a:gd name="connsiteX257" fmla="*/ 1837892 w 1963622"/>
                              <a:gd name="connsiteY257" fmla="*/ 1138670 h 1823193"/>
                              <a:gd name="connsiteX258" fmla="*/ 1833736 w 1963622"/>
                              <a:gd name="connsiteY258" fmla="*/ 1133562 h 1823193"/>
                              <a:gd name="connsiteX259" fmla="*/ 1831398 w 1963622"/>
                              <a:gd name="connsiteY259" fmla="*/ 1140489 h 1823193"/>
                              <a:gd name="connsiteX260" fmla="*/ 1846552 w 1963622"/>
                              <a:gd name="connsiteY260" fmla="*/ 1222404 h 1823193"/>
                              <a:gd name="connsiteX261" fmla="*/ 1856856 w 1963622"/>
                              <a:gd name="connsiteY261" fmla="*/ 1238510 h 1823193"/>
                              <a:gd name="connsiteX262" fmla="*/ 1811482 w 1963622"/>
                              <a:gd name="connsiteY262" fmla="*/ 988435 h 1823193"/>
                              <a:gd name="connsiteX263" fmla="*/ 1807932 w 1963622"/>
                              <a:gd name="connsiteY263" fmla="*/ 989821 h 1823193"/>
                              <a:gd name="connsiteX264" fmla="*/ 1826376 w 1963622"/>
                              <a:gd name="connsiteY264" fmla="*/ 1030432 h 1823193"/>
                              <a:gd name="connsiteX265" fmla="*/ 1811482 w 1963622"/>
                              <a:gd name="connsiteY265" fmla="*/ 988435 h 1823193"/>
                              <a:gd name="connsiteX266" fmla="*/ 1806719 w 1963622"/>
                              <a:gd name="connsiteY266" fmla="*/ 1025843 h 1823193"/>
                              <a:gd name="connsiteX267" fmla="*/ 1813733 w 1963622"/>
                              <a:gd name="connsiteY267" fmla="*/ 1039957 h 1823193"/>
                              <a:gd name="connsiteX268" fmla="*/ 1809577 w 1963622"/>
                              <a:gd name="connsiteY268" fmla="*/ 1024803 h 1823193"/>
                              <a:gd name="connsiteX269" fmla="*/ 1806719 w 1963622"/>
                              <a:gd name="connsiteY269" fmla="*/ 1025843 h 1823193"/>
                              <a:gd name="connsiteX270" fmla="*/ 1814686 w 1963622"/>
                              <a:gd name="connsiteY270" fmla="*/ 1350645 h 1823193"/>
                              <a:gd name="connsiteX271" fmla="*/ 1817890 w 1963622"/>
                              <a:gd name="connsiteY271" fmla="*/ 1350732 h 1823193"/>
                              <a:gd name="connsiteX272" fmla="*/ 1817890 w 1963622"/>
                              <a:gd name="connsiteY272" fmla="*/ 1282844 h 1823193"/>
                              <a:gd name="connsiteX273" fmla="*/ 1821007 w 1963622"/>
                              <a:gd name="connsiteY273" fmla="*/ 1282498 h 1823193"/>
                              <a:gd name="connsiteX274" fmla="*/ 1836161 w 1963622"/>
                              <a:gd name="connsiteY274" fmla="*/ 1326140 h 1823193"/>
                              <a:gd name="connsiteX275" fmla="*/ 1826030 w 1963622"/>
                              <a:gd name="connsiteY275" fmla="*/ 1272627 h 1823193"/>
                              <a:gd name="connsiteX276" fmla="*/ 1812088 w 1963622"/>
                              <a:gd name="connsiteY276" fmla="*/ 1176771 h 1823193"/>
                              <a:gd name="connsiteX277" fmla="*/ 1800745 w 1963622"/>
                              <a:gd name="connsiteY277" fmla="*/ 1090613 h 1823193"/>
                              <a:gd name="connsiteX278" fmla="*/ 1781089 w 1963622"/>
                              <a:gd name="connsiteY278" fmla="*/ 990600 h 1823193"/>
                              <a:gd name="connsiteX279" fmla="*/ 1777019 w 1963622"/>
                              <a:gd name="connsiteY279" fmla="*/ 985924 h 1823193"/>
                              <a:gd name="connsiteX280" fmla="*/ 1775287 w 1963622"/>
                              <a:gd name="connsiteY280" fmla="*/ 992072 h 1823193"/>
                              <a:gd name="connsiteX281" fmla="*/ 1799706 w 1963622"/>
                              <a:gd name="connsiteY281" fmla="*/ 1112433 h 1823193"/>
                              <a:gd name="connsiteX282" fmla="*/ 1798320 w 1963622"/>
                              <a:gd name="connsiteY282" fmla="*/ 1124643 h 1823193"/>
                              <a:gd name="connsiteX283" fmla="*/ 1787410 w 1963622"/>
                              <a:gd name="connsiteY283" fmla="*/ 1087495 h 1823193"/>
                              <a:gd name="connsiteX284" fmla="*/ 1783946 w 1963622"/>
                              <a:gd name="connsiteY284" fmla="*/ 1100138 h 1823193"/>
                              <a:gd name="connsiteX285" fmla="*/ 1796935 w 1963622"/>
                              <a:gd name="connsiteY285" fmla="*/ 1166466 h 1823193"/>
                              <a:gd name="connsiteX286" fmla="*/ 1811136 w 1963622"/>
                              <a:gd name="connsiteY286" fmla="*/ 1284230 h 1823193"/>
                              <a:gd name="connsiteX287" fmla="*/ 1814686 w 1963622"/>
                              <a:gd name="connsiteY287" fmla="*/ 1350645 h 1823193"/>
                              <a:gd name="connsiteX288" fmla="*/ 1336704 w 1963622"/>
                              <a:gd name="connsiteY288" fmla="*/ 5022 h 1823193"/>
                              <a:gd name="connsiteX289" fmla="*/ 1495598 w 1963622"/>
                              <a:gd name="connsiteY289" fmla="*/ 45460 h 1823193"/>
                              <a:gd name="connsiteX290" fmla="*/ 1554221 w 1963622"/>
                              <a:gd name="connsiteY290" fmla="*/ 71351 h 1823193"/>
                              <a:gd name="connsiteX291" fmla="*/ 1575002 w 1963622"/>
                              <a:gd name="connsiteY291" fmla="*/ 79750 h 1823193"/>
                              <a:gd name="connsiteX292" fmla="*/ 1545301 w 1963622"/>
                              <a:gd name="connsiteY292" fmla="*/ 94730 h 1823193"/>
                              <a:gd name="connsiteX293" fmla="*/ 1541751 w 1963622"/>
                              <a:gd name="connsiteY293" fmla="*/ 101744 h 1823193"/>
                              <a:gd name="connsiteX294" fmla="*/ 1547033 w 1963622"/>
                              <a:gd name="connsiteY294" fmla="*/ 102091 h 1823193"/>
                              <a:gd name="connsiteX295" fmla="*/ 1576301 w 1963622"/>
                              <a:gd name="connsiteY295" fmla="*/ 86764 h 1823193"/>
                              <a:gd name="connsiteX296" fmla="*/ 1595178 w 1963622"/>
                              <a:gd name="connsiteY296" fmla="*/ 85119 h 1823193"/>
                              <a:gd name="connsiteX297" fmla="*/ 1619510 w 1963622"/>
                              <a:gd name="connsiteY297" fmla="*/ 90314 h 1823193"/>
                              <a:gd name="connsiteX298" fmla="*/ 1592407 w 1963622"/>
                              <a:gd name="connsiteY298" fmla="*/ 79058 h 1823193"/>
                              <a:gd name="connsiteX299" fmla="*/ 1611890 w 1963622"/>
                              <a:gd name="connsiteY299" fmla="*/ 68493 h 1823193"/>
                              <a:gd name="connsiteX300" fmla="*/ 1601239 w 1963622"/>
                              <a:gd name="connsiteY300" fmla="*/ 66848 h 1823193"/>
                              <a:gd name="connsiteX301" fmla="*/ 1562273 w 1963622"/>
                              <a:gd name="connsiteY301" fmla="*/ 65549 h 1823193"/>
                              <a:gd name="connsiteX302" fmla="*/ 1478367 w 1963622"/>
                              <a:gd name="connsiteY302" fmla="*/ 33511 h 1823193"/>
                              <a:gd name="connsiteX303" fmla="*/ 1459577 w 1963622"/>
                              <a:gd name="connsiteY303" fmla="*/ 28229 h 1823193"/>
                              <a:gd name="connsiteX304" fmla="*/ 1431175 w 1963622"/>
                              <a:gd name="connsiteY304" fmla="*/ 17405 h 1823193"/>
                              <a:gd name="connsiteX305" fmla="*/ 1378181 w 1963622"/>
                              <a:gd name="connsiteY305" fmla="*/ 433 h 1823193"/>
                              <a:gd name="connsiteX306" fmla="*/ 1330729 w 1963622"/>
                              <a:gd name="connsiteY306" fmla="*/ 433 h 1823193"/>
                              <a:gd name="connsiteX307" fmla="*/ 1336704 w 1963622"/>
                              <a:gd name="connsiteY307" fmla="*/ 5022 h 1823193"/>
                              <a:gd name="connsiteX308" fmla="*/ 1960246 w 1963622"/>
                              <a:gd name="connsiteY308" fmla="*/ 1724025 h 1823193"/>
                              <a:gd name="connsiteX309" fmla="*/ 1959293 w 1963622"/>
                              <a:gd name="connsiteY309" fmla="*/ 1723073 h 1823193"/>
                              <a:gd name="connsiteX310" fmla="*/ 1959553 w 1963622"/>
                              <a:gd name="connsiteY310" fmla="*/ 1723765 h 1823193"/>
                              <a:gd name="connsiteX311" fmla="*/ 1960246 w 1963622"/>
                              <a:gd name="connsiteY311" fmla="*/ 1724025 h 1823193"/>
                              <a:gd name="connsiteX312" fmla="*/ 1674668 w 1963622"/>
                              <a:gd name="connsiteY312" fmla="*/ 346 h 1823193"/>
                              <a:gd name="connsiteX313" fmla="*/ 1667308 w 1963622"/>
                              <a:gd name="connsiteY313" fmla="*/ 346 h 1823193"/>
                              <a:gd name="connsiteX314" fmla="*/ 1675794 w 1963622"/>
                              <a:gd name="connsiteY314" fmla="*/ 29528 h 1823193"/>
                              <a:gd name="connsiteX315" fmla="*/ 1674668 w 1963622"/>
                              <a:gd name="connsiteY315" fmla="*/ 346 h 1823193"/>
                              <a:gd name="connsiteX316" fmla="*/ 1634663 w 1963622"/>
                              <a:gd name="connsiteY316" fmla="*/ 14374 h 1823193"/>
                              <a:gd name="connsiteX317" fmla="*/ 1627823 w 1963622"/>
                              <a:gd name="connsiteY317" fmla="*/ 346 h 1823193"/>
                              <a:gd name="connsiteX318" fmla="*/ 1620376 w 1963622"/>
                              <a:gd name="connsiteY318" fmla="*/ 346 h 1823193"/>
                              <a:gd name="connsiteX319" fmla="*/ 1634663 w 1963622"/>
                              <a:gd name="connsiteY319" fmla="*/ 14374 h 1823193"/>
                              <a:gd name="connsiteX320" fmla="*/ 772218 w 1963622"/>
                              <a:gd name="connsiteY320" fmla="*/ 15846 h 1823193"/>
                              <a:gd name="connsiteX321" fmla="*/ 746067 w 1963622"/>
                              <a:gd name="connsiteY321" fmla="*/ 8226 h 1823193"/>
                              <a:gd name="connsiteX322" fmla="*/ 772218 w 1963622"/>
                              <a:gd name="connsiteY322" fmla="*/ 15846 h 1823193"/>
                              <a:gd name="connsiteX323" fmla="*/ 1474990 w 1963622"/>
                              <a:gd name="connsiteY323" fmla="*/ 5542 h 1823193"/>
                              <a:gd name="connsiteX324" fmla="*/ 1542271 w 1963622"/>
                              <a:gd name="connsiteY324" fmla="*/ 32818 h 1823193"/>
                              <a:gd name="connsiteX325" fmla="*/ 1578899 w 1963622"/>
                              <a:gd name="connsiteY325" fmla="*/ 47538 h 1823193"/>
                              <a:gd name="connsiteX326" fmla="*/ 1580457 w 1963622"/>
                              <a:gd name="connsiteY326" fmla="*/ 44421 h 1823193"/>
                              <a:gd name="connsiteX327" fmla="*/ 1548852 w 1963622"/>
                              <a:gd name="connsiteY327" fmla="*/ 21734 h 1823193"/>
                              <a:gd name="connsiteX328" fmla="*/ 1494733 w 1963622"/>
                              <a:gd name="connsiteY328" fmla="*/ 433 h 1823193"/>
                              <a:gd name="connsiteX329" fmla="*/ 1469362 w 1963622"/>
                              <a:gd name="connsiteY329" fmla="*/ 433 h 1823193"/>
                              <a:gd name="connsiteX330" fmla="*/ 1474990 w 1963622"/>
                              <a:gd name="connsiteY330" fmla="*/ 5542 h 1823193"/>
                              <a:gd name="connsiteX331" fmla="*/ 1913919 w 1963622"/>
                              <a:gd name="connsiteY331" fmla="*/ 1502958 h 1823193"/>
                              <a:gd name="connsiteX332" fmla="*/ 1908810 w 1963622"/>
                              <a:gd name="connsiteY332" fmla="*/ 1494646 h 1823193"/>
                              <a:gd name="connsiteX333" fmla="*/ 1905953 w 1963622"/>
                              <a:gd name="connsiteY333" fmla="*/ 1506249 h 1823193"/>
                              <a:gd name="connsiteX334" fmla="*/ 1916603 w 1963622"/>
                              <a:gd name="connsiteY334" fmla="*/ 1543829 h 1823193"/>
                              <a:gd name="connsiteX335" fmla="*/ 1949422 w 1963622"/>
                              <a:gd name="connsiteY335" fmla="*/ 1712335 h 1823193"/>
                              <a:gd name="connsiteX336" fmla="*/ 1959206 w 1963622"/>
                              <a:gd name="connsiteY336" fmla="*/ 1722986 h 1823193"/>
                              <a:gd name="connsiteX337" fmla="*/ 1959206 w 1963622"/>
                              <a:gd name="connsiteY337" fmla="*/ 1721774 h 1823193"/>
                              <a:gd name="connsiteX338" fmla="*/ 1913919 w 1963622"/>
                              <a:gd name="connsiteY338" fmla="*/ 1502958 h 1823193"/>
                              <a:gd name="connsiteX339" fmla="*/ 1959639 w 1963622"/>
                              <a:gd name="connsiteY339" fmla="*/ 919942 h 1823193"/>
                              <a:gd name="connsiteX340" fmla="*/ 1958081 w 1963622"/>
                              <a:gd name="connsiteY340" fmla="*/ 888596 h 1823193"/>
                              <a:gd name="connsiteX341" fmla="*/ 1949508 w 1963622"/>
                              <a:gd name="connsiteY341" fmla="*/ 868940 h 1823193"/>
                              <a:gd name="connsiteX342" fmla="*/ 1952106 w 1963622"/>
                              <a:gd name="connsiteY342" fmla="*/ 906953 h 1823193"/>
                              <a:gd name="connsiteX343" fmla="*/ 1956868 w 1963622"/>
                              <a:gd name="connsiteY343" fmla="*/ 990773 h 1823193"/>
                              <a:gd name="connsiteX344" fmla="*/ 1954011 w 1963622"/>
                              <a:gd name="connsiteY344" fmla="*/ 1006013 h 1823193"/>
                              <a:gd name="connsiteX345" fmla="*/ 1946997 w 1963622"/>
                              <a:gd name="connsiteY345" fmla="*/ 988089 h 1823193"/>
                              <a:gd name="connsiteX346" fmla="*/ 1946997 w 1963622"/>
                              <a:gd name="connsiteY346" fmla="*/ 1001337 h 1823193"/>
                              <a:gd name="connsiteX347" fmla="*/ 1952712 w 1963622"/>
                              <a:gd name="connsiteY347" fmla="*/ 1045499 h 1823193"/>
                              <a:gd name="connsiteX348" fmla="*/ 1949594 w 1963622"/>
                              <a:gd name="connsiteY348" fmla="*/ 1127933 h 1823193"/>
                              <a:gd name="connsiteX349" fmla="*/ 1948209 w 1963622"/>
                              <a:gd name="connsiteY349" fmla="*/ 1155902 h 1823193"/>
                              <a:gd name="connsiteX350" fmla="*/ 1949768 w 1963622"/>
                              <a:gd name="connsiteY350" fmla="*/ 1217035 h 1823193"/>
                              <a:gd name="connsiteX351" fmla="*/ 1950894 w 1963622"/>
                              <a:gd name="connsiteY351" fmla="*/ 1270635 h 1823193"/>
                              <a:gd name="connsiteX352" fmla="*/ 1959466 w 1963622"/>
                              <a:gd name="connsiteY352" fmla="*/ 1384242 h 1823193"/>
                              <a:gd name="connsiteX353" fmla="*/ 1957215 w 1963622"/>
                              <a:gd name="connsiteY353" fmla="*/ 1380346 h 1823193"/>
                              <a:gd name="connsiteX354" fmla="*/ 1946997 w 1963622"/>
                              <a:gd name="connsiteY354" fmla="*/ 1312458 h 1823193"/>
                              <a:gd name="connsiteX355" fmla="*/ 1937125 w 1963622"/>
                              <a:gd name="connsiteY355" fmla="*/ 1269683 h 1823193"/>
                              <a:gd name="connsiteX356" fmla="*/ 1944745 w 1963622"/>
                              <a:gd name="connsiteY356" fmla="*/ 1343804 h 1823193"/>
                              <a:gd name="connsiteX357" fmla="*/ 1955050 w 1963622"/>
                              <a:gd name="connsiteY357" fmla="*/ 1419658 h 1823193"/>
                              <a:gd name="connsiteX358" fmla="*/ 1931411 w 1963622"/>
                              <a:gd name="connsiteY358" fmla="*/ 1252451 h 1823193"/>
                              <a:gd name="connsiteX359" fmla="*/ 1938078 w 1963622"/>
                              <a:gd name="connsiteY359" fmla="*/ 1264401 h 1823193"/>
                              <a:gd name="connsiteX360" fmla="*/ 1938511 w 1963622"/>
                              <a:gd name="connsiteY360" fmla="*/ 1243792 h 1823193"/>
                              <a:gd name="connsiteX361" fmla="*/ 1932363 w 1963622"/>
                              <a:gd name="connsiteY361" fmla="*/ 1202575 h 1823193"/>
                              <a:gd name="connsiteX362" fmla="*/ 1932017 w 1963622"/>
                              <a:gd name="connsiteY362" fmla="*/ 1155209 h 1823193"/>
                              <a:gd name="connsiteX363" fmla="*/ 1930285 w 1963622"/>
                              <a:gd name="connsiteY363" fmla="*/ 1149668 h 1823193"/>
                              <a:gd name="connsiteX364" fmla="*/ 1922578 w 1963622"/>
                              <a:gd name="connsiteY364" fmla="*/ 1123690 h 1823193"/>
                              <a:gd name="connsiteX365" fmla="*/ 1915218 w 1963622"/>
                              <a:gd name="connsiteY365" fmla="*/ 1030778 h 1823193"/>
                              <a:gd name="connsiteX366" fmla="*/ 1907771 w 1963622"/>
                              <a:gd name="connsiteY366" fmla="*/ 940983 h 1823193"/>
                              <a:gd name="connsiteX367" fmla="*/ 1910022 w 1963622"/>
                              <a:gd name="connsiteY367" fmla="*/ 937173 h 1823193"/>
                              <a:gd name="connsiteX368" fmla="*/ 1910196 w 1963622"/>
                              <a:gd name="connsiteY368" fmla="*/ 937347 h 1823193"/>
                              <a:gd name="connsiteX369" fmla="*/ 1910109 w 1963622"/>
                              <a:gd name="connsiteY369" fmla="*/ 937000 h 1823193"/>
                              <a:gd name="connsiteX370" fmla="*/ 1910109 w 1963622"/>
                              <a:gd name="connsiteY370" fmla="*/ 937000 h 1823193"/>
                              <a:gd name="connsiteX371" fmla="*/ 1910109 w 1963622"/>
                              <a:gd name="connsiteY371" fmla="*/ 937000 h 1823193"/>
                              <a:gd name="connsiteX372" fmla="*/ 1910022 w 1963622"/>
                              <a:gd name="connsiteY372" fmla="*/ 937087 h 1823193"/>
                              <a:gd name="connsiteX373" fmla="*/ 1914612 w 1963622"/>
                              <a:gd name="connsiteY373" fmla="*/ 904096 h 1823193"/>
                              <a:gd name="connsiteX374" fmla="*/ 1902229 w 1963622"/>
                              <a:gd name="connsiteY374" fmla="*/ 908598 h 1823193"/>
                              <a:gd name="connsiteX375" fmla="*/ 1890280 w 1963622"/>
                              <a:gd name="connsiteY375" fmla="*/ 826683 h 1823193"/>
                              <a:gd name="connsiteX376" fmla="*/ 1883093 w 1963622"/>
                              <a:gd name="connsiteY376" fmla="*/ 780617 h 1823193"/>
                              <a:gd name="connsiteX377" fmla="*/ 1878676 w 1963622"/>
                              <a:gd name="connsiteY377" fmla="*/ 774729 h 1823193"/>
                              <a:gd name="connsiteX378" fmla="*/ 1876772 w 1963622"/>
                              <a:gd name="connsiteY378" fmla="*/ 781656 h 1823193"/>
                              <a:gd name="connsiteX379" fmla="*/ 1900844 w 1963622"/>
                              <a:gd name="connsiteY379" fmla="*/ 942802 h 1823193"/>
                              <a:gd name="connsiteX380" fmla="*/ 1910282 w 1963622"/>
                              <a:gd name="connsiteY380" fmla="*/ 1055457 h 1823193"/>
                              <a:gd name="connsiteX381" fmla="*/ 1916690 w 1963622"/>
                              <a:gd name="connsiteY381" fmla="*/ 1121439 h 1823193"/>
                              <a:gd name="connsiteX382" fmla="*/ 1920673 w 1963622"/>
                              <a:gd name="connsiteY382" fmla="*/ 1212100 h 1823193"/>
                              <a:gd name="connsiteX383" fmla="*/ 1921626 w 1963622"/>
                              <a:gd name="connsiteY383" fmla="*/ 1261889 h 1823193"/>
                              <a:gd name="connsiteX384" fmla="*/ 1918075 w 1963622"/>
                              <a:gd name="connsiteY384" fmla="*/ 1271588 h 1823193"/>
                              <a:gd name="connsiteX385" fmla="*/ 1892704 w 1963622"/>
                              <a:gd name="connsiteY385" fmla="*/ 1148022 h 1823193"/>
                              <a:gd name="connsiteX386" fmla="*/ 1878070 w 1963622"/>
                              <a:gd name="connsiteY386" fmla="*/ 1160578 h 1823193"/>
                              <a:gd name="connsiteX387" fmla="*/ 1890453 w 1963622"/>
                              <a:gd name="connsiteY387" fmla="*/ 1188720 h 1823193"/>
                              <a:gd name="connsiteX388" fmla="*/ 1897727 w 1963622"/>
                              <a:gd name="connsiteY388" fmla="*/ 1267951 h 1823193"/>
                              <a:gd name="connsiteX389" fmla="*/ 1899805 w 1963622"/>
                              <a:gd name="connsiteY389" fmla="*/ 1294621 h 1823193"/>
                              <a:gd name="connsiteX390" fmla="*/ 1825163 w 1963622"/>
                              <a:gd name="connsiteY390" fmla="*/ 1037186 h 1823193"/>
                              <a:gd name="connsiteX391" fmla="*/ 1824904 w 1963622"/>
                              <a:gd name="connsiteY391" fmla="*/ 1053985 h 1823193"/>
                              <a:gd name="connsiteX392" fmla="*/ 1840750 w 1963622"/>
                              <a:gd name="connsiteY392" fmla="*/ 1109576 h 1823193"/>
                              <a:gd name="connsiteX393" fmla="*/ 1887422 w 1963622"/>
                              <a:gd name="connsiteY393" fmla="*/ 1276350 h 1823193"/>
                              <a:gd name="connsiteX394" fmla="*/ 1912447 w 1963622"/>
                              <a:gd name="connsiteY394" fmla="*/ 1392642 h 1823193"/>
                              <a:gd name="connsiteX395" fmla="*/ 1946564 w 1963622"/>
                              <a:gd name="connsiteY395" fmla="*/ 1582189 h 1823193"/>
                              <a:gd name="connsiteX396" fmla="*/ 1963535 w 1963622"/>
                              <a:gd name="connsiteY396" fmla="*/ 1652761 h 1823193"/>
                              <a:gd name="connsiteX397" fmla="*/ 1963535 w 1963622"/>
                              <a:gd name="connsiteY397" fmla="*/ 1621328 h 1823193"/>
                              <a:gd name="connsiteX398" fmla="*/ 1957821 w 1963622"/>
                              <a:gd name="connsiteY398" fmla="*/ 1599248 h 1823193"/>
                              <a:gd name="connsiteX399" fmla="*/ 1932969 w 1963622"/>
                              <a:gd name="connsiteY399" fmla="*/ 1480012 h 1823193"/>
                              <a:gd name="connsiteX400" fmla="*/ 1923964 w 1963622"/>
                              <a:gd name="connsiteY400" fmla="*/ 1426845 h 1823193"/>
                              <a:gd name="connsiteX401" fmla="*/ 1924397 w 1963622"/>
                              <a:gd name="connsiteY401" fmla="*/ 1356620 h 1823193"/>
                              <a:gd name="connsiteX402" fmla="*/ 1932536 w 1963622"/>
                              <a:gd name="connsiteY402" fmla="*/ 1367617 h 1823193"/>
                              <a:gd name="connsiteX403" fmla="*/ 1940676 w 1963622"/>
                              <a:gd name="connsiteY403" fmla="*/ 1418706 h 1823193"/>
                              <a:gd name="connsiteX404" fmla="*/ 1954704 w 1963622"/>
                              <a:gd name="connsiteY404" fmla="*/ 1472738 h 1823193"/>
                              <a:gd name="connsiteX405" fmla="*/ 1963622 w 1963622"/>
                              <a:gd name="connsiteY405" fmla="*/ 1504257 h 1823193"/>
                              <a:gd name="connsiteX406" fmla="*/ 1963622 w 1963622"/>
                              <a:gd name="connsiteY406" fmla="*/ 1443644 h 1823193"/>
                              <a:gd name="connsiteX407" fmla="*/ 1962324 w 1963622"/>
                              <a:gd name="connsiteY407" fmla="*/ 1439314 h 1823193"/>
                              <a:gd name="connsiteX408" fmla="*/ 1963622 w 1963622"/>
                              <a:gd name="connsiteY408" fmla="*/ 1434292 h 1823193"/>
                              <a:gd name="connsiteX409" fmla="*/ 1963622 w 1963622"/>
                              <a:gd name="connsiteY409" fmla="*/ 1401993 h 1823193"/>
                              <a:gd name="connsiteX410" fmla="*/ 1959553 w 1963622"/>
                              <a:gd name="connsiteY410" fmla="*/ 1384416 h 1823193"/>
                              <a:gd name="connsiteX411" fmla="*/ 1963622 w 1963622"/>
                              <a:gd name="connsiteY411" fmla="*/ 1401820 h 1823193"/>
                              <a:gd name="connsiteX412" fmla="*/ 1963622 w 1963622"/>
                              <a:gd name="connsiteY412" fmla="*/ 1322590 h 1823193"/>
                              <a:gd name="connsiteX413" fmla="*/ 1956782 w 1963622"/>
                              <a:gd name="connsiteY413" fmla="*/ 1147070 h 1823193"/>
                              <a:gd name="connsiteX414" fmla="*/ 1963622 w 1963622"/>
                              <a:gd name="connsiteY414" fmla="*/ 1192270 h 1823193"/>
                              <a:gd name="connsiteX415" fmla="*/ 1963622 w 1963622"/>
                              <a:gd name="connsiteY415" fmla="*/ 1119707 h 1823193"/>
                              <a:gd name="connsiteX416" fmla="*/ 1960072 w 1963622"/>
                              <a:gd name="connsiteY416" fmla="*/ 1061951 h 1823193"/>
                              <a:gd name="connsiteX417" fmla="*/ 1961457 w 1963622"/>
                              <a:gd name="connsiteY417" fmla="*/ 1010949 h 1823193"/>
                              <a:gd name="connsiteX418" fmla="*/ 1963535 w 1963622"/>
                              <a:gd name="connsiteY418" fmla="*/ 1005927 h 1823193"/>
                              <a:gd name="connsiteX419" fmla="*/ 1963535 w 1963622"/>
                              <a:gd name="connsiteY419" fmla="*/ 932324 h 1823193"/>
                              <a:gd name="connsiteX420" fmla="*/ 1959639 w 1963622"/>
                              <a:gd name="connsiteY420" fmla="*/ 919942 h 1823193"/>
                              <a:gd name="connsiteX421" fmla="*/ 1919201 w 1963622"/>
                              <a:gd name="connsiteY421" fmla="*/ 1348827 h 1823193"/>
                              <a:gd name="connsiteX422" fmla="*/ 1901710 w 1963622"/>
                              <a:gd name="connsiteY422" fmla="*/ 1266046 h 1823193"/>
                              <a:gd name="connsiteX423" fmla="*/ 1919201 w 1963622"/>
                              <a:gd name="connsiteY423" fmla="*/ 1348827 h 1823193"/>
                              <a:gd name="connsiteX424" fmla="*/ 1926129 w 1963622"/>
                              <a:gd name="connsiteY424" fmla="*/ 1235219 h 1823193"/>
                              <a:gd name="connsiteX425" fmla="*/ 1930285 w 1963622"/>
                              <a:gd name="connsiteY425" fmla="*/ 1234786 h 1823193"/>
                              <a:gd name="connsiteX426" fmla="*/ 1930198 w 1963622"/>
                              <a:gd name="connsiteY426" fmla="*/ 1248468 h 1823193"/>
                              <a:gd name="connsiteX427" fmla="*/ 1926129 w 1963622"/>
                              <a:gd name="connsiteY427" fmla="*/ 1235219 h 1823193"/>
                              <a:gd name="connsiteX428" fmla="*/ 674890 w 1963622"/>
                              <a:gd name="connsiteY428" fmla="*/ 4849 h 1823193"/>
                              <a:gd name="connsiteX429" fmla="*/ 728576 w 1963622"/>
                              <a:gd name="connsiteY429" fmla="*/ 10045 h 1823193"/>
                              <a:gd name="connsiteX430" fmla="*/ 734637 w 1963622"/>
                              <a:gd name="connsiteY430" fmla="*/ 433 h 1823193"/>
                              <a:gd name="connsiteX431" fmla="*/ 717059 w 1963622"/>
                              <a:gd name="connsiteY431" fmla="*/ 433 h 1823193"/>
                              <a:gd name="connsiteX432" fmla="*/ 714808 w 1963622"/>
                              <a:gd name="connsiteY432" fmla="*/ 433 h 1823193"/>
                              <a:gd name="connsiteX433" fmla="*/ 670214 w 1963622"/>
                              <a:gd name="connsiteY433" fmla="*/ 433 h 1823193"/>
                              <a:gd name="connsiteX434" fmla="*/ 674890 w 1963622"/>
                              <a:gd name="connsiteY434" fmla="*/ 4849 h 1823193"/>
                              <a:gd name="connsiteX435" fmla="*/ 1911754 w 1963622"/>
                              <a:gd name="connsiteY435" fmla="*/ 939511 h 1823193"/>
                              <a:gd name="connsiteX436" fmla="*/ 1909936 w 1963622"/>
                              <a:gd name="connsiteY436" fmla="*/ 937173 h 1823193"/>
                              <a:gd name="connsiteX437" fmla="*/ 1910802 w 1963622"/>
                              <a:gd name="connsiteY437" fmla="*/ 940204 h 1823193"/>
                              <a:gd name="connsiteX438" fmla="*/ 1911754 w 1963622"/>
                              <a:gd name="connsiteY438" fmla="*/ 939511 h 1823193"/>
                              <a:gd name="connsiteX439" fmla="*/ 532101 w 1963622"/>
                              <a:gd name="connsiteY439" fmla="*/ 93085 h 1823193"/>
                              <a:gd name="connsiteX440" fmla="*/ 537730 w 1963622"/>
                              <a:gd name="connsiteY440" fmla="*/ 92566 h 1823193"/>
                              <a:gd name="connsiteX441" fmla="*/ 534786 w 1963622"/>
                              <a:gd name="connsiteY441" fmla="*/ 86937 h 1823193"/>
                              <a:gd name="connsiteX442" fmla="*/ 495473 w 1963622"/>
                              <a:gd name="connsiteY442" fmla="*/ 69186 h 1823193"/>
                              <a:gd name="connsiteX443" fmla="*/ 386282 w 1963622"/>
                              <a:gd name="connsiteY443" fmla="*/ 23726 h 1823193"/>
                              <a:gd name="connsiteX444" fmla="*/ 376238 w 1963622"/>
                              <a:gd name="connsiteY444" fmla="*/ 17058 h 1823193"/>
                              <a:gd name="connsiteX445" fmla="*/ 360911 w 1963622"/>
                              <a:gd name="connsiteY445" fmla="*/ 13595 h 1823193"/>
                              <a:gd name="connsiteX446" fmla="*/ 363769 w 1963622"/>
                              <a:gd name="connsiteY446" fmla="*/ 17405 h 1823193"/>
                              <a:gd name="connsiteX447" fmla="*/ 532101 w 1963622"/>
                              <a:gd name="connsiteY447" fmla="*/ 93085 h 1823193"/>
                              <a:gd name="connsiteX448" fmla="*/ 1951326 w 1963622"/>
                              <a:gd name="connsiteY448" fmla="*/ 862186 h 1823193"/>
                              <a:gd name="connsiteX449" fmla="*/ 1939983 w 1963622"/>
                              <a:gd name="connsiteY449" fmla="*/ 813695 h 1823193"/>
                              <a:gd name="connsiteX450" fmla="*/ 1951326 w 1963622"/>
                              <a:gd name="connsiteY450" fmla="*/ 862186 h 1823193"/>
                              <a:gd name="connsiteX451" fmla="*/ 1144992 w 1963622"/>
                              <a:gd name="connsiteY451" fmla="*/ 514090 h 1823193"/>
                              <a:gd name="connsiteX452" fmla="*/ 1145425 w 1963622"/>
                              <a:gd name="connsiteY452" fmla="*/ 514523 h 1823193"/>
                              <a:gd name="connsiteX453" fmla="*/ 1151746 w 1963622"/>
                              <a:gd name="connsiteY453" fmla="*/ 498331 h 1823193"/>
                              <a:gd name="connsiteX454" fmla="*/ 1144992 w 1963622"/>
                              <a:gd name="connsiteY454" fmla="*/ 514090 h 1823193"/>
                              <a:gd name="connsiteX455" fmla="*/ 1221365 w 1963622"/>
                              <a:gd name="connsiteY455" fmla="*/ 270423 h 1823193"/>
                              <a:gd name="connsiteX456" fmla="*/ 1211840 w 1963622"/>
                              <a:gd name="connsiteY456" fmla="*/ 281680 h 1823193"/>
                              <a:gd name="connsiteX457" fmla="*/ 1212533 w 1963622"/>
                              <a:gd name="connsiteY457" fmla="*/ 282373 h 1823193"/>
                              <a:gd name="connsiteX458" fmla="*/ 1221365 w 1963622"/>
                              <a:gd name="connsiteY458" fmla="*/ 270423 h 1823193"/>
                              <a:gd name="connsiteX459" fmla="*/ 1401301 w 1963622"/>
                              <a:gd name="connsiteY459" fmla="*/ 184698 h 1823193"/>
                              <a:gd name="connsiteX460" fmla="*/ 1376449 w 1963622"/>
                              <a:gd name="connsiteY460" fmla="*/ 202276 h 1823193"/>
                              <a:gd name="connsiteX461" fmla="*/ 1401301 w 1963622"/>
                              <a:gd name="connsiteY461" fmla="*/ 184698 h 1823193"/>
                              <a:gd name="connsiteX462" fmla="*/ 1158587 w 1963622"/>
                              <a:gd name="connsiteY462" fmla="*/ 351213 h 1823193"/>
                              <a:gd name="connsiteX463" fmla="*/ 1196254 w 1963622"/>
                              <a:gd name="connsiteY463" fmla="*/ 319867 h 1823193"/>
                              <a:gd name="connsiteX464" fmla="*/ 1217209 w 1963622"/>
                              <a:gd name="connsiteY464" fmla="*/ 306792 h 1823193"/>
                              <a:gd name="connsiteX465" fmla="*/ 1217209 w 1963622"/>
                              <a:gd name="connsiteY465" fmla="*/ 306792 h 1823193"/>
                              <a:gd name="connsiteX466" fmla="*/ 1219720 w 1963622"/>
                              <a:gd name="connsiteY466" fmla="*/ 304367 h 1823193"/>
                              <a:gd name="connsiteX467" fmla="*/ 1219460 w 1963622"/>
                              <a:gd name="connsiteY467" fmla="*/ 304107 h 1823193"/>
                              <a:gd name="connsiteX468" fmla="*/ 1216949 w 1963622"/>
                              <a:gd name="connsiteY468" fmla="*/ 306532 h 1823193"/>
                              <a:gd name="connsiteX469" fmla="*/ 1205259 w 1963622"/>
                              <a:gd name="connsiteY469" fmla="*/ 309216 h 1823193"/>
                              <a:gd name="connsiteX470" fmla="*/ 1197985 w 1963622"/>
                              <a:gd name="connsiteY470" fmla="*/ 309043 h 1823193"/>
                              <a:gd name="connsiteX471" fmla="*/ 1200324 w 1963622"/>
                              <a:gd name="connsiteY471" fmla="*/ 302635 h 1823193"/>
                              <a:gd name="connsiteX472" fmla="*/ 1212533 w 1963622"/>
                              <a:gd name="connsiteY472" fmla="*/ 282373 h 1823193"/>
                              <a:gd name="connsiteX473" fmla="*/ 1211840 w 1963622"/>
                              <a:gd name="connsiteY473" fmla="*/ 281680 h 1823193"/>
                              <a:gd name="connsiteX474" fmla="*/ 1202228 w 1963622"/>
                              <a:gd name="connsiteY474" fmla="*/ 291032 h 1823193"/>
                              <a:gd name="connsiteX475" fmla="*/ 1157634 w 1963622"/>
                              <a:gd name="connsiteY475" fmla="*/ 334847 h 1823193"/>
                              <a:gd name="connsiteX476" fmla="*/ 1147589 w 1963622"/>
                              <a:gd name="connsiteY476" fmla="*/ 343593 h 1823193"/>
                              <a:gd name="connsiteX477" fmla="*/ 1148022 w 1963622"/>
                              <a:gd name="connsiteY477" fmla="*/ 344026 h 1823193"/>
                              <a:gd name="connsiteX478" fmla="*/ 1158587 w 1963622"/>
                              <a:gd name="connsiteY478" fmla="*/ 351213 h 1823193"/>
                              <a:gd name="connsiteX479" fmla="*/ 1231409 w 1963622"/>
                              <a:gd name="connsiteY479" fmla="*/ 329911 h 1823193"/>
                              <a:gd name="connsiteX480" fmla="*/ 1229245 w 1963622"/>
                              <a:gd name="connsiteY480" fmla="*/ 333721 h 1823193"/>
                              <a:gd name="connsiteX481" fmla="*/ 1229245 w 1963622"/>
                              <a:gd name="connsiteY481" fmla="*/ 333721 h 1823193"/>
                              <a:gd name="connsiteX482" fmla="*/ 1228292 w 1963622"/>
                              <a:gd name="connsiteY482" fmla="*/ 334847 h 1823193"/>
                              <a:gd name="connsiteX483" fmla="*/ 1229418 w 1963622"/>
                              <a:gd name="connsiteY483" fmla="*/ 333895 h 1823193"/>
                              <a:gd name="connsiteX484" fmla="*/ 1233315 w 1963622"/>
                              <a:gd name="connsiteY484" fmla="*/ 331816 h 1823193"/>
                              <a:gd name="connsiteX485" fmla="*/ 1231409 w 1963622"/>
                              <a:gd name="connsiteY485" fmla="*/ 329911 h 1823193"/>
                              <a:gd name="connsiteX486" fmla="*/ 1226301 w 1963622"/>
                              <a:gd name="connsiteY486" fmla="*/ 306272 h 1823193"/>
                              <a:gd name="connsiteX487" fmla="*/ 1223097 w 1963622"/>
                              <a:gd name="connsiteY487" fmla="*/ 313459 h 1823193"/>
                              <a:gd name="connsiteX488" fmla="*/ 1216083 w 1963622"/>
                              <a:gd name="connsiteY488" fmla="*/ 323590 h 1823193"/>
                              <a:gd name="connsiteX489" fmla="*/ 1220153 w 1963622"/>
                              <a:gd name="connsiteY489" fmla="*/ 321685 h 1823193"/>
                              <a:gd name="connsiteX490" fmla="*/ 1233228 w 1963622"/>
                              <a:gd name="connsiteY490" fmla="*/ 301510 h 1823193"/>
                              <a:gd name="connsiteX491" fmla="*/ 1237817 w 1963622"/>
                              <a:gd name="connsiteY491" fmla="*/ 300297 h 1823193"/>
                              <a:gd name="connsiteX492" fmla="*/ 1245957 w 1963622"/>
                              <a:gd name="connsiteY492" fmla="*/ 299778 h 1823193"/>
                              <a:gd name="connsiteX493" fmla="*/ 1253750 w 1963622"/>
                              <a:gd name="connsiteY493" fmla="*/ 306272 h 1823193"/>
                              <a:gd name="connsiteX494" fmla="*/ 1254096 w 1963622"/>
                              <a:gd name="connsiteY494" fmla="*/ 306618 h 1823193"/>
                              <a:gd name="connsiteX495" fmla="*/ 1253750 w 1963622"/>
                              <a:gd name="connsiteY495" fmla="*/ 306272 h 1823193"/>
                              <a:gd name="connsiteX496" fmla="*/ 1245091 w 1963622"/>
                              <a:gd name="connsiteY496" fmla="*/ 316057 h 1823193"/>
                              <a:gd name="connsiteX497" fmla="*/ 1254443 w 1963622"/>
                              <a:gd name="connsiteY497" fmla="*/ 306965 h 1823193"/>
                              <a:gd name="connsiteX498" fmla="*/ 1310467 w 1963622"/>
                              <a:gd name="connsiteY498" fmla="*/ 272848 h 1823193"/>
                              <a:gd name="connsiteX499" fmla="*/ 1305791 w 1963622"/>
                              <a:gd name="connsiteY499" fmla="*/ 269558 h 1823193"/>
                              <a:gd name="connsiteX500" fmla="*/ 1297045 w 1963622"/>
                              <a:gd name="connsiteY500" fmla="*/ 269644 h 1823193"/>
                              <a:gd name="connsiteX501" fmla="*/ 1301808 w 1963622"/>
                              <a:gd name="connsiteY501" fmla="*/ 260552 h 1823193"/>
                              <a:gd name="connsiteX502" fmla="*/ 1308043 w 1963622"/>
                              <a:gd name="connsiteY502" fmla="*/ 254577 h 1823193"/>
                              <a:gd name="connsiteX503" fmla="*/ 1336011 w 1963622"/>
                              <a:gd name="connsiteY503" fmla="*/ 232670 h 1823193"/>
                              <a:gd name="connsiteX504" fmla="*/ 1336011 w 1963622"/>
                              <a:gd name="connsiteY504" fmla="*/ 232670 h 1823193"/>
                              <a:gd name="connsiteX505" fmla="*/ 1340947 w 1963622"/>
                              <a:gd name="connsiteY505" fmla="*/ 230245 h 1823193"/>
                              <a:gd name="connsiteX506" fmla="*/ 1370734 w 1963622"/>
                              <a:gd name="connsiteY506" fmla="*/ 207991 h 1823193"/>
                              <a:gd name="connsiteX507" fmla="*/ 1370734 w 1963622"/>
                              <a:gd name="connsiteY507" fmla="*/ 207991 h 1823193"/>
                              <a:gd name="connsiteX508" fmla="*/ 1371687 w 1963622"/>
                              <a:gd name="connsiteY508" fmla="*/ 206606 h 1823193"/>
                              <a:gd name="connsiteX509" fmla="*/ 1370302 w 1963622"/>
                              <a:gd name="connsiteY509" fmla="*/ 207558 h 1823193"/>
                              <a:gd name="connsiteX510" fmla="*/ 1340514 w 1963622"/>
                              <a:gd name="connsiteY510" fmla="*/ 229726 h 1823193"/>
                              <a:gd name="connsiteX511" fmla="*/ 1340687 w 1963622"/>
                              <a:gd name="connsiteY511" fmla="*/ 229899 h 1823193"/>
                              <a:gd name="connsiteX512" fmla="*/ 1340514 w 1963622"/>
                              <a:gd name="connsiteY512" fmla="*/ 229726 h 1823193"/>
                              <a:gd name="connsiteX513" fmla="*/ 1335751 w 1963622"/>
                              <a:gd name="connsiteY513" fmla="*/ 232410 h 1823193"/>
                              <a:gd name="connsiteX514" fmla="*/ 1326573 w 1963622"/>
                              <a:gd name="connsiteY514" fmla="*/ 232843 h 1823193"/>
                              <a:gd name="connsiteX515" fmla="*/ 1282931 w 1963622"/>
                              <a:gd name="connsiteY515" fmla="*/ 266007 h 1823193"/>
                              <a:gd name="connsiteX516" fmla="*/ 1250459 w 1963622"/>
                              <a:gd name="connsiteY516" fmla="*/ 288608 h 1823193"/>
                              <a:gd name="connsiteX517" fmla="*/ 1219374 w 1963622"/>
                              <a:gd name="connsiteY517" fmla="*/ 304021 h 1823193"/>
                              <a:gd name="connsiteX518" fmla="*/ 1219633 w 1963622"/>
                              <a:gd name="connsiteY518" fmla="*/ 304280 h 1823193"/>
                              <a:gd name="connsiteX519" fmla="*/ 1226301 w 1963622"/>
                              <a:gd name="connsiteY519" fmla="*/ 306272 h 1823193"/>
                              <a:gd name="connsiteX520" fmla="*/ 1053898 w 1963622"/>
                              <a:gd name="connsiteY520" fmla="*/ 457633 h 1823193"/>
                              <a:gd name="connsiteX521" fmla="*/ 1058920 w 1963622"/>
                              <a:gd name="connsiteY521" fmla="*/ 455208 h 1823193"/>
                              <a:gd name="connsiteX522" fmla="*/ 1058314 w 1963622"/>
                              <a:gd name="connsiteY522" fmla="*/ 454516 h 1823193"/>
                              <a:gd name="connsiteX523" fmla="*/ 1053552 w 1963622"/>
                              <a:gd name="connsiteY523" fmla="*/ 457200 h 1823193"/>
                              <a:gd name="connsiteX524" fmla="*/ 1053552 w 1963622"/>
                              <a:gd name="connsiteY524" fmla="*/ 457200 h 1823193"/>
                              <a:gd name="connsiteX525" fmla="*/ 1052599 w 1963622"/>
                              <a:gd name="connsiteY525" fmla="*/ 458499 h 1823193"/>
                              <a:gd name="connsiteX526" fmla="*/ 1053898 w 1963622"/>
                              <a:gd name="connsiteY526" fmla="*/ 457633 h 1823193"/>
                              <a:gd name="connsiteX527" fmla="*/ 1120486 w 1963622"/>
                              <a:gd name="connsiteY527" fmla="*/ 464820 h 1823193"/>
                              <a:gd name="connsiteX528" fmla="*/ 1120486 w 1963622"/>
                              <a:gd name="connsiteY528" fmla="*/ 464907 h 1823193"/>
                              <a:gd name="connsiteX529" fmla="*/ 1120660 w 1963622"/>
                              <a:gd name="connsiteY529" fmla="*/ 464907 h 1823193"/>
                              <a:gd name="connsiteX530" fmla="*/ 1120486 w 1963622"/>
                              <a:gd name="connsiteY530" fmla="*/ 464820 h 1823193"/>
                              <a:gd name="connsiteX531" fmla="*/ 1090786 w 1963622"/>
                              <a:gd name="connsiteY531" fmla="*/ 420399 h 1823193"/>
                              <a:gd name="connsiteX532" fmla="*/ 1081434 w 1963622"/>
                              <a:gd name="connsiteY532" fmla="*/ 436505 h 1823193"/>
                              <a:gd name="connsiteX533" fmla="*/ 1091825 w 1963622"/>
                              <a:gd name="connsiteY533" fmla="*/ 430184 h 1823193"/>
                              <a:gd name="connsiteX534" fmla="*/ 1123777 w 1963622"/>
                              <a:gd name="connsiteY534" fmla="*/ 401868 h 1823193"/>
                              <a:gd name="connsiteX535" fmla="*/ 1150187 w 1963622"/>
                              <a:gd name="connsiteY535" fmla="*/ 375891 h 1823193"/>
                              <a:gd name="connsiteX536" fmla="*/ 1151053 w 1963622"/>
                              <a:gd name="connsiteY536" fmla="*/ 375458 h 1823193"/>
                              <a:gd name="connsiteX537" fmla="*/ 1151226 w 1963622"/>
                              <a:gd name="connsiteY537" fmla="*/ 374765 h 1823193"/>
                              <a:gd name="connsiteX538" fmla="*/ 1150101 w 1963622"/>
                              <a:gd name="connsiteY538" fmla="*/ 375891 h 1823193"/>
                              <a:gd name="connsiteX539" fmla="*/ 1146204 w 1963622"/>
                              <a:gd name="connsiteY539" fmla="*/ 366799 h 1823193"/>
                              <a:gd name="connsiteX540" fmla="*/ 1152439 w 1963622"/>
                              <a:gd name="connsiteY540" fmla="*/ 353204 h 1823193"/>
                              <a:gd name="connsiteX541" fmla="*/ 985231 w 1963622"/>
                              <a:gd name="connsiteY541" fmla="*/ 470275 h 1823193"/>
                              <a:gd name="connsiteX542" fmla="*/ 1051214 w 1963622"/>
                              <a:gd name="connsiteY542" fmla="*/ 442133 h 1823193"/>
                              <a:gd name="connsiteX543" fmla="*/ 1090786 w 1963622"/>
                              <a:gd name="connsiteY543" fmla="*/ 420399 h 1823193"/>
                              <a:gd name="connsiteX544" fmla="*/ 1091912 w 1963622"/>
                              <a:gd name="connsiteY544" fmla="*/ 419360 h 1823193"/>
                              <a:gd name="connsiteX545" fmla="*/ 1091738 w 1963622"/>
                              <a:gd name="connsiteY545" fmla="*/ 419966 h 1823193"/>
                              <a:gd name="connsiteX546" fmla="*/ 1091046 w 1963622"/>
                              <a:gd name="connsiteY546" fmla="*/ 420226 h 1823193"/>
                              <a:gd name="connsiteX547" fmla="*/ 1091912 w 1963622"/>
                              <a:gd name="connsiteY547" fmla="*/ 419360 h 1823193"/>
                              <a:gd name="connsiteX548" fmla="*/ 1143520 w 1963622"/>
                              <a:gd name="connsiteY548" fmla="*/ 348355 h 1823193"/>
                              <a:gd name="connsiteX549" fmla="*/ 1147936 w 1963622"/>
                              <a:gd name="connsiteY549" fmla="*/ 344026 h 1823193"/>
                              <a:gd name="connsiteX550" fmla="*/ 1147503 w 1963622"/>
                              <a:gd name="connsiteY550" fmla="*/ 343593 h 1823193"/>
                              <a:gd name="connsiteX551" fmla="*/ 1141961 w 1963622"/>
                              <a:gd name="connsiteY551" fmla="*/ 347143 h 1823193"/>
                              <a:gd name="connsiteX552" fmla="*/ 1143520 w 1963622"/>
                              <a:gd name="connsiteY552" fmla="*/ 348355 h 1823193"/>
                              <a:gd name="connsiteX553" fmla="*/ 1077191 w 1963622"/>
                              <a:gd name="connsiteY553" fmla="*/ 439103 h 1823193"/>
                              <a:gd name="connsiteX554" fmla="*/ 1058228 w 1963622"/>
                              <a:gd name="connsiteY554" fmla="*/ 454516 h 1823193"/>
                              <a:gd name="connsiteX555" fmla="*/ 1058834 w 1963622"/>
                              <a:gd name="connsiteY555" fmla="*/ 455208 h 1823193"/>
                              <a:gd name="connsiteX556" fmla="*/ 1077191 w 1963622"/>
                              <a:gd name="connsiteY556" fmla="*/ 439103 h 1823193"/>
                              <a:gd name="connsiteX557" fmla="*/ 1879023 w 1963622"/>
                              <a:gd name="connsiteY557" fmla="*/ 767715 h 1823193"/>
                              <a:gd name="connsiteX558" fmla="*/ 1877551 w 1963622"/>
                              <a:gd name="connsiteY558" fmla="*/ 756718 h 1823193"/>
                              <a:gd name="connsiteX559" fmla="*/ 1871923 w 1963622"/>
                              <a:gd name="connsiteY559" fmla="*/ 751349 h 1823193"/>
                              <a:gd name="connsiteX560" fmla="*/ 1876512 w 1963622"/>
                              <a:gd name="connsiteY560" fmla="*/ 767369 h 1823193"/>
                              <a:gd name="connsiteX561" fmla="*/ 1879023 w 1963622"/>
                              <a:gd name="connsiteY561" fmla="*/ 767715 h 1823193"/>
                              <a:gd name="connsiteX562" fmla="*/ 1123864 w 1963622"/>
                              <a:gd name="connsiteY562" fmla="*/ 459105 h 1823193"/>
                              <a:gd name="connsiteX563" fmla="*/ 1123084 w 1963622"/>
                              <a:gd name="connsiteY563" fmla="*/ 462222 h 1823193"/>
                              <a:gd name="connsiteX564" fmla="*/ 1123864 w 1963622"/>
                              <a:gd name="connsiteY564" fmla="*/ 459105 h 1823193"/>
                              <a:gd name="connsiteX565" fmla="*/ 1949594 w 1963622"/>
                              <a:gd name="connsiteY565" fmla="*/ 332942 h 1823193"/>
                              <a:gd name="connsiteX566" fmla="*/ 1947949 w 1963622"/>
                              <a:gd name="connsiteY566" fmla="*/ 371042 h 1823193"/>
                              <a:gd name="connsiteX567" fmla="*/ 1945178 w 1963622"/>
                              <a:gd name="connsiteY567" fmla="*/ 392170 h 1823193"/>
                              <a:gd name="connsiteX568" fmla="*/ 1945438 w 1963622"/>
                              <a:gd name="connsiteY568" fmla="*/ 401782 h 1823193"/>
                              <a:gd name="connsiteX569" fmla="*/ 1955656 w 1963622"/>
                              <a:gd name="connsiteY569" fmla="*/ 400310 h 1823193"/>
                              <a:gd name="connsiteX570" fmla="*/ 1963535 w 1963622"/>
                              <a:gd name="connsiteY570" fmla="*/ 391824 h 1823193"/>
                              <a:gd name="connsiteX571" fmla="*/ 1963535 w 1963622"/>
                              <a:gd name="connsiteY571" fmla="*/ 358919 h 1823193"/>
                              <a:gd name="connsiteX572" fmla="*/ 1956868 w 1963622"/>
                              <a:gd name="connsiteY572" fmla="*/ 373293 h 1823193"/>
                              <a:gd name="connsiteX573" fmla="*/ 1949594 w 1963622"/>
                              <a:gd name="connsiteY573" fmla="*/ 332942 h 1823193"/>
                              <a:gd name="connsiteX574" fmla="*/ 1122478 w 1963622"/>
                              <a:gd name="connsiteY574" fmla="*/ 545263 h 1823193"/>
                              <a:gd name="connsiteX575" fmla="*/ 1145511 w 1963622"/>
                              <a:gd name="connsiteY575" fmla="*/ 514437 h 1823193"/>
                              <a:gd name="connsiteX576" fmla="*/ 1145079 w 1963622"/>
                              <a:gd name="connsiteY576" fmla="*/ 514004 h 1823193"/>
                              <a:gd name="connsiteX577" fmla="*/ 1122478 w 1963622"/>
                              <a:gd name="connsiteY577" fmla="*/ 545263 h 1823193"/>
                              <a:gd name="connsiteX578" fmla="*/ 1862051 w 1963622"/>
                              <a:gd name="connsiteY578" fmla="*/ 1093990 h 1823193"/>
                              <a:gd name="connsiteX579" fmla="*/ 1876512 w 1963622"/>
                              <a:gd name="connsiteY579" fmla="*/ 1137025 h 1823193"/>
                              <a:gd name="connsiteX580" fmla="*/ 1862051 w 1963622"/>
                              <a:gd name="connsiteY580" fmla="*/ 1093990 h 1823193"/>
                              <a:gd name="connsiteX581" fmla="*/ 578687 w 1963622"/>
                              <a:gd name="connsiteY581" fmla="*/ 1196427 h 1823193"/>
                              <a:gd name="connsiteX582" fmla="*/ 578687 w 1963622"/>
                              <a:gd name="connsiteY582" fmla="*/ 1196427 h 1823193"/>
                              <a:gd name="connsiteX583" fmla="*/ 578601 w 1963622"/>
                              <a:gd name="connsiteY583" fmla="*/ 1196600 h 1823193"/>
                              <a:gd name="connsiteX584" fmla="*/ 578687 w 1963622"/>
                              <a:gd name="connsiteY584" fmla="*/ 1196513 h 1823193"/>
                              <a:gd name="connsiteX585" fmla="*/ 578687 w 1963622"/>
                              <a:gd name="connsiteY585" fmla="*/ 1196427 h 1823193"/>
                              <a:gd name="connsiteX586" fmla="*/ 1932709 w 1963622"/>
                              <a:gd name="connsiteY586" fmla="*/ 782609 h 1823193"/>
                              <a:gd name="connsiteX587" fmla="*/ 1938251 w 1963622"/>
                              <a:gd name="connsiteY587" fmla="*/ 802005 h 1823193"/>
                              <a:gd name="connsiteX588" fmla="*/ 1941022 w 1963622"/>
                              <a:gd name="connsiteY588" fmla="*/ 800793 h 1823193"/>
                              <a:gd name="connsiteX589" fmla="*/ 1935393 w 1963622"/>
                              <a:gd name="connsiteY589" fmla="*/ 782955 h 1823193"/>
                              <a:gd name="connsiteX590" fmla="*/ 1932709 w 1963622"/>
                              <a:gd name="connsiteY590" fmla="*/ 782609 h 1823193"/>
                              <a:gd name="connsiteX591" fmla="*/ 1115811 w 1963622"/>
                              <a:gd name="connsiteY591" fmla="*/ 552277 h 1823193"/>
                              <a:gd name="connsiteX592" fmla="*/ 1117196 w 1963622"/>
                              <a:gd name="connsiteY592" fmla="*/ 554355 h 1823193"/>
                              <a:gd name="connsiteX593" fmla="*/ 1118062 w 1963622"/>
                              <a:gd name="connsiteY593" fmla="*/ 552363 h 1823193"/>
                              <a:gd name="connsiteX594" fmla="*/ 1116936 w 1963622"/>
                              <a:gd name="connsiteY594" fmla="*/ 550545 h 1823193"/>
                              <a:gd name="connsiteX595" fmla="*/ 1115811 w 1963622"/>
                              <a:gd name="connsiteY595" fmla="*/ 552277 h 1823193"/>
                              <a:gd name="connsiteX596" fmla="*/ 913708 w 1963622"/>
                              <a:gd name="connsiteY596" fmla="*/ 716626 h 1823193"/>
                              <a:gd name="connsiteX597" fmla="*/ 930679 w 1963622"/>
                              <a:gd name="connsiteY597" fmla="*/ 704677 h 1823193"/>
                              <a:gd name="connsiteX598" fmla="*/ 913708 w 1963622"/>
                              <a:gd name="connsiteY598" fmla="*/ 716626 h 1823193"/>
                              <a:gd name="connsiteX599" fmla="*/ 1097973 w 1963622"/>
                              <a:gd name="connsiteY599" fmla="*/ 575830 h 1823193"/>
                              <a:gd name="connsiteX600" fmla="*/ 1097973 w 1963622"/>
                              <a:gd name="connsiteY600" fmla="*/ 575830 h 1823193"/>
                              <a:gd name="connsiteX601" fmla="*/ 1096068 w 1963622"/>
                              <a:gd name="connsiteY601" fmla="*/ 581025 h 1823193"/>
                              <a:gd name="connsiteX602" fmla="*/ 1097020 w 1963622"/>
                              <a:gd name="connsiteY602" fmla="*/ 581718 h 1823193"/>
                              <a:gd name="connsiteX603" fmla="*/ 1098752 w 1963622"/>
                              <a:gd name="connsiteY603" fmla="*/ 576436 h 1823193"/>
                              <a:gd name="connsiteX604" fmla="*/ 1111308 w 1963622"/>
                              <a:gd name="connsiteY604" fmla="*/ 559550 h 1823193"/>
                              <a:gd name="connsiteX605" fmla="*/ 1097973 w 1963622"/>
                              <a:gd name="connsiteY605" fmla="*/ 575830 h 1823193"/>
                              <a:gd name="connsiteX606" fmla="*/ 1088188 w 1963622"/>
                              <a:gd name="connsiteY606" fmla="*/ 593234 h 1823193"/>
                              <a:gd name="connsiteX607" fmla="*/ 1088188 w 1963622"/>
                              <a:gd name="connsiteY607" fmla="*/ 593234 h 1823193"/>
                              <a:gd name="connsiteX608" fmla="*/ 1085764 w 1963622"/>
                              <a:gd name="connsiteY608" fmla="*/ 595659 h 1823193"/>
                              <a:gd name="connsiteX609" fmla="*/ 1080741 w 1963622"/>
                              <a:gd name="connsiteY609" fmla="*/ 603019 h 1823193"/>
                              <a:gd name="connsiteX610" fmla="*/ 1080741 w 1963622"/>
                              <a:gd name="connsiteY610" fmla="*/ 603019 h 1823193"/>
                              <a:gd name="connsiteX611" fmla="*/ 1078057 w 1963622"/>
                              <a:gd name="connsiteY611" fmla="*/ 607695 h 1823193"/>
                              <a:gd name="connsiteX612" fmla="*/ 1073121 w 1963622"/>
                              <a:gd name="connsiteY612" fmla="*/ 615142 h 1823193"/>
                              <a:gd name="connsiteX613" fmla="*/ 1073641 w 1963622"/>
                              <a:gd name="connsiteY613" fmla="*/ 615575 h 1823193"/>
                              <a:gd name="connsiteX614" fmla="*/ 1073121 w 1963622"/>
                              <a:gd name="connsiteY614" fmla="*/ 615142 h 1823193"/>
                              <a:gd name="connsiteX615" fmla="*/ 1045932 w 1963622"/>
                              <a:gd name="connsiteY615" fmla="*/ 647267 h 1823193"/>
                              <a:gd name="connsiteX616" fmla="*/ 1045932 w 1963622"/>
                              <a:gd name="connsiteY616" fmla="*/ 647267 h 1823193"/>
                              <a:gd name="connsiteX617" fmla="*/ 1036147 w 1963622"/>
                              <a:gd name="connsiteY617" fmla="*/ 664758 h 1823193"/>
                              <a:gd name="connsiteX618" fmla="*/ 1020387 w 1963622"/>
                              <a:gd name="connsiteY618" fmla="*/ 682423 h 1823193"/>
                              <a:gd name="connsiteX619" fmla="*/ 1036580 w 1963622"/>
                              <a:gd name="connsiteY619" fmla="*/ 665105 h 1823193"/>
                              <a:gd name="connsiteX620" fmla="*/ 1036580 w 1963622"/>
                              <a:gd name="connsiteY620" fmla="*/ 665105 h 1823193"/>
                              <a:gd name="connsiteX621" fmla="*/ 1046538 w 1963622"/>
                              <a:gd name="connsiteY621" fmla="*/ 647960 h 1823193"/>
                              <a:gd name="connsiteX622" fmla="*/ 1073727 w 1963622"/>
                              <a:gd name="connsiteY622" fmla="*/ 615748 h 1823193"/>
                              <a:gd name="connsiteX623" fmla="*/ 1073727 w 1963622"/>
                              <a:gd name="connsiteY623" fmla="*/ 615748 h 1823193"/>
                              <a:gd name="connsiteX624" fmla="*/ 1078663 w 1963622"/>
                              <a:gd name="connsiteY624" fmla="*/ 608301 h 1823193"/>
                              <a:gd name="connsiteX625" fmla="*/ 1078663 w 1963622"/>
                              <a:gd name="connsiteY625" fmla="*/ 608301 h 1823193"/>
                              <a:gd name="connsiteX626" fmla="*/ 1081088 w 1963622"/>
                              <a:gd name="connsiteY626" fmla="*/ 603366 h 1823193"/>
                              <a:gd name="connsiteX627" fmla="*/ 1085937 w 1963622"/>
                              <a:gd name="connsiteY627" fmla="*/ 595832 h 1823193"/>
                              <a:gd name="connsiteX628" fmla="*/ 1085937 w 1963622"/>
                              <a:gd name="connsiteY628" fmla="*/ 595832 h 1823193"/>
                              <a:gd name="connsiteX629" fmla="*/ 1088361 w 1963622"/>
                              <a:gd name="connsiteY629" fmla="*/ 593408 h 1823193"/>
                              <a:gd name="connsiteX630" fmla="*/ 1092258 w 1963622"/>
                              <a:gd name="connsiteY630" fmla="*/ 584922 h 1823193"/>
                              <a:gd name="connsiteX631" fmla="*/ 1088188 w 1963622"/>
                              <a:gd name="connsiteY631" fmla="*/ 593234 h 1823193"/>
                              <a:gd name="connsiteX632" fmla="*/ 625360 w 1963622"/>
                              <a:gd name="connsiteY632" fmla="*/ 1438968 h 1823193"/>
                              <a:gd name="connsiteX633" fmla="*/ 630382 w 1963622"/>
                              <a:gd name="connsiteY633" fmla="*/ 1417666 h 1823193"/>
                              <a:gd name="connsiteX634" fmla="*/ 655320 w 1963622"/>
                              <a:gd name="connsiteY634" fmla="*/ 1363028 h 1823193"/>
                              <a:gd name="connsiteX635" fmla="*/ 684068 w 1963622"/>
                              <a:gd name="connsiteY635" fmla="*/ 1310727 h 1823193"/>
                              <a:gd name="connsiteX636" fmla="*/ 697317 w 1963622"/>
                              <a:gd name="connsiteY636" fmla="*/ 1277909 h 1823193"/>
                              <a:gd name="connsiteX637" fmla="*/ 705110 w 1963622"/>
                              <a:gd name="connsiteY637" fmla="*/ 1265786 h 1823193"/>
                              <a:gd name="connsiteX638" fmla="*/ 733425 w 1963622"/>
                              <a:gd name="connsiteY638" fmla="*/ 1220932 h 1823193"/>
                              <a:gd name="connsiteX639" fmla="*/ 734204 w 1963622"/>
                              <a:gd name="connsiteY639" fmla="*/ 1195214 h 1823193"/>
                              <a:gd name="connsiteX640" fmla="*/ 727364 w 1963622"/>
                              <a:gd name="connsiteY640" fmla="*/ 1209069 h 1823193"/>
                              <a:gd name="connsiteX641" fmla="*/ 689524 w 1963622"/>
                              <a:gd name="connsiteY641" fmla="*/ 1279554 h 1823193"/>
                              <a:gd name="connsiteX642" fmla="*/ 670387 w 1963622"/>
                              <a:gd name="connsiteY642" fmla="*/ 1318520 h 1823193"/>
                              <a:gd name="connsiteX643" fmla="*/ 641379 w 1963622"/>
                              <a:gd name="connsiteY643" fmla="*/ 1376276 h 1823193"/>
                              <a:gd name="connsiteX644" fmla="*/ 632114 w 1963622"/>
                              <a:gd name="connsiteY644" fmla="*/ 1401647 h 1823193"/>
                              <a:gd name="connsiteX645" fmla="*/ 613324 w 1963622"/>
                              <a:gd name="connsiteY645" fmla="*/ 1458451 h 1823193"/>
                              <a:gd name="connsiteX646" fmla="*/ 625360 w 1963622"/>
                              <a:gd name="connsiteY646" fmla="*/ 1438968 h 1823193"/>
                              <a:gd name="connsiteX647" fmla="*/ 909378 w 1963622"/>
                              <a:gd name="connsiteY647" fmla="*/ 1135986 h 1823193"/>
                              <a:gd name="connsiteX648" fmla="*/ 928168 w 1963622"/>
                              <a:gd name="connsiteY648" fmla="*/ 1102476 h 1823193"/>
                              <a:gd name="connsiteX649" fmla="*/ 909378 w 1963622"/>
                              <a:gd name="connsiteY649" fmla="*/ 1135986 h 1823193"/>
                              <a:gd name="connsiteX650" fmla="*/ 900286 w 1963622"/>
                              <a:gd name="connsiteY650" fmla="*/ 1204999 h 1823193"/>
                              <a:gd name="connsiteX651" fmla="*/ 913621 w 1963622"/>
                              <a:gd name="connsiteY651" fmla="*/ 1173913 h 1823193"/>
                              <a:gd name="connsiteX652" fmla="*/ 900286 w 1963622"/>
                              <a:gd name="connsiteY652" fmla="*/ 1204999 h 1823193"/>
                              <a:gd name="connsiteX653" fmla="*/ 864870 w 1963622"/>
                              <a:gd name="connsiteY653" fmla="*/ 1039524 h 1823193"/>
                              <a:gd name="connsiteX654" fmla="*/ 886691 w 1963622"/>
                              <a:gd name="connsiteY654" fmla="*/ 1010689 h 1823193"/>
                              <a:gd name="connsiteX655" fmla="*/ 864870 w 1963622"/>
                              <a:gd name="connsiteY655" fmla="*/ 1039524 h 1823193"/>
                              <a:gd name="connsiteX656" fmla="*/ 922367 w 1963622"/>
                              <a:gd name="connsiteY656" fmla="*/ 975187 h 1823193"/>
                              <a:gd name="connsiteX657" fmla="*/ 924618 w 1963622"/>
                              <a:gd name="connsiteY657" fmla="*/ 969645 h 1823193"/>
                              <a:gd name="connsiteX658" fmla="*/ 922799 w 1963622"/>
                              <a:gd name="connsiteY658" fmla="*/ 965662 h 1823193"/>
                              <a:gd name="connsiteX659" fmla="*/ 919769 w 1963622"/>
                              <a:gd name="connsiteY659" fmla="*/ 966701 h 1823193"/>
                              <a:gd name="connsiteX660" fmla="*/ 894744 w 1963622"/>
                              <a:gd name="connsiteY660" fmla="*/ 1005234 h 1823193"/>
                              <a:gd name="connsiteX661" fmla="*/ 922367 w 1963622"/>
                              <a:gd name="connsiteY661" fmla="*/ 975187 h 1823193"/>
                              <a:gd name="connsiteX662" fmla="*/ 822441 w 1963622"/>
                              <a:gd name="connsiteY662" fmla="*/ 1091911 h 1823193"/>
                              <a:gd name="connsiteX663" fmla="*/ 824432 w 1963622"/>
                              <a:gd name="connsiteY663" fmla="*/ 1093990 h 1823193"/>
                              <a:gd name="connsiteX664" fmla="*/ 828502 w 1963622"/>
                              <a:gd name="connsiteY664" fmla="*/ 1087842 h 1823193"/>
                              <a:gd name="connsiteX665" fmla="*/ 822441 w 1963622"/>
                              <a:gd name="connsiteY665" fmla="*/ 1091911 h 1823193"/>
                              <a:gd name="connsiteX666" fmla="*/ 851968 w 1963622"/>
                              <a:gd name="connsiteY666" fmla="*/ 1051214 h 1823193"/>
                              <a:gd name="connsiteX667" fmla="*/ 828675 w 1963622"/>
                              <a:gd name="connsiteY667" fmla="*/ 1087668 h 1823193"/>
                              <a:gd name="connsiteX668" fmla="*/ 857337 w 1963622"/>
                              <a:gd name="connsiteY668" fmla="*/ 1054244 h 1823193"/>
                              <a:gd name="connsiteX669" fmla="*/ 856990 w 1963622"/>
                              <a:gd name="connsiteY669" fmla="*/ 1049828 h 1823193"/>
                              <a:gd name="connsiteX670" fmla="*/ 851968 w 1963622"/>
                              <a:gd name="connsiteY670" fmla="*/ 1051214 h 1823193"/>
                              <a:gd name="connsiteX671" fmla="*/ 894398 w 1963622"/>
                              <a:gd name="connsiteY671" fmla="*/ 941763 h 1823193"/>
                              <a:gd name="connsiteX672" fmla="*/ 848678 w 1963622"/>
                              <a:gd name="connsiteY672" fmla="*/ 1008957 h 1823193"/>
                              <a:gd name="connsiteX673" fmla="*/ 851275 w 1963622"/>
                              <a:gd name="connsiteY673" fmla="*/ 1010776 h 1823193"/>
                              <a:gd name="connsiteX674" fmla="*/ 897861 w 1963622"/>
                              <a:gd name="connsiteY674" fmla="*/ 944447 h 1823193"/>
                              <a:gd name="connsiteX675" fmla="*/ 894398 w 1963622"/>
                              <a:gd name="connsiteY675" fmla="*/ 941763 h 1823193"/>
                              <a:gd name="connsiteX676" fmla="*/ 1012854 w 1963622"/>
                              <a:gd name="connsiteY676" fmla="*/ 1274705 h 1823193"/>
                              <a:gd name="connsiteX677" fmla="*/ 934576 w 1963622"/>
                              <a:gd name="connsiteY677" fmla="*/ 1539500 h 1823193"/>
                              <a:gd name="connsiteX678" fmla="*/ 942975 w 1963622"/>
                              <a:gd name="connsiteY678" fmla="*/ 1530581 h 1823193"/>
                              <a:gd name="connsiteX679" fmla="*/ 962458 w 1963622"/>
                              <a:gd name="connsiteY679" fmla="*/ 1471266 h 1823193"/>
                              <a:gd name="connsiteX680" fmla="*/ 971550 w 1963622"/>
                              <a:gd name="connsiteY680" fmla="*/ 1430655 h 1823193"/>
                              <a:gd name="connsiteX681" fmla="*/ 1015452 w 1963622"/>
                              <a:gd name="connsiteY681" fmla="*/ 1292023 h 1823193"/>
                              <a:gd name="connsiteX682" fmla="*/ 1016058 w 1963622"/>
                              <a:gd name="connsiteY682" fmla="*/ 1275051 h 1823193"/>
                              <a:gd name="connsiteX683" fmla="*/ 1012854 w 1963622"/>
                              <a:gd name="connsiteY683" fmla="*/ 1274705 h 1823193"/>
                              <a:gd name="connsiteX684" fmla="*/ 925830 w 1963622"/>
                              <a:gd name="connsiteY684" fmla="*/ 1152612 h 1823193"/>
                              <a:gd name="connsiteX685" fmla="*/ 918730 w 1963622"/>
                              <a:gd name="connsiteY685" fmla="*/ 1167678 h 1823193"/>
                              <a:gd name="connsiteX686" fmla="*/ 920288 w 1963622"/>
                              <a:gd name="connsiteY686" fmla="*/ 1168977 h 1823193"/>
                              <a:gd name="connsiteX687" fmla="*/ 929207 w 1963622"/>
                              <a:gd name="connsiteY687" fmla="*/ 1154863 h 1823193"/>
                              <a:gd name="connsiteX688" fmla="*/ 925830 w 1963622"/>
                              <a:gd name="connsiteY688" fmla="*/ 1152612 h 1823193"/>
                              <a:gd name="connsiteX689" fmla="*/ 1003762 w 1963622"/>
                              <a:gd name="connsiteY689" fmla="*/ 1215390 h 1823193"/>
                              <a:gd name="connsiteX690" fmla="*/ 1004368 w 1963622"/>
                              <a:gd name="connsiteY690" fmla="*/ 1220499 h 1823193"/>
                              <a:gd name="connsiteX691" fmla="*/ 1009217 w 1963622"/>
                              <a:gd name="connsiteY691" fmla="*/ 1217901 h 1823193"/>
                              <a:gd name="connsiteX692" fmla="*/ 1017617 w 1963622"/>
                              <a:gd name="connsiteY692" fmla="*/ 1200496 h 1823193"/>
                              <a:gd name="connsiteX693" fmla="*/ 1003762 w 1963622"/>
                              <a:gd name="connsiteY693" fmla="*/ 1215390 h 1823193"/>
                              <a:gd name="connsiteX694" fmla="*/ 1140402 w 1963622"/>
                              <a:gd name="connsiteY694" fmla="*/ 1185776 h 1823193"/>
                              <a:gd name="connsiteX695" fmla="*/ 1132349 w 1963622"/>
                              <a:gd name="connsiteY695" fmla="*/ 1193396 h 1823193"/>
                              <a:gd name="connsiteX696" fmla="*/ 1108277 w 1963622"/>
                              <a:gd name="connsiteY696" fmla="*/ 1245524 h 1823193"/>
                              <a:gd name="connsiteX697" fmla="*/ 1082820 w 1963622"/>
                              <a:gd name="connsiteY697" fmla="*/ 1305445 h 1823193"/>
                              <a:gd name="connsiteX698" fmla="*/ 1083512 w 1963622"/>
                              <a:gd name="connsiteY698" fmla="*/ 1318347 h 1823193"/>
                              <a:gd name="connsiteX699" fmla="*/ 1089574 w 1963622"/>
                              <a:gd name="connsiteY699" fmla="*/ 1309688 h 1823193"/>
                              <a:gd name="connsiteX700" fmla="*/ 1115724 w 1963622"/>
                              <a:gd name="connsiteY700" fmla="*/ 1245870 h 1823193"/>
                              <a:gd name="connsiteX701" fmla="*/ 1127587 w 1963622"/>
                              <a:gd name="connsiteY701" fmla="*/ 1219893 h 1823193"/>
                              <a:gd name="connsiteX702" fmla="*/ 1134948 w 1963622"/>
                              <a:gd name="connsiteY702" fmla="*/ 1205519 h 1823193"/>
                              <a:gd name="connsiteX703" fmla="*/ 1142567 w 1963622"/>
                              <a:gd name="connsiteY703" fmla="*/ 1195474 h 1823193"/>
                              <a:gd name="connsiteX704" fmla="*/ 1140402 w 1963622"/>
                              <a:gd name="connsiteY704" fmla="*/ 1185776 h 1823193"/>
                              <a:gd name="connsiteX705" fmla="*/ 1113819 w 1963622"/>
                              <a:gd name="connsiteY705" fmla="*/ 1019868 h 1823193"/>
                              <a:gd name="connsiteX706" fmla="*/ 1144039 w 1963622"/>
                              <a:gd name="connsiteY706" fmla="*/ 965315 h 1823193"/>
                              <a:gd name="connsiteX707" fmla="*/ 1158673 w 1963622"/>
                              <a:gd name="connsiteY707" fmla="*/ 937866 h 1823193"/>
                              <a:gd name="connsiteX708" fmla="*/ 1168111 w 1963622"/>
                              <a:gd name="connsiteY708" fmla="*/ 908165 h 1823193"/>
                              <a:gd name="connsiteX709" fmla="*/ 1154170 w 1963622"/>
                              <a:gd name="connsiteY709" fmla="*/ 931978 h 1823193"/>
                              <a:gd name="connsiteX710" fmla="*/ 1112780 w 1963622"/>
                              <a:gd name="connsiteY710" fmla="*/ 1009390 h 1823193"/>
                              <a:gd name="connsiteX711" fmla="*/ 1080222 w 1963622"/>
                              <a:gd name="connsiteY711" fmla="*/ 1075892 h 1823193"/>
                              <a:gd name="connsiteX712" fmla="*/ 1077105 w 1963622"/>
                              <a:gd name="connsiteY712" fmla="*/ 1091565 h 1823193"/>
                              <a:gd name="connsiteX713" fmla="*/ 1072948 w 1963622"/>
                              <a:gd name="connsiteY713" fmla="*/ 1101004 h 1823193"/>
                              <a:gd name="connsiteX714" fmla="*/ 1064722 w 1963622"/>
                              <a:gd name="connsiteY714" fmla="*/ 1093990 h 1823193"/>
                              <a:gd name="connsiteX715" fmla="*/ 1055197 w 1963622"/>
                              <a:gd name="connsiteY715" fmla="*/ 1123084 h 1823193"/>
                              <a:gd name="connsiteX716" fmla="*/ 1070177 w 1963622"/>
                              <a:gd name="connsiteY716" fmla="*/ 1109316 h 1823193"/>
                              <a:gd name="connsiteX717" fmla="*/ 1017617 w 1963622"/>
                              <a:gd name="connsiteY717" fmla="*/ 1268384 h 1823193"/>
                              <a:gd name="connsiteX718" fmla="*/ 1026276 w 1963622"/>
                              <a:gd name="connsiteY718" fmla="*/ 1254443 h 1823193"/>
                              <a:gd name="connsiteX719" fmla="*/ 1080481 w 1963622"/>
                              <a:gd name="connsiteY719" fmla="*/ 1100657 h 1823193"/>
                              <a:gd name="connsiteX720" fmla="*/ 1113819 w 1963622"/>
                              <a:gd name="connsiteY720" fmla="*/ 1019868 h 1823193"/>
                              <a:gd name="connsiteX721" fmla="*/ 828589 w 1963622"/>
                              <a:gd name="connsiteY721" fmla="*/ 1087842 h 1823193"/>
                              <a:gd name="connsiteX722" fmla="*/ 828502 w 1963622"/>
                              <a:gd name="connsiteY722" fmla="*/ 1087755 h 1823193"/>
                              <a:gd name="connsiteX723" fmla="*/ 828502 w 1963622"/>
                              <a:gd name="connsiteY723" fmla="*/ 1087842 h 1823193"/>
                              <a:gd name="connsiteX724" fmla="*/ 828589 w 1963622"/>
                              <a:gd name="connsiteY724" fmla="*/ 1087842 h 1823193"/>
                              <a:gd name="connsiteX725" fmla="*/ 934836 w 1963622"/>
                              <a:gd name="connsiteY725" fmla="*/ 1094596 h 1823193"/>
                              <a:gd name="connsiteX726" fmla="*/ 944187 w 1963622"/>
                              <a:gd name="connsiteY726" fmla="*/ 1069744 h 1823193"/>
                              <a:gd name="connsiteX727" fmla="*/ 928515 w 1963622"/>
                              <a:gd name="connsiteY727" fmla="*/ 1091565 h 1823193"/>
                              <a:gd name="connsiteX728" fmla="*/ 929727 w 1963622"/>
                              <a:gd name="connsiteY728" fmla="*/ 1096761 h 1823193"/>
                              <a:gd name="connsiteX729" fmla="*/ 934836 w 1963622"/>
                              <a:gd name="connsiteY729" fmla="*/ 1094596 h 1823193"/>
                              <a:gd name="connsiteX730" fmla="*/ 932671 w 1963622"/>
                              <a:gd name="connsiteY730" fmla="*/ 1144212 h 1823193"/>
                              <a:gd name="connsiteX731" fmla="*/ 951548 w 1963622"/>
                              <a:gd name="connsiteY731" fmla="*/ 1112347 h 1823193"/>
                              <a:gd name="connsiteX732" fmla="*/ 932671 w 1963622"/>
                              <a:gd name="connsiteY732" fmla="*/ 1144212 h 1823193"/>
                              <a:gd name="connsiteX733" fmla="*/ 782089 w 1963622"/>
                              <a:gd name="connsiteY733" fmla="*/ 897601 h 1823193"/>
                              <a:gd name="connsiteX734" fmla="*/ 807547 w 1963622"/>
                              <a:gd name="connsiteY734" fmla="*/ 866602 h 1823193"/>
                              <a:gd name="connsiteX735" fmla="*/ 806594 w 1963622"/>
                              <a:gd name="connsiteY735" fmla="*/ 862445 h 1823193"/>
                              <a:gd name="connsiteX736" fmla="*/ 801226 w 1963622"/>
                              <a:gd name="connsiteY736" fmla="*/ 862705 h 1823193"/>
                              <a:gd name="connsiteX737" fmla="*/ 777846 w 1963622"/>
                              <a:gd name="connsiteY737" fmla="*/ 893445 h 1823193"/>
                              <a:gd name="connsiteX738" fmla="*/ 779924 w 1963622"/>
                              <a:gd name="connsiteY738" fmla="*/ 898814 h 1823193"/>
                              <a:gd name="connsiteX739" fmla="*/ 782089 w 1963622"/>
                              <a:gd name="connsiteY739" fmla="*/ 897601 h 1823193"/>
                              <a:gd name="connsiteX740" fmla="*/ 827896 w 1963622"/>
                              <a:gd name="connsiteY740" fmla="*/ 946179 h 1823193"/>
                              <a:gd name="connsiteX741" fmla="*/ 818371 w 1963622"/>
                              <a:gd name="connsiteY741" fmla="*/ 963064 h 1823193"/>
                              <a:gd name="connsiteX742" fmla="*/ 827896 w 1963622"/>
                              <a:gd name="connsiteY742" fmla="*/ 946179 h 1823193"/>
                              <a:gd name="connsiteX743" fmla="*/ 858722 w 1963622"/>
                              <a:gd name="connsiteY743" fmla="*/ 912582 h 1823193"/>
                              <a:gd name="connsiteX744" fmla="*/ 858982 w 1963622"/>
                              <a:gd name="connsiteY744" fmla="*/ 908425 h 1823193"/>
                              <a:gd name="connsiteX745" fmla="*/ 854652 w 1963622"/>
                              <a:gd name="connsiteY745" fmla="*/ 908598 h 1823193"/>
                              <a:gd name="connsiteX746" fmla="*/ 842443 w 1963622"/>
                              <a:gd name="connsiteY746" fmla="*/ 932930 h 1823193"/>
                              <a:gd name="connsiteX747" fmla="*/ 858722 w 1963622"/>
                              <a:gd name="connsiteY747" fmla="*/ 912582 h 1823193"/>
                              <a:gd name="connsiteX748" fmla="*/ 793260 w 1963622"/>
                              <a:gd name="connsiteY748" fmla="*/ 992418 h 1823193"/>
                              <a:gd name="connsiteX749" fmla="*/ 796550 w 1963622"/>
                              <a:gd name="connsiteY749" fmla="*/ 993025 h 1823193"/>
                              <a:gd name="connsiteX750" fmla="*/ 816553 w 1963622"/>
                              <a:gd name="connsiteY750" fmla="*/ 973022 h 1823193"/>
                              <a:gd name="connsiteX751" fmla="*/ 814907 w 1963622"/>
                              <a:gd name="connsiteY751" fmla="*/ 968519 h 1823193"/>
                              <a:gd name="connsiteX752" fmla="*/ 810664 w 1963622"/>
                              <a:gd name="connsiteY752" fmla="*/ 968866 h 1823193"/>
                              <a:gd name="connsiteX753" fmla="*/ 793086 w 1963622"/>
                              <a:gd name="connsiteY753" fmla="*/ 989215 h 1823193"/>
                              <a:gd name="connsiteX754" fmla="*/ 793260 w 1963622"/>
                              <a:gd name="connsiteY754" fmla="*/ 992418 h 1823193"/>
                              <a:gd name="connsiteX755" fmla="*/ 901844 w 1963622"/>
                              <a:gd name="connsiteY755" fmla="*/ 936308 h 1823193"/>
                              <a:gd name="connsiteX756" fmla="*/ 899940 w 1963622"/>
                              <a:gd name="connsiteY756" fmla="*/ 935615 h 1823193"/>
                              <a:gd name="connsiteX757" fmla="*/ 898900 w 1963622"/>
                              <a:gd name="connsiteY757" fmla="*/ 937520 h 1823193"/>
                              <a:gd name="connsiteX758" fmla="*/ 900805 w 1963622"/>
                              <a:gd name="connsiteY758" fmla="*/ 938213 h 1823193"/>
                              <a:gd name="connsiteX759" fmla="*/ 901844 w 1963622"/>
                              <a:gd name="connsiteY759" fmla="*/ 936308 h 1823193"/>
                              <a:gd name="connsiteX760" fmla="*/ 943841 w 1963622"/>
                              <a:gd name="connsiteY760" fmla="*/ 884699 h 1823193"/>
                              <a:gd name="connsiteX761" fmla="*/ 954752 w 1963622"/>
                              <a:gd name="connsiteY761" fmla="*/ 868074 h 1823193"/>
                              <a:gd name="connsiteX762" fmla="*/ 939165 w 1963622"/>
                              <a:gd name="connsiteY762" fmla="*/ 880370 h 1823193"/>
                              <a:gd name="connsiteX763" fmla="*/ 938645 w 1963622"/>
                              <a:gd name="connsiteY763" fmla="*/ 885825 h 1823193"/>
                              <a:gd name="connsiteX764" fmla="*/ 943841 w 1963622"/>
                              <a:gd name="connsiteY764" fmla="*/ 884699 h 1823193"/>
                              <a:gd name="connsiteX765" fmla="*/ 920808 w 1963622"/>
                              <a:gd name="connsiteY765" fmla="*/ 908598 h 1823193"/>
                              <a:gd name="connsiteX766" fmla="*/ 908252 w 1963622"/>
                              <a:gd name="connsiteY766" fmla="*/ 924358 h 1823193"/>
                              <a:gd name="connsiteX767" fmla="*/ 920808 w 1963622"/>
                              <a:gd name="connsiteY767" fmla="*/ 908598 h 1823193"/>
                              <a:gd name="connsiteX768" fmla="*/ 1061518 w 1963622"/>
                              <a:gd name="connsiteY768" fmla="*/ 1385714 h 1823193"/>
                              <a:gd name="connsiteX769" fmla="*/ 1082040 w 1963622"/>
                              <a:gd name="connsiteY769" fmla="*/ 1327092 h 1823193"/>
                              <a:gd name="connsiteX770" fmla="*/ 1080395 w 1963622"/>
                              <a:gd name="connsiteY770" fmla="*/ 1323282 h 1823193"/>
                              <a:gd name="connsiteX771" fmla="*/ 1075200 w 1963622"/>
                              <a:gd name="connsiteY771" fmla="*/ 1327265 h 1823193"/>
                              <a:gd name="connsiteX772" fmla="*/ 1061951 w 1963622"/>
                              <a:gd name="connsiteY772" fmla="*/ 1366405 h 1823193"/>
                              <a:gd name="connsiteX773" fmla="*/ 1061518 w 1963622"/>
                              <a:gd name="connsiteY773" fmla="*/ 1385714 h 1823193"/>
                              <a:gd name="connsiteX774" fmla="*/ 943062 w 1963622"/>
                              <a:gd name="connsiteY774" fmla="*/ 942023 h 1823193"/>
                              <a:gd name="connsiteX775" fmla="*/ 942109 w 1963622"/>
                              <a:gd name="connsiteY775" fmla="*/ 950682 h 1823193"/>
                              <a:gd name="connsiteX776" fmla="*/ 947911 w 1963622"/>
                              <a:gd name="connsiteY776" fmla="*/ 945226 h 1823193"/>
                              <a:gd name="connsiteX777" fmla="*/ 957176 w 1963622"/>
                              <a:gd name="connsiteY777" fmla="*/ 934229 h 1823193"/>
                              <a:gd name="connsiteX778" fmla="*/ 966701 w 1963622"/>
                              <a:gd name="connsiteY778" fmla="*/ 919249 h 1823193"/>
                              <a:gd name="connsiteX779" fmla="*/ 943062 w 1963622"/>
                              <a:gd name="connsiteY779" fmla="*/ 942023 h 1823193"/>
                              <a:gd name="connsiteX780" fmla="*/ 810058 w 1963622"/>
                              <a:gd name="connsiteY780" fmla="*/ 1064809 h 1823193"/>
                              <a:gd name="connsiteX781" fmla="*/ 782262 w 1963622"/>
                              <a:gd name="connsiteY781" fmla="*/ 1112433 h 1823193"/>
                              <a:gd name="connsiteX782" fmla="*/ 766849 w 1963622"/>
                              <a:gd name="connsiteY782" fmla="*/ 1138584 h 1823193"/>
                              <a:gd name="connsiteX783" fmla="*/ 740352 w 1963622"/>
                              <a:gd name="connsiteY783" fmla="*/ 1185776 h 1823193"/>
                              <a:gd name="connsiteX784" fmla="*/ 744162 w 1963622"/>
                              <a:gd name="connsiteY784" fmla="*/ 1196080 h 1823193"/>
                              <a:gd name="connsiteX785" fmla="*/ 751523 w 1963622"/>
                              <a:gd name="connsiteY785" fmla="*/ 1196167 h 1823193"/>
                              <a:gd name="connsiteX786" fmla="*/ 769101 w 1963622"/>
                              <a:gd name="connsiteY786" fmla="*/ 1164475 h 1823193"/>
                              <a:gd name="connsiteX787" fmla="*/ 755160 w 1963622"/>
                              <a:gd name="connsiteY787" fmla="*/ 1175039 h 1823193"/>
                              <a:gd name="connsiteX788" fmla="*/ 762087 w 1963622"/>
                              <a:gd name="connsiteY788" fmla="*/ 1156422 h 1823193"/>
                              <a:gd name="connsiteX789" fmla="*/ 816293 w 1963622"/>
                              <a:gd name="connsiteY789" fmla="*/ 1068705 h 1823193"/>
                              <a:gd name="connsiteX790" fmla="*/ 817158 w 1963622"/>
                              <a:gd name="connsiteY790" fmla="*/ 1062297 h 1823193"/>
                              <a:gd name="connsiteX791" fmla="*/ 810058 w 1963622"/>
                              <a:gd name="connsiteY791" fmla="*/ 1064809 h 1823193"/>
                              <a:gd name="connsiteX792" fmla="*/ 797502 w 1963622"/>
                              <a:gd name="connsiteY792" fmla="*/ 1128713 h 1823193"/>
                              <a:gd name="connsiteX793" fmla="*/ 769274 w 1963622"/>
                              <a:gd name="connsiteY793" fmla="*/ 1164301 h 1823193"/>
                              <a:gd name="connsiteX794" fmla="*/ 797502 w 1963622"/>
                              <a:gd name="connsiteY794" fmla="*/ 1128713 h 1823193"/>
                              <a:gd name="connsiteX795" fmla="*/ 828589 w 1963622"/>
                              <a:gd name="connsiteY795" fmla="*/ 1087842 h 1823193"/>
                              <a:gd name="connsiteX796" fmla="*/ 828675 w 1963622"/>
                              <a:gd name="connsiteY796" fmla="*/ 1087668 h 1823193"/>
                              <a:gd name="connsiteX797" fmla="*/ 828502 w 1963622"/>
                              <a:gd name="connsiteY797" fmla="*/ 1087755 h 1823193"/>
                              <a:gd name="connsiteX798" fmla="*/ 828589 w 1963622"/>
                              <a:gd name="connsiteY798" fmla="*/ 1087842 h 1823193"/>
                              <a:gd name="connsiteX799" fmla="*/ 805988 w 1963622"/>
                              <a:gd name="connsiteY799" fmla="*/ 1111914 h 1823193"/>
                              <a:gd name="connsiteX800" fmla="*/ 799927 w 1963622"/>
                              <a:gd name="connsiteY800" fmla="*/ 1126288 h 1823193"/>
                              <a:gd name="connsiteX801" fmla="*/ 810318 w 1963622"/>
                              <a:gd name="connsiteY801" fmla="*/ 1116763 h 1823193"/>
                              <a:gd name="connsiteX802" fmla="*/ 814561 w 1963622"/>
                              <a:gd name="connsiteY802" fmla="*/ 1106978 h 1823193"/>
                              <a:gd name="connsiteX803" fmla="*/ 805988 w 1963622"/>
                              <a:gd name="connsiteY803" fmla="*/ 1111914 h 1823193"/>
                              <a:gd name="connsiteX804" fmla="*/ 791181 w 1963622"/>
                              <a:gd name="connsiteY804" fmla="*/ 1002809 h 1823193"/>
                              <a:gd name="connsiteX805" fmla="*/ 788064 w 1963622"/>
                              <a:gd name="connsiteY805" fmla="*/ 999779 h 1823193"/>
                              <a:gd name="connsiteX806" fmla="*/ 779492 w 1963622"/>
                              <a:gd name="connsiteY806" fmla="*/ 1009477 h 1823193"/>
                              <a:gd name="connsiteX807" fmla="*/ 781916 w 1963622"/>
                              <a:gd name="connsiteY807" fmla="*/ 1012594 h 1823193"/>
                              <a:gd name="connsiteX808" fmla="*/ 791181 w 1963622"/>
                              <a:gd name="connsiteY808" fmla="*/ 1002809 h 1823193"/>
                              <a:gd name="connsiteX809" fmla="*/ 769187 w 1963622"/>
                              <a:gd name="connsiteY809" fmla="*/ 1164301 h 1823193"/>
                              <a:gd name="connsiteX810" fmla="*/ 769274 w 1963622"/>
                              <a:gd name="connsiteY810" fmla="*/ 1164388 h 1823193"/>
                              <a:gd name="connsiteX811" fmla="*/ 769360 w 1963622"/>
                              <a:gd name="connsiteY811" fmla="*/ 1164215 h 1823193"/>
                              <a:gd name="connsiteX812" fmla="*/ 769187 w 1963622"/>
                              <a:gd name="connsiteY812" fmla="*/ 1164301 h 1823193"/>
                              <a:gd name="connsiteX813" fmla="*/ 769187 w 1963622"/>
                              <a:gd name="connsiteY813" fmla="*/ 1164301 h 1823193"/>
                              <a:gd name="connsiteX814" fmla="*/ 769187 w 1963622"/>
                              <a:gd name="connsiteY814" fmla="*/ 1164388 h 1823193"/>
                              <a:gd name="connsiteX815" fmla="*/ 769274 w 1963622"/>
                              <a:gd name="connsiteY815" fmla="*/ 1164388 h 1823193"/>
                              <a:gd name="connsiteX816" fmla="*/ 769187 w 1963622"/>
                              <a:gd name="connsiteY816" fmla="*/ 1164301 h 1823193"/>
                              <a:gd name="connsiteX817" fmla="*/ 841577 w 1963622"/>
                              <a:gd name="connsiteY817" fmla="*/ 1019868 h 1823193"/>
                              <a:gd name="connsiteX818" fmla="*/ 837421 w 1963622"/>
                              <a:gd name="connsiteY818" fmla="*/ 1021426 h 1823193"/>
                              <a:gd name="connsiteX819" fmla="*/ 817418 w 1963622"/>
                              <a:gd name="connsiteY819" fmla="*/ 1051473 h 1823193"/>
                              <a:gd name="connsiteX820" fmla="*/ 819497 w 1963622"/>
                              <a:gd name="connsiteY820" fmla="*/ 1057275 h 1823193"/>
                              <a:gd name="connsiteX821" fmla="*/ 822354 w 1963622"/>
                              <a:gd name="connsiteY821" fmla="*/ 1055370 h 1823193"/>
                              <a:gd name="connsiteX822" fmla="*/ 842790 w 1963622"/>
                              <a:gd name="connsiteY822" fmla="*/ 1023938 h 1823193"/>
                              <a:gd name="connsiteX823" fmla="*/ 841577 w 1963622"/>
                              <a:gd name="connsiteY823" fmla="*/ 1019868 h 1823193"/>
                              <a:gd name="connsiteX824" fmla="*/ 1359911 w 1963622"/>
                              <a:gd name="connsiteY824" fmla="*/ 1339475 h 1823193"/>
                              <a:gd name="connsiteX825" fmla="*/ 1363893 w 1963622"/>
                              <a:gd name="connsiteY825" fmla="*/ 1340774 h 1823193"/>
                              <a:gd name="connsiteX826" fmla="*/ 1365712 w 1963622"/>
                              <a:gd name="connsiteY826" fmla="*/ 1321204 h 1823193"/>
                              <a:gd name="connsiteX827" fmla="*/ 1359911 w 1963622"/>
                              <a:gd name="connsiteY827" fmla="*/ 1339475 h 1823193"/>
                              <a:gd name="connsiteX828" fmla="*/ 1462953 w 1963622"/>
                              <a:gd name="connsiteY828" fmla="*/ 695671 h 1823193"/>
                              <a:gd name="connsiteX829" fmla="*/ 1467716 w 1963622"/>
                              <a:gd name="connsiteY829" fmla="*/ 690303 h 1823193"/>
                              <a:gd name="connsiteX830" fmla="*/ 1485294 w 1963622"/>
                              <a:gd name="connsiteY830" fmla="*/ 649865 h 1823193"/>
                              <a:gd name="connsiteX831" fmla="*/ 1484255 w 1963622"/>
                              <a:gd name="connsiteY831" fmla="*/ 637136 h 1823193"/>
                              <a:gd name="connsiteX832" fmla="*/ 1471353 w 1963622"/>
                              <a:gd name="connsiteY832" fmla="*/ 665018 h 1823193"/>
                              <a:gd name="connsiteX833" fmla="*/ 1461049 w 1963622"/>
                              <a:gd name="connsiteY833" fmla="*/ 687186 h 1823193"/>
                              <a:gd name="connsiteX834" fmla="*/ 1462953 w 1963622"/>
                              <a:gd name="connsiteY834" fmla="*/ 695671 h 1823193"/>
                              <a:gd name="connsiteX835" fmla="*/ 1544262 w 1963622"/>
                              <a:gd name="connsiteY835" fmla="*/ 794472 h 1823193"/>
                              <a:gd name="connsiteX836" fmla="*/ 1538980 w 1963622"/>
                              <a:gd name="connsiteY836" fmla="*/ 797849 h 1823193"/>
                              <a:gd name="connsiteX837" fmla="*/ 1536470 w 1963622"/>
                              <a:gd name="connsiteY837" fmla="*/ 807374 h 1823193"/>
                              <a:gd name="connsiteX838" fmla="*/ 1472305 w 1963622"/>
                              <a:gd name="connsiteY838" fmla="*/ 1015365 h 1823193"/>
                              <a:gd name="connsiteX839" fmla="*/ 1431175 w 1963622"/>
                              <a:gd name="connsiteY839" fmla="*/ 1109230 h 1823193"/>
                              <a:gd name="connsiteX840" fmla="*/ 1407362 w 1963622"/>
                              <a:gd name="connsiteY840" fmla="*/ 1157374 h 1823193"/>
                              <a:gd name="connsiteX841" fmla="*/ 1403465 w 1963622"/>
                              <a:gd name="connsiteY841" fmla="*/ 1139190 h 1823193"/>
                              <a:gd name="connsiteX842" fmla="*/ 1414203 w 1963622"/>
                              <a:gd name="connsiteY842" fmla="*/ 1092777 h 1823193"/>
                              <a:gd name="connsiteX843" fmla="*/ 1424074 w 1963622"/>
                              <a:gd name="connsiteY843" fmla="*/ 1043853 h 1823193"/>
                              <a:gd name="connsiteX844" fmla="*/ 1427451 w 1963622"/>
                              <a:gd name="connsiteY844" fmla="*/ 1018309 h 1823193"/>
                              <a:gd name="connsiteX845" fmla="*/ 1439314 w 1963622"/>
                              <a:gd name="connsiteY845" fmla="*/ 980902 h 1823193"/>
                              <a:gd name="connsiteX846" fmla="*/ 1450311 w 1963622"/>
                              <a:gd name="connsiteY846" fmla="*/ 948603 h 1823193"/>
                              <a:gd name="connsiteX847" fmla="*/ 1461135 w 1963622"/>
                              <a:gd name="connsiteY847" fmla="*/ 923405 h 1823193"/>
                              <a:gd name="connsiteX848" fmla="*/ 1485035 w 1963622"/>
                              <a:gd name="connsiteY848" fmla="*/ 855518 h 1823193"/>
                              <a:gd name="connsiteX849" fmla="*/ 1519584 w 1963622"/>
                              <a:gd name="connsiteY849" fmla="*/ 734031 h 1823193"/>
                              <a:gd name="connsiteX850" fmla="*/ 1536470 w 1963622"/>
                              <a:gd name="connsiteY850" fmla="*/ 695238 h 1823193"/>
                              <a:gd name="connsiteX851" fmla="*/ 1537941 w 1963622"/>
                              <a:gd name="connsiteY851" fmla="*/ 684848 h 1823193"/>
                              <a:gd name="connsiteX852" fmla="*/ 1534997 w 1963622"/>
                              <a:gd name="connsiteY852" fmla="*/ 683808 h 1823193"/>
                              <a:gd name="connsiteX853" fmla="*/ 1529715 w 1963622"/>
                              <a:gd name="connsiteY853" fmla="*/ 691688 h 1823193"/>
                              <a:gd name="connsiteX854" fmla="*/ 1511618 w 1963622"/>
                              <a:gd name="connsiteY854" fmla="*/ 736369 h 1823193"/>
                              <a:gd name="connsiteX855" fmla="*/ 1476375 w 1963622"/>
                              <a:gd name="connsiteY855" fmla="*/ 825298 h 1823193"/>
                              <a:gd name="connsiteX856" fmla="*/ 1452043 w 1963622"/>
                              <a:gd name="connsiteY856" fmla="*/ 900286 h 1823193"/>
                              <a:gd name="connsiteX857" fmla="*/ 1432214 w 1963622"/>
                              <a:gd name="connsiteY857" fmla="*/ 973801 h 1823193"/>
                              <a:gd name="connsiteX858" fmla="*/ 1405717 w 1963622"/>
                              <a:gd name="connsiteY858" fmla="*/ 1047923 h 1823193"/>
                              <a:gd name="connsiteX859" fmla="*/ 1398357 w 1963622"/>
                              <a:gd name="connsiteY859" fmla="*/ 1070264 h 1823193"/>
                              <a:gd name="connsiteX860" fmla="*/ 1363288 w 1963622"/>
                              <a:gd name="connsiteY860" fmla="*/ 1148629 h 1823193"/>
                              <a:gd name="connsiteX861" fmla="*/ 1356447 w 1963622"/>
                              <a:gd name="connsiteY861" fmla="*/ 1168718 h 1823193"/>
                              <a:gd name="connsiteX862" fmla="*/ 1404851 w 1963622"/>
                              <a:gd name="connsiteY862" fmla="*/ 1077364 h 1823193"/>
                              <a:gd name="connsiteX863" fmla="*/ 1405197 w 1963622"/>
                              <a:gd name="connsiteY863" fmla="*/ 1084465 h 1823193"/>
                              <a:gd name="connsiteX864" fmla="*/ 1388918 w 1963622"/>
                              <a:gd name="connsiteY864" fmla="*/ 1181187 h 1823193"/>
                              <a:gd name="connsiteX865" fmla="*/ 1378441 w 1963622"/>
                              <a:gd name="connsiteY865" fmla="*/ 1237557 h 1823193"/>
                              <a:gd name="connsiteX866" fmla="*/ 1379307 w 1963622"/>
                              <a:gd name="connsiteY866" fmla="*/ 1253144 h 1823193"/>
                              <a:gd name="connsiteX867" fmla="*/ 1368570 w 1963622"/>
                              <a:gd name="connsiteY867" fmla="*/ 1295920 h 1823193"/>
                              <a:gd name="connsiteX868" fmla="*/ 1370042 w 1963622"/>
                              <a:gd name="connsiteY868" fmla="*/ 1303107 h 1823193"/>
                              <a:gd name="connsiteX869" fmla="*/ 1375410 w 1963622"/>
                              <a:gd name="connsiteY869" fmla="*/ 1296526 h 1823193"/>
                              <a:gd name="connsiteX870" fmla="*/ 1383463 w 1963622"/>
                              <a:gd name="connsiteY870" fmla="*/ 1248208 h 1823193"/>
                              <a:gd name="connsiteX871" fmla="*/ 1395499 w 1963622"/>
                              <a:gd name="connsiteY871" fmla="*/ 1178069 h 1823193"/>
                              <a:gd name="connsiteX872" fmla="*/ 1409007 w 1963622"/>
                              <a:gd name="connsiteY872" fmla="*/ 1163089 h 1823193"/>
                              <a:gd name="connsiteX873" fmla="*/ 1414809 w 1963622"/>
                              <a:gd name="connsiteY873" fmla="*/ 1157634 h 1823193"/>
                              <a:gd name="connsiteX874" fmla="*/ 1435504 w 1963622"/>
                              <a:gd name="connsiteY874" fmla="*/ 1120660 h 1823193"/>
                              <a:gd name="connsiteX875" fmla="*/ 1460356 w 1963622"/>
                              <a:gd name="connsiteY875" fmla="*/ 1067146 h 1823193"/>
                              <a:gd name="connsiteX876" fmla="*/ 1479060 w 1963622"/>
                              <a:gd name="connsiteY876" fmla="*/ 1023851 h 1823193"/>
                              <a:gd name="connsiteX877" fmla="*/ 1504431 w 1963622"/>
                              <a:gd name="connsiteY877" fmla="*/ 947218 h 1823193"/>
                              <a:gd name="connsiteX878" fmla="*/ 1546860 w 1963622"/>
                              <a:gd name="connsiteY878" fmla="*/ 801312 h 1823193"/>
                              <a:gd name="connsiteX879" fmla="*/ 1544262 w 1963622"/>
                              <a:gd name="connsiteY879" fmla="*/ 794472 h 1823193"/>
                              <a:gd name="connsiteX880" fmla="*/ 1473604 w 1963622"/>
                              <a:gd name="connsiteY880" fmla="*/ 851275 h 1823193"/>
                              <a:gd name="connsiteX881" fmla="*/ 1474644 w 1963622"/>
                              <a:gd name="connsiteY881" fmla="*/ 864264 h 1823193"/>
                              <a:gd name="connsiteX882" fmla="*/ 1471353 w 1963622"/>
                              <a:gd name="connsiteY882" fmla="*/ 864177 h 1823193"/>
                              <a:gd name="connsiteX883" fmla="*/ 1473604 w 1963622"/>
                              <a:gd name="connsiteY883" fmla="*/ 851275 h 1823193"/>
                              <a:gd name="connsiteX884" fmla="*/ 1460096 w 1963622"/>
                              <a:gd name="connsiteY884" fmla="*/ 701213 h 1823193"/>
                              <a:gd name="connsiteX885" fmla="*/ 1459490 w 1963622"/>
                              <a:gd name="connsiteY885" fmla="*/ 702079 h 1823193"/>
                              <a:gd name="connsiteX886" fmla="*/ 1459490 w 1963622"/>
                              <a:gd name="connsiteY886" fmla="*/ 702339 h 1823193"/>
                              <a:gd name="connsiteX887" fmla="*/ 1459663 w 1963622"/>
                              <a:gd name="connsiteY887" fmla="*/ 702252 h 1823193"/>
                              <a:gd name="connsiteX888" fmla="*/ 1460096 w 1963622"/>
                              <a:gd name="connsiteY888" fmla="*/ 701213 h 1823193"/>
                              <a:gd name="connsiteX889" fmla="*/ 1446675 w 1963622"/>
                              <a:gd name="connsiteY889" fmla="*/ 735330 h 1823193"/>
                              <a:gd name="connsiteX890" fmla="*/ 1459403 w 1963622"/>
                              <a:gd name="connsiteY890" fmla="*/ 702339 h 1823193"/>
                              <a:gd name="connsiteX891" fmla="*/ 1446675 w 1963622"/>
                              <a:gd name="connsiteY891" fmla="*/ 735330 h 1823193"/>
                              <a:gd name="connsiteX892" fmla="*/ 1523394 w 1963622"/>
                              <a:gd name="connsiteY892" fmla="*/ 567084 h 1823193"/>
                              <a:gd name="connsiteX893" fmla="*/ 1523481 w 1963622"/>
                              <a:gd name="connsiteY893" fmla="*/ 555048 h 1823193"/>
                              <a:gd name="connsiteX894" fmla="*/ 1520363 w 1963622"/>
                              <a:gd name="connsiteY894" fmla="*/ 567171 h 1823193"/>
                              <a:gd name="connsiteX895" fmla="*/ 1523394 w 1963622"/>
                              <a:gd name="connsiteY895" fmla="*/ 567084 h 1823193"/>
                              <a:gd name="connsiteX896" fmla="*/ 1321810 w 1963622"/>
                              <a:gd name="connsiteY896" fmla="*/ 1457412 h 1823193"/>
                              <a:gd name="connsiteX897" fmla="*/ 1323283 w 1963622"/>
                              <a:gd name="connsiteY897" fmla="*/ 1462607 h 1823193"/>
                              <a:gd name="connsiteX898" fmla="*/ 1327352 w 1963622"/>
                              <a:gd name="connsiteY898" fmla="*/ 1461308 h 1823193"/>
                              <a:gd name="connsiteX899" fmla="*/ 1329604 w 1963622"/>
                              <a:gd name="connsiteY899" fmla="*/ 1435937 h 1823193"/>
                              <a:gd name="connsiteX900" fmla="*/ 1321810 w 1963622"/>
                              <a:gd name="connsiteY900" fmla="*/ 1457412 h 1823193"/>
                              <a:gd name="connsiteX901" fmla="*/ 1360863 w 1963622"/>
                              <a:gd name="connsiteY901" fmla="*/ 1348913 h 1823193"/>
                              <a:gd name="connsiteX902" fmla="*/ 1355927 w 1963622"/>
                              <a:gd name="connsiteY902" fmla="*/ 1352983 h 1823193"/>
                              <a:gd name="connsiteX903" fmla="*/ 1352377 w 1963622"/>
                              <a:gd name="connsiteY903" fmla="*/ 1372033 h 1823193"/>
                              <a:gd name="connsiteX904" fmla="*/ 1338263 w 1963622"/>
                              <a:gd name="connsiteY904" fmla="*/ 1427105 h 1823193"/>
                              <a:gd name="connsiteX905" fmla="*/ 1351684 w 1963622"/>
                              <a:gd name="connsiteY905" fmla="*/ 1396278 h 1823193"/>
                              <a:gd name="connsiteX906" fmla="*/ 1362682 w 1963622"/>
                              <a:gd name="connsiteY906" fmla="*/ 1354282 h 1823193"/>
                              <a:gd name="connsiteX907" fmla="*/ 1360863 w 1963622"/>
                              <a:gd name="connsiteY907" fmla="*/ 1348913 h 1823193"/>
                              <a:gd name="connsiteX908" fmla="*/ 1664537 w 1963622"/>
                              <a:gd name="connsiteY908" fmla="*/ 1020387 h 1823193"/>
                              <a:gd name="connsiteX909" fmla="*/ 1669646 w 1963622"/>
                              <a:gd name="connsiteY909" fmla="*/ 1106026 h 1823193"/>
                              <a:gd name="connsiteX910" fmla="*/ 1664537 w 1963622"/>
                              <a:gd name="connsiteY910" fmla="*/ 1020387 h 1823193"/>
                              <a:gd name="connsiteX911" fmla="*/ 1620029 w 1963622"/>
                              <a:gd name="connsiteY911" fmla="*/ 629429 h 1823193"/>
                              <a:gd name="connsiteX912" fmla="*/ 1617692 w 1963622"/>
                              <a:gd name="connsiteY912" fmla="*/ 597564 h 1823193"/>
                              <a:gd name="connsiteX913" fmla="*/ 1613795 w 1963622"/>
                              <a:gd name="connsiteY913" fmla="*/ 590377 h 1823193"/>
                              <a:gd name="connsiteX914" fmla="*/ 1611630 w 1963622"/>
                              <a:gd name="connsiteY914" fmla="*/ 598516 h 1823193"/>
                              <a:gd name="connsiteX915" fmla="*/ 1613362 w 1963622"/>
                              <a:gd name="connsiteY915" fmla="*/ 636963 h 1823193"/>
                              <a:gd name="connsiteX916" fmla="*/ 1615700 w 1963622"/>
                              <a:gd name="connsiteY916" fmla="*/ 664152 h 1823193"/>
                              <a:gd name="connsiteX917" fmla="*/ 1620116 w 1963622"/>
                              <a:gd name="connsiteY917" fmla="*/ 667096 h 1823193"/>
                              <a:gd name="connsiteX918" fmla="*/ 1621155 w 1963622"/>
                              <a:gd name="connsiteY918" fmla="*/ 662334 h 1823193"/>
                              <a:gd name="connsiteX919" fmla="*/ 1620029 w 1963622"/>
                              <a:gd name="connsiteY919" fmla="*/ 629429 h 1823193"/>
                              <a:gd name="connsiteX920" fmla="*/ 760442 w 1963622"/>
                              <a:gd name="connsiteY920" fmla="*/ 143395 h 1823193"/>
                              <a:gd name="connsiteX921" fmla="*/ 683029 w 1963622"/>
                              <a:gd name="connsiteY921" fmla="*/ 132051 h 1823193"/>
                              <a:gd name="connsiteX922" fmla="*/ 602500 w 1963622"/>
                              <a:gd name="connsiteY922" fmla="*/ 111010 h 1823193"/>
                              <a:gd name="connsiteX923" fmla="*/ 567171 w 1963622"/>
                              <a:gd name="connsiteY923" fmla="*/ 97068 h 1823193"/>
                              <a:gd name="connsiteX924" fmla="*/ 549419 w 1963622"/>
                              <a:gd name="connsiteY924" fmla="*/ 97588 h 1823193"/>
                              <a:gd name="connsiteX925" fmla="*/ 774296 w 1963622"/>
                              <a:gd name="connsiteY925" fmla="*/ 148936 h 1823193"/>
                              <a:gd name="connsiteX926" fmla="*/ 760442 w 1963622"/>
                              <a:gd name="connsiteY926" fmla="*/ 143395 h 1823193"/>
                              <a:gd name="connsiteX927" fmla="*/ 1963449 w 1963622"/>
                              <a:gd name="connsiteY927" fmla="*/ 48058 h 1823193"/>
                              <a:gd name="connsiteX928" fmla="*/ 1945092 w 1963622"/>
                              <a:gd name="connsiteY928" fmla="*/ 30220 h 1823193"/>
                              <a:gd name="connsiteX929" fmla="*/ 1934874 w 1963622"/>
                              <a:gd name="connsiteY929" fmla="*/ 21301 h 1823193"/>
                              <a:gd name="connsiteX930" fmla="*/ 1911754 w 1963622"/>
                              <a:gd name="connsiteY930" fmla="*/ 6667 h 1823193"/>
                              <a:gd name="connsiteX931" fmla="*/ 1904914 w 1963622"/>
                              <a:gd name="connsiteY931" fmla="*/ 433 h 1823193"/>
                              <a:gd name="connsiteX932" fmla="*/ 1822739 w 1963622"/>
                              <a:gd name="connsiteY932" fmla="*/ 433 h 1823193"/>
                              <a:gd name="connsiteX933" fmla="*/ 1809058 w 1963622"/>
                              <a:gd name="connsiteY933" fmla="*/ 7360 h 1823193"/>
                              <a:gd name="connsiteX934" fmla="*/ 1798407 w 1963622"/>
                              <a:gd name="connsiteY934" fmla="*/ 433 h 1823193"/>
                              <a:gd name="connsiteX935" fmla="*/ 1795896 w 1963622"/>
                              <a:gd name="connsiteY935" fmla="*/ 433 h 1823193"/>
                              <a:gd name="connsiteX936" fmla="*/ 1795117 w 1963622"/>
                              <a:gd name="connsiteY936" fmla="*/ 4849 h 1823193"/>
                              <a:gd name="connsiteX937" fmla="*/ 1764030 w 1963622"/>
                              <a:gd name="connsiteY937" fmla="*/ 433 h 1823193"/>
                              <a:gd name="connsiteX938" fmla="*/ 1751302 w 1963622"/>
                              <a:gd name="connsiteY938" fmla="*/ 433 h 1823193"/>
                              <a:gd name="connsiteX939" fmla="*/ 1749483 w 1963622"/>
                              <a:gd name="connsiteY939" fmla="*/ 8399 h 1823193"/>
                              <a:gd name="connsiteX940" fmla="*/ 1744634 w 1963622"/>
                              <a:gd name="connsiteY940" fmla="*/ 18271 h 1823193"/>
                              <a:gd name="connsiteX941" fmla="*/ 1738919 w 1963622"/>
                              <a:gd name="connsiteY941" fmla="*/ 6235 h 1823193"/>
                              <a:gd name="connsiteX942" fmla="*/ 1739005 w 1963622"/>
                              <a:gd name="connsiteY942" fmla="*/ 346 h 1823193"/>
                              <a:gd name="connsiteX943" fmla="*/ 1729134 w 1963622"/>
                              <a:gd name="connsiteY943" fmla="*/ 346 h 1823193"/>
                              <a:gd name="connsiteX944" fmla="*/ 1733291 w 1963622"/>
                              <a:gd name="connsiteY944" fmla="*/ 34896 h 1823193"/>
                              <a:gd name="connsiteX945" fmla="*/ 1705235 w 1963622"/>
                              <a:gd name="connsiteY945" fmla="*/ 54985 h 1823193"/>
                              <a:gd name="connsiteX946" fmla="*/ 1662113 w 1963622"/>
                              <a:gd name="connsiteY946" fmla="*/ 99839 h 1823193"/>
                              <a:gd name="connsiteX947" fmla="*/ 1649643 w 1963622"/>
                              <a:gd name="connsiteY947" fmla="*/ 98454 h 1823193"/>
                              <a:gd name="connsiteX948" fmla="*/ 1608080 w 1963622"/>
                              <a:gd name="connsiteY948" fmla="*/ 8140 h 1823193"/>
                              <a:gd name="connsiteX949" fmla="*/ 1605482 w 1963622"/>
                              <a:gd name="connsiteY949" fmla="*/ 346 h 1823193"/>
                              <a:gd name="connsiteX950" fmla="*/ 1598036 w 1963622"/>
                              <a:gd name="connsiteY950" fmla="*/ 346 h 1823193"/>
                              <a:gd name="connsiteX951" fmla="*/ 1609379 w 1963622"/>
                              <a:gd name="connsiteY951" fmla="*/ 27016 h 1823193"/>
                              <a:gd name="connsiteX952" fmla="*/ 1631806 w 1963622"/>
                              <a:gd name="connsiteY952" fmla="*/ 66588 h 1823193"/>
                              <a:gd name="connsiteX953" fmla="*/ 1643496 w 1963622"/>
                              <a:gd name="connsiteY953" fmla="*/ 100878 h 1823193"/>
                              <a:gd name="connsiteX954" fmla="*/ 1640984 w 1963622"/>
                              <a:gd name="connsiteY954" fmla="*/ 106334 h 1823193"/>
                              <a:gd name="connsiteX955" fmla="*/ 1602452 w 1963622"/>
                              <a:gd name="connsiteY955" fmla="*/ 130146 h 1823193"/>
                              <a:gd name="connsiteX956" fmla="*/ 1578120 w 1963622"/>
                              <a:gd name="connsiteY956" fmla="*/ 138459 h 1823193"/>
                              <a:gd name="connsiteX957" fmla="*/ 1495858 w 1963622"/>
                              <a:gd name="connsiteY957" fmla="*/ 162185 h 1823193"/>
                              <a:gd name="connsiteX958" fmla="*/ 1457065 w 1963622"/>
                              <a:gd name="connsiteY958" fmla="*/ 164696 h 1823193"/>
                              <a:gd name="connsiteX959" fmla="*/ 1582103 w 1963622"/>
                              <a:gd name="connsiteY959" fmla="*/ 131791 h 1823193"/>
                              <a:gd name="connsiteX960" fmla="*/ 1564265 w 1963622"/>
                              <a:gd name="connsiteY960" fmla="*/ 127115 h 1823193"/>
                              <a:gd name="connsiteX961" fmla="*/ 1543743 w 1963622"/>
                              <a:gd name="connsiteY961" fmla="*/ 130752 h 1823193"/>
                              <a:gd name="connsiteX962" fmla="*/ 1523827 w 1963622"/>
                              <a:gd name="connsiteY962" fmla="*/ 130233 h 1823193"/>
                              <a:gd name="connsiteX963" fmla="*/ 1542271 w 1963622"/>
                              <a:gd name="connsiteY963" fmla="*/ 122266 h 1823193"/>
                              <a:gd name="connsiteX964" fmla="*/ 1531360 w 1963622"/>
                              <a:gd name="connsiteY964" fmla="*/ 106420 h 1823193"/>
                              <a:gd name="connsiteX965" fmla="*/ 1531360 w 1963622"/>
                              <a:gd name="connsiteY965" fmla="*/ 106420 h 1823193"/>
                              <a:gd name="connsiteX966" fmla="*/ 1532399 w 1963622"/>
                              <a:gd name="connsiteY966" fmla="*/ 105208 h 1823193"/>
                              <a:gd name="connsiteX967" fmla="*/ 1531187 w 1963622"/>
                              <a:gd name="connsiteY967" fmla="*/ 106247 h 1823193"/>
                              <a:gd name="connsiteX968" fmla="*/ 1458797 w 1963622"/>
                              <a:gd name="connsiteY968" fmla="*/ 121227 h 1823193"/>
                              <a:gd name="connsiteX969" fmla="*/ 1395845 w 1963622"/>
                              <a:gd name="connsiteY969" fmla="*/ 128761 h 1823193"/>
                              <a:gd name="connsiteX970" fmla="*/ 1294707 w 1963622"/>
                              <a:gd name="connsiteY970" fmla="*/ 135515 h 1823193"/>
                              <a:gd name="connsiteX971" fmla="*/ 1262149 w 1963622"/>
                              <a:gd name="connsiteY971" fmla="*/ 137766 h 1823193"/>
                              <a:gd name="connsiteX972" fmla="*/ 1205086 w 1963622"/>
                              <a:gd name="connsiteY972" fmla="*/ 144087 h 1823193"/>
                              <a:gd name="connsiteX973" fmla="*/ 1135553 w 1963622"/>
                              <a:gd name="connsiteY973" fmla="*/ 155864 h 1823193"/>
                              <a:gd name="connsiteX974" fmla="*/ 1104381 w 1963622"/>
                              <a:gd name="connsiteY974" fmla="*/ 166774 h 1823193"/>
                              <a:gd name="connsiteX975" fmla="*/ 1096241 w 1963622"/>
                              <a:gd name="connsiteY975" fmla="*/ 162271 h 1823193"/>
                              <a:gd name="connsiteX976" fmla="*/ 1112001 w 1963622"/>
                              <a:gd name="connsiteY976" fmla="*/ 131012 h 1823193"/>
                              <a:gd name="connsiteX977" fmla="*/ 1302327 w 1963622"/>
                              <a:gd name="connsiteY977" fmla="*/ 83907 h 1823193"/>
                              <a:gd name="connsiteX978" fmla="*/ 1362335 w 1963622"/>
                              <a:gd name="connsiteY978" fmla="*/ 79058 h 1823193"/>
                              <a:gd name="connsiteX979" fmla="*/ 1461828 w 1963622"/>
                              <a:gd name="connsiteY979" fmla="*/ 74208 h 1823193"/>
                              <a:gd name="connsiteX980" fmla="*/ 1496031 w 1963622"/>
                              <a:gd name="connsiteY980" fmla="*/ 80963 h 1823193"/>
                              <a:gd name="connsiteX981" fmla="*/ 1511445 w 1963622"/>
                              <a:gd name="connsiteY981" fmla="*/ 84340 h 1823193"/>
                              <a:gd name="connsiteX982" fmla="*/ 1511445 w 1963622"/>
                              <a:gd name="connsiteY982" fmla="*/ 84340 h 1823193"/>
                              <a:gd name="connsiteX983" fmla="*/ 1514388 w 1963622"/>
                              <a:gd name="connsiteY983" fmla="*/ 86071 h 1823193"/>
                              <a:gd name="connsiteX984" fmla="*/ 1515168 w 1963622"/>
                              <a:gd name="connsiteY984" fmla="*/ 85205 h 1823193"/>
                              <a:gd name="connsiteX985" fmla="*/ 1511877 w 1963622"/>
                              <a:gd name="connsiteY985" fmla="*/ 83993 h 1823193"/>
                              <a:gd name="connsiteX986" fmla="*/ 1509020 w 1963622"/>
                              <a:gd name="connsiteY986" fmla="*/ 76979 h 1823193"/>
                              <a:gd name="connsiteX987" fmla="*/ 1539933 w 1963622"/>
                              <a:gd name="connsiteY987" fmla="*/ 78798 h 1823193"/>
                              <a:gd name="connsiteX988" fmla="*/ 1494386 w 1963622"/>
                              <a:gd name="connsiteY988" fmla="*/ 72390 h 1823193"/>
                              <a:gd name="connsiteX989" fmla="*/ 1439574 w 1963622"/>
                              <a:gd name="connsiteY989" fmla="*/ 59575 h 1823193"/>
                              <a:gd name="connsiteX990" fmla="*/ 1355668 w 1963622"/>
                              <a:gd name="connsiteY990" fmla="*/ 42343 h 1823193"/>
                              <a:gd name="connsiteX991" fmla="*/ 1290378 w 1963622"/>
                              <a:gd name="connsiteY991" fmla="*/ 31865 h 1823193"/>
                              <a:gd name="connsiteX992" fmla="*/ 1255222 w 1963622"/>
                              <a:gd name="connsiteY992" fmla="*/ 30740 h 1823193"/>
                              <a:gd name="connsiteX993" fmla="*/ 1246823 w 1963622"/>
                              <a:gd name="connsiteY993" fmla="*/ 27190 h 1823193"/>
                              <a:gd name="connsiteX994" fmla="*/ 1184737 w 1963622"/>
                              <a:gd name="connsiteY994" fmla="*/ 27623 h 1823193"/>
                              <a:gd name="connsiteX995" fmla="*/ 1150967 w 1963622"/>
                              <a:gd name="connsiteY995" fmla="*/ 28748 h 1823193"/>
                              <a:gd name="connsiteX996" fmla="*/ 1134514 w 1963622"/>
                              <a:gd name="connsiteY996" fmla="*/ 30393 h 1823193"/>
                              <a:gd name="connsiteX997" fmla="*/ 1126721 w 1963622"/>
                              <a:gd name="connsiteY997" fmla="*/ 30134 h 1823193"/>
                              <a:gd name="connsiteX998" fmla="*/ 1129059 w 1963622"/>
                              <a:gd name="connsiteY998" fmla="*/ 22514 h 1823193"/>
                              <a:gd name="connsiteX999" fmla="*/ 1138065 w 1963622"/>
                              <a:gd name="connsiteY999" fmla="*/ 260 h 1823193"/>
                              <a:gd name="connsiteX1000" fmla="*/ 1125596 w 1963622"/>
                              <a:gd name="connsiteY1000" fmla="*/ 260 h 1823193"/>
                              <a:gd name="connsiteX1001" fmla="*/ 1105333 w 1963622"/>
                              <a:gd name="connsiteY1001" fmla="*/ 51868 h 1823193"/>
                              <a:gd name="connsiteX1002" fmla="*/ 1103688 w 1963622"/>
                              <a:gd name="connsiteY1002" fmla="*/ 96116 h 1823193"/>
                              <a:gd name="connsiteX1003" fmla="*/ 1112520 w 1963622"/>
                              <a:gd name="connsiteY1003" fmla="*/ 102870 h 1823193"/>
                              <a:gd name="connsiteX1004" fmla="*/ 1120140 w 1963622"/>
                              <a:gd name="connsiteY1004" fmla="*/ 92912 h 1823193"/>
                              <a:gd name="connsiteX1005" fmla="*/ 1120227 w 1963622"/>
                              <a:gd name="connsiteY1005" fmla="*/ 52820 h 1823193"/>
                              <a:gd name="connsiteX1006" fmla="*/ 1138498 w 1963622"/>
                              <a:gd name="connsiteY1006" fmla="*/ 37407 h 1823193"/>
                              <a:gd name="connsiteX1007" fmla="*/ 1218334 w 1963622"/>
                              <a:gd name="connsiteY1007" fmla="*/ 36455 h 1823193"/>
                              <a:gd name="connsiteX1008" fmla="*/ 1276177 w 1963622"/>
                              <a:gd name="connsiteY1008" fmla="*/ 38793 h 1823193"/>
                              <a:gd name="connsiteX1009" fmla="*/ 1359997 w 1963622"/>
                              <a:gd name="connsiteY1009" fmla="*/ 51089 h 1823193"/>
                              <a:gd name="connsiteX1010" fmla="*/ 1415502 w 1963622"/>
                              <a:gd name="connsiteY1010" fmla="*/ 61739 h 1823193"/>
                              <a:gd name="connsiteX1011" fmla="*/ 1426152 w 1963622"/>
                              <a:gd name="connsiteY1011" fmla="*/ 66329 h 1823193"/>
                              <a:gd name="connsiteX1012" fmla="*/ 1422342 w 1963622"/>
                              <a:gd name="connsiteY1012" fmla="*/ 68926 h 1823193"/>
                              <a:gd name="connsiteX1013" fmla="*/ 1347181 w 1963622"/>
                              <a:gd name="connsiteY1013" fmla="*/ 71784 h 1823193"/>
                              <a:gd name="connsiteX1014" fmla="*/ 1243879 w 1963622"/>
                              <a:gd name="connsiteY1014" fmla="*/ 85379 h 1823193"/>
                              <a:gd name="connsiteX1015" fmla="*/ 1197812 w 1963622"/>
                              <a:gd name="connsiteY1015" fmla="*/ 96029 h 1823193"/>
                              <a:gd name="connsiteX1016" fmla="*/ 1158154 w 1963622"/>
                              <a:gd name="connsiteY1016" fmla="*/ 105121 h 1823193"/>
                              <a:gd name="connsiteX1017" fmla="*/ 1120833 w 1963622"/>
                              <a:gd name="connsiteY1017" fmla="*/ 116378 h 1823193"/>
                              <a:gd name="connsiteX1018" fmla="*/ 1119534 w 1963622"/>
                              <a:gd name="connsiteY1018" fmla="*/ 117331 h 1823193"/>
                              <a:gd name="connsiteX1019" fmla="*/ 1120486 w 1963622"/>
                              <a:gd name="connsiteY1019" fmla="*/ 116032 h 1823193"/>
                              <a:gd name="connsiteX1020" fmla="*/ 1109576 w 1963622"/>
                              <a:gd name="connsiteY1020" fmla="*/ 111702 h 1823193"/>
                              <a:gd name="connsiteX1021" fmla="*/ 1084032 w 1963622"/>
                              <a:gd name="connsiteY1021" fmla="*/ 151534 h 1823193"/>
                              <a:gd name="connsiteX1022" fmla="*/ 1087236 w 1963622"/>
                              <a:gd name="connsiteY1022" fmla="*/ 220634 h 1823193"/>
                              <a:gd name="connsiteX1023" fmla="*/ 1087928 w 1963622"/>
                              <a:gd name="connsiteY1023" fmla="*/ 287049 h 1823193"/>
                              <a:gd name="connsiteX1024" fmla="*/ 1070524 w 1963622"/>
                              <a:gd name="connsiteY1024" fmla="*/ 350260 h 1823193"/>
                              <a:gd name="connsiteX1025" fmla="*/ 1045152 w 1963622"/>
                              <a:gd name="connsiteY1025" fmla="*/ 373986 h 1823193"/>
                              <a:gd name="connsiteX1026" fmla="*/ 943755 w 1963622"/>
                              <a:gd name="connsiteY1026" fmla="*/ 415463 h 1823193"/>
                              <a:gd name="connsiteX1027" fmla="*/ 920462 w 1963622"/>
                              <a:gd name="connsiteY1027" fmla="*/ 428971 h 1823193"/>
                              <a:gd name="connsiteX1028" fmla="*/ 877079 w 1963622"/>
                              <a:gd name="connsiteY1028" fmla="*/ 461876 h 1823193"/>
                              <a:gd name="connsiteX1029" fmla="*/ 846340 w 1963622"/>
                              <a:gd name="connsiteY1029" fmla="*/ 490451 h 1823193"/>
                              <a:gd name="connsiteX1030" fmla="*/ 787718 w 1963622"/>
                              <a:gd name="connsiteY1030" fmla="*/ 556866 h 1823193"/>
                              <a:gd name="connsiteX1031" fmla="*/ 770486 w 1963622"/>
                              <a:gd name="connsiteY1031" fmla="*/ 566911 h 1823193"/>
                              <a:gd name="connsiteX1032" fmla="*/ 768494 w 1963622"/>
                              <a:gd name="connsiteY1032" fmla="*/ 541193 h 1823193"/>
                              <a:gd name="connsiteX1033" fmla="*/ 777673 w 1963622"/>
                              <a:gd name="connsiteY1033" fmla="*/ 491230 h 1823193"/>
                              <a:gd name="connsiteX1034" fmla="*/ 776894 w 1963622"/>
                              <a:gd name="connsiteY1034" fmla="*/ 476510 h 1823193"/>
                              <a:gd name="connsiteX1035" fmla="*/ 773084 w 1963622"/>
                              <a:gd name="connsiteY1035" fmla="*/ 404726 h 1823193"/>
                              <a:gd name="connsiteX1036" fmla="*/ 776548 w 1963622"/>
                              <a:gd name="connsiteY1036" fmla="*/ 368444 h 1823193"/>
                              <a:gd name="connsiteX1037" fmla="*/ 787891 w 1963622"/>
                              <a:gd name="connsiteY1037" fmla="*/ 313113 h 1823193"/>
                              <a:gd name="connsiteX1038" fmla="*/ 812829 w 1963622"/>
                              <a:gd name="connsiteY1038" fmla="*/ 260898 h 1823193"/>
                              <a:gd name="connsiteX1039" fmla="*/ 839845 w 1963622"/>
                              <a:gd name="connsiteY1039" fmla="*/ 217516 h 1823193"/>
                              <a:gd name="connsiteX1040" fmla="*/ 855259 w 1963622"/>
                              <a:gd name="connsiteY1040" fmla="*/ 196908 h 1823193"/>
                              <a:gd name="connsiteX1041" fmla="*/ 908339 w 1963622"/>
                              <a:gd name="connsiteY1041" fmla="*/ 122007 h 1823193"/>
                              <a:gd name="connsiteX1042" fmla="*/ 948950 w 1963622"/>
                              <a:gd name="connsiteY1042" fmla="*/ 55072 h 1823193"/>
                              <a:gd name="connsiteX1043" fmla="*/ 982201 w 1963622"/>
                              <a:gd name="connsiteY1043" fmla="*/ 87 h 1823193"/>
                              <a:gd name="connsiteX1044" fmla="*/ 964883 w 1963622"/>
                              <a:gd name="connsiteY1044" fmla="*/ 87 h 1823193"/>
                              <a:gd name="connsiteX1045" fmla="*/ 931805 w 1963622"/>
                              <a:gd name="connsiteY1045" fmla="*/ 55938 h 1823193"/>
                              <a:gd name="connsiteX1046" fmla="*/ 891886 w 1963622"/>
                              <a:gd name="connsiteY1046" fmla="*/ 81395 h 1823193"/>
                              <a:gd name="connsiteX1047" fmla="*/ 791268 w 1963622"/>
                              <a:gd name="connsiteY1047" fmla="*/ 78798 h 1823193"/>
                              <a:gd name="connsiteX1048" fmla="*/ 721822 w 1963622"/>
                              <a:gd name="connsiteY1048" fmla="*/ 73169 h 1823193"/>
                              <a:gd name="connsiteX1049" fmla="*/ 695412 w 1963622"/>
                              <a:gd name="connsiteY1049" fmla="*/ 67887 h 1823193"/>
                              <a:gd name="connsiteX1050" fmla="*/ 495387 w 1963622"/>
                              <a:gd name="connsiteY1050" fmla="*/ 15153 h 1823193"/>
                              <a:gd name="connsiteX1051" fmla="*/ 453217 w 1963622"/>
                              <a:gd name="connsiteY1051" fmla="*/ 0 h 1823193"/>
                              <a:gd name="connsiteX1052" fmla="*/ 438063 w 1963622"/>
                              <a:gd name="connsiteY1052" fmla="*/ 0 h 1823193"/>
                              <a:gd name="connsiteX1053" fmla="*/ 444038 w 1963622"/>
                              <a:gd name="connsiteY1053" fmla="*/ 6494 h 1823193"/>
                              <a:gd name="connsiteX1054" fmla="*/ 507683 w 1963622"/>
                              <a:gd name="connsiteY1054" fmla="*/ 25111 h 1823193"/>
                              <a:gd name="connsiteX1055" fmla="*/ 580765 w 1963622"/>
                              <a:gd name="connsiteY1055" fmla="*/ 46759 h 1823193"/>
                              <a:gd name="connsiteX1056" fmla="*/ 681990 w 1963622"/>
                              <a:gd name="connsiteY1056" fmla="*/ 72130 h 1823193"/>
                              <a:gd name="connsiteX1057" fmla="*/ 809019 w 1963622"/>
                              <a:gd name="connsiteY1057" fmla="*/ 88756 h 1823193"/>
                              <a:gd name="connsiteX1058" fmla="*/ 901412 w 1963622"/>
                              <a:gd name="connsiteY1058" fmla="*/ 85552 h 1823193"/>
                              <a:gd name="connsiteX1059" fmla="*/ 907040 w 1963622"/>
                              <a:gd name="connsiteY1059" fmla="*/ 90574 h 1823193"/>
                              <a:gd name="connsiteX1060" fmla="*/ 880457 w 1963622"/>
                              <a:gd name="connsiteY1060" fmla="*/ 137073 h 1823193"/>
                              <a:gd name="connsiteX1061" fmla="*/ 847379 w 1963622"/>
                              <a:gd name="connsiteY1061" fmla="*/ 142788 h 1823193"/>
                              <a:gd name="connsiteX1062" fmla="*/ 784600 w 1963622"/>
                              <a:gd name="connsiteY1062" fmla="*/ 145473 h 1823193"/>
                              <a:gd name="connsiteX1063" fmla="*/ 777153 w 1963622"/>
                              <a:gd name="connsiteY1063" fmla="*/ 148936 h 1823193"/>
                              <a:gd name="connsiteX1064" fmla="*/ 814214 w 1963622"/>
                              <a:gd name="connsiteY1064" fmla="*/ 149629 h 1823193"/>
                              <a:gd name="connsiteX1065" fmla="*/ 868247 w 1963622"/>
                              <a:gd name="connsiteY1065" fmla="*/ 143481 h 1823193"/>
                              <a:gd name="connsiteX1066" fmla="*/ 874568 w 1963622"/>
                              <a:gd name="connsiteY1066" fmla="*/ 146339 h 1823193"/>
                              <a:gd name="connsiteX1067" fmla="*/ 872230 w 1963622"/>
                              <a:gd name="connsiteY1067" fmla="*/ 152746 h 1823193"/>
                              <a:gd name="connsiteX1068" fmla="*/ 827376 w 1963622"/>
                              <a:gd name="connsiteY1068" fmla="*/ 209810 h 1823193"/>
                              <a:gd name="connsiteX1069" fmla="*/ 820795 w 1963622"/>
                              <a:gd name="connsiteY1069" fmla="*/ 222452 h 1823193"/>
                              <a:gd name="connsiteX1070" fmla="*/ 804603 w 1963622"/>
                              <a:gd name="connsiteY1070" fmla="*/ 251200 h 1823193"/>
                              <a:gd name="connsiteX1071" fmla="*/ 772564 w 1963622"/>
                              <a:gd name="connsiteY1071" fmla="*/ 310169 h 1823193"/>
                              <a:gd name="connsiteX1072" fmla="*/ 762520 w 1963622"/>
                              <a:gd name="connsiteY1072" fmla="*/ 318308 h 1823193"/>
                              <a:gd name="connsiteX1073" fmla="*/ 714722 w 1963622"/>
                              <a:gd name="connsiteY1073" fmla="*/ 313979 h 1823193"/>
                              <a:gd name="connsiteX1074" fmla="*/ 693853 w 1963622"/>
                              <a:gd name="connsiteY1074" fmla="*/ 306705 h 1823193"/>
                              <a:gd name="connsiteX1075" fmla="*/ 666231 w 1963622"/>
                              <a:gd name="connsiteY1075" fmla="*/ 297700 h 1823193"/>
                              <a:gd name="connsiteX1076" fmla="*/ 600681 w 1963622"/>
                              <a:gd name="connsiteY1076" fmla="*/ 275186 h 1823193"/>
                              <a:gd name="connsiteX1077" fmla="*/ 470275 w 1963622"/>
                              <a:gd name="connsiteY1077" fmla="*/ 186084 h 1823193"/>
                              <a:gd name="connsiteX1078" fmla="*/ 429837 w 1963622"/>
                              <a:gd name="connsiteY1078" fmla="*/ 130060 h 1823193"/>
                              <a:gd name="connsiteX1079" fmla="*/ 586307 w 1963622"/>
                              <a:gd name="connsiteY1079" fmla="*/ 187469 h 1823193"/>
                              <a:gd name="connsiteX1080" fmla="*/ 587779 w 1963622"/>
                              <a:gd name="connsiteY1080" fmla="*/ 184698 h 1823193"/>
                              <a:gd name="connsiteX1081" fmla="*/ 558511 w 1963622"/>
                              <a:gd name="connsiteY1081" fmla="*/ 170411 h 1823193"/>
                              <a:gd name="connsiteX1082" fmla="*/ 431136 w 1963622"/>
                              <a:gd name="connsiteY1082" fmla="*/ 124778 h 1823193"/>
                              <a:gd name="connsiteX1083" fmla="*/ 421178 w 1963622"/>
                              <a:gd name="connsiteY1083" fmla="*/ 118197 h 1823193"/>
                              <a:gd name="connsiteX1084" fmla="*/ 354850 w 1963622"/>
                              <a:gd name="connsiteY1084" fmla="*/ 23380 h 1823193"/>
                              <a:gd name="connsiteX1085" fmla="*/ 356841 w 1963622"/>
                              <a:gd name="connsiteY1085" fmla="*/ 11170 h 1823193"/>
                              <a:gd name="connsiteX1086" fmla="*/ 356148 w 1963622"/>
                              <a:gd name="connsiteY1086" fmla="*/ 0 h 1823193"/>
                              <a:gd name="connsiteX1087" fmla="*/ 314239 w 1963622"/>
                              <a:gd name="connsiteY1087" fmla="*/ 0 h 1823193"/>
                              <a:gd name="connsiteX1088" fmla="*/ 346450 w 1963622"/>
                              <a:gd name="connsiteY1088" fmla="*/ 42689 h 1823193"/>
                              <a:gd name="connsiteX1089" fmla="*/ 392084 w 1963622"/>
                              <a:gd name="connsiteY1089" fmla="*/ 105295 h 1823193"/>
                              <a:gd name="connsiteX1090" fmla="*/ 425248 w 1963622"/>
                              <a:gd name="connsiteY1090" fmla="*/ 157509 h 1823193"/>
                              <a:gd name="connsiteX1091" fmla="*/ 552883 w 1963622"/>
                              <a:gd name="connsiteY1091" fmla="*/ 269558 h 1823193"/>
                              <a:gd name="connsiteX1092" fmla="*/ 577388 w 1963622"/>
                              <a:gd name="connsiteY1092" fmla="*/ 279689 h 1823193"/>
                              <a:gd name="connsiteX1093" fmla="*/ 554528 w 1963622"/>
                              <a:gd name="connsiteY1093" fmla="*/ 293457 h 1823193"/>
                              <a:gd name="connsiteX1094" fmla="*/ 504739 w 1963622"/>
                              <a:gd name="connsiteY1094" fmla="*/ 317789 h 1823193"/>
                              <a:gd name="connsiteX1095" fmla="*/ 478761 w 1963622"/>
                              <a:gd name="connsiteY1095" fmla="*/ 324283 h 1823193"/>
                              <a:gd name="connsiteX1096" fmla="*/ 439189 w 1963622"/>
                              <a:gd name="connsiteY1096" fmla="*/ 336839 h 1823193"/>
                              <a:gd name="connsiteX1097" fmla="*/ 387321 w 1963622"/>
                              <a:gd name="connsiteY1097" fmla="*/ 354763 h 1823193"/>
                              <a:gd name="connsiteX1098" fmla="*/ 369657 w 1963622"/>
                              <a:gd name="connsiteY1098" fmla="*/ 369916 h 1823193"/>
                              <a:gd name="connsiteX1099" fmla="*/ 339956 w 1963622"/>
                              <a:gd name="connsiteY1099" fmla="*/ 396760 h 1823193"/>
                              <a:gd name="connsiteX1100" fmla="*/ 271636 w 1963622"/>
                              <a:gd name="connsiteY1100" fmla="*/ 447848 h 1823193"/>
                              <a:gd name="connsiteX1101" fmla="*/ 213533 w 1963622"/>
                              <a:gd name="connsiteY1101" fmla="*/ 498504 h 1823193"/>
                              <a:gd name="connsiteX1102" fmla="*/ 179590 w 1963622"/>
                              <a:gd name="connsiteY1102" fmla="*/ 521364 h 1823193"/>
                              <a:gd name="connsiteX1103" fmla="*/ 155431 w 1963622"/>
                              <a:gd name="connsiteY1103" fmla="*/ 543098 h 1823193"/>
                              <a:gd name="connsiteX1104" fmla="*/ 116984 w 1963622"/>
                              <a:gd name="connsiteY1104" fmla="*/ 572020 h 1823193"/>
                              <a:gd name="connsiteX1105" fmla="*/ 54812 w 1963622"/>
                              <a:gd name="connsiteY1105" fmla="*/ 598776 h 1823193"/>
                              <a:gd name="connsiteX1106" fmla="*/ 0 w 1963622"/>
                              <a:gd name="connsiteY1106" fmla="*/ 605444 h 1823193"/>
                              <a:gd name="connsiteX1107" fmla="*/ 0 w 1963622"/>
                              <a:gd name="connsiteY1107" fmla="*/ 617826 h 1823193"/>
                              <a:gd name="connsiteX1108" fmla="*/ 17318 w 1963622"/>
                              <a:gd name="connsiteY1108" fmla="*/ 622502 h 1823193"/>
                              <a:gd name="connsiteX1109" fmla="*/ 59488 w 1963622"/>
                              <a:gd name="connsiteY1109" fmla="*/ 614103 h 1823193"/>
                              <a:gd name="connsiteX1110" fmla="*/ 199419 w 1963622"/>
                              <a:gd name="connsiteY1110" fmla="*/ 595745 h 1823193"/>
                              <a:gd name="connsiteX1111" fmla="*/ 237173 w 1963622"/>
                              <a:gd name="connsiteY1111" fmla="*/ 599902 h 1823193"/>
                              <a:gd name="connsiteX1112" fmla="*/ 322291 w 1963622"/>
                              <a:gd name="connsiteY1112" fmla="*/ 589078 h 1823193"/>
                              <a:gd name="connsiteX1113" fmla="*/ 358227 w 1963622"/>
                              <a:gd name="connsiteY1113" fmla="*/ 590463 h 1823193"/>
                              <a:gd name="connsiteX1114" fmla="*/ 431916 w 1963622"/>
                              <a:gd name="connsiteY1114" fmla="*/ 603019 h 1823193"/>
                              <a:gd name="connsiteX1115" fmla="*/ 514696 w 1963622"/>
                              <a:gd name="connsiteY1115" fmla="*/ 586827 h 1823193"/>
                              <a:gd name="connsiteX1116" fmla="*/ 555135 w 1963622"/>
                              <a:gd name="connsiteY1116" fmla="*/ 569595 h 1823193"/>
                              <a:gd name="connsiteX1117" fmla="*/ 571154 w 1963622"/>
                              <a:gd name="connsiteY1117" fmla="*/ 563707 h 1823193"/>
                              <a:gd name="connsiteX1118" fmla="*/ 579380 w 1963622"/>
                              <a:gd name="connsiteY1118" fmla="*/ 564486 h 1823193"/>
                              <a:gd name="connsiteX1119" fmla="*/ 577821 w 1963622"/>
                              <a:gd name="connsiteY1119" fmla="*/ 573145 h 1823193"/>
                              <a:gd name="connsiteX1120" fmla="*/ 538596 w 1963622"/>
                              <a:gd name="connsiteY1120" fmla="*/ 683289 h 1823193"/>
                              <a:gd name="connsiteX1121" fmla="*/ 539028 w 1963622"/>
                              <a:gd name="connsiteY1121" fmla="*/ 693247 h 1823193"/>
                              <a:gd name="connsiteX1122" fmla="*/ 539981 w 1963622"/>
                              <a:gd name="connsiteY1122" fmla="*/ 703291 h 1823193"/>
                              <a:gd name="connsiteX1123" fmla="*/ 518593 w 1963622"/>
                              <a:gd name="connsiteY1123" fmla="*/ 748838 h 1823193"/>
                              <a:gd name="connsiteX1124" fmla="*/ 485948 w 1963622"/>
                              <a:gd name="connsiteY1124" fmla="*/ 841231 h 1823193"/>
                              <a:gd name="connsiteX1125" fmla="*/ 472613 w 1963622"/>
                              <a:gd name="connsiteY1125" fmla="*/ 917864 h 1823193"/>
                              <a:gd name="connsiteX1126" fmla="*/ 476250 w 1963622"/>
                              <a:gd name="connsiteY1126" fmla="*/ 988695 h 1823193"/>
                              <a:gd name="connsiteX1127" fmla="*/ 488979 w 1963622"/>
                              <a:gd name="connsiteY1127" fmla="*/ 1079009 h 1823193"/>
                              <a:gd name="connsiteX1128" fmla="*/ 504739 w 1963622"/>
                              <a:gd name="connsiteY1128" fmla="*/ 1125422 h 1823193"/>
                              <a:gd name="connsiteX1129" fmla="*/ 522749 w 1963622"/>
                              <a:gd name="connsiteY1129" fmla="*/ 1177290 h 1823193"/>
                              <a:gd name="connsiteX1130" fmla="*/ 540847 w 1963622"/>
                              <a:gd name="connsiteY1130" fmla="*/ 1243705 h 1823193"/>
                              <a:gd name="connsiteX1131" fmla="*/ 539635 w 1963622"/>
                              <a:gd name="connsiteY1131" fmla="*/ 1267171 h 1823193"/>
                              <a:gd name="connsiteX1132" fmla="*/ 538509 w 1963622"/>
                              <a:gd name="connsiteY1132" fmla="*/ 1286395 h 1823193"/>
                              <a:gd name="connsiteX1133" fmla="*/ 544830 w 1963622"/>
                              <a:gd name="connsiteY1133" fmla="*/ 1276437 h 1823193"/>
                              <a:gd name="connsiteX1134" fmla="*/ 564833 w 1963622"/>
                              <a:gd name="connsiteY1134" fmla="*/ 1325101 h 1823193"/>
                              <a:gd name="connsiteX1135" fmla="*/ 569509 w 1963622"/>
                              <a:gd name="connsiteY1135" fmla="*/ 1370734 h 1823193"/>
                              <a:gd name="connsiteX1136" fmla="*/ 570634 w 1963622"/>
                              <a:gd name="connsiteY1136" fmla="*/ 1372726 h 1823193"/>
                              <a:gd name="connsiteX1137" fmla="*/ 589251 w 1963622"/>
                              <a:gd name="connsiteY1137" fmla="*/ 1378094 h 1823193"/>
                              <a:gd name="connsiteX1138" fmla="*/ 594360 w 1963622"/>
                              <a:gd name="connsiteY1138" fmla="*/ 1423641 h 1823193"/>
                              <a:gd name="connsiteX1139" fmla="*/ 600941 w 1963622"/>
                              <a:gd name="connsiteY1139" fmla="*/ 1496897 h 1823193"/>
                              <a:gd name="connsiteX1140" fmla="*/ 622675 w 1963622"/>
                              <a:gd name="connsiteY1140" fmla="*/ 1582362 h 1823193"/>
                              <a:gd name="connsiteX1141" fmla="*/ 625100 w 1963622"/>
                              <a:gd name="connsiteY1141" fmla="*/ 1586605 h 1823193"/>
                              <a:gd name="connsiteX1142" fmla="*/ 657485 w 1963622"/>
                              <a:gd name="connsiteY1142" fmla="*/ 1640465 h 1823193"/>
                              <a:gd name="connsiteX1143" fmla="*/ 687705 w 1963622"/>
                              <a:gd name="connsiteY1143" fmla="*/ 1694065 h 1823193"/>
                              <a:gd name="connsiteX1144" fmla="*/ 703984 w 1963622"/>
                              <a:gd name="connsiteY1144" fmla="*/ 1729740 h 1823193"/>
                              <a:gd name="connsiteX1145" fmla="*/ 715934 w 1963622"/>
                              <a:gd name="connsiteY1145" fmla="*/ 1758228 h 1823193"/>
                              <a:gd name="connsiteX1146" fmla="*/ 748579 w 1963622"/>
                              <a:gd name="connsiteY1146" fmla="*/ 1796588 h 1823193"/>
                              <a:gd name="connsiteX1147" fmla="*/ 832312 w 1963622"/>
                              <a:gd name="connsiteY1147" fmla="*/ 1820920 h 1823193"/>
                              <a:gd name="connsiteX1148" fmla="*/ 904702 w 1963622"/>
                              <a:gd name="connsiteY1148" fmla="*/ 1801784 h 1823193"/>
                              <a:gd name="connsiteX1149" fmla="*/ 924878 w 1963622"/>
                              <a:gd name="connsiteY1149" fmla="*/ 1796502 h 1823193"/>
                              <a:gd name="connsiteX1150" fmla="*/ 1013027 w 1963622"/>
                              <a:gd name="connsiteY1150" fmla="*/ 1761432 h 1823193"/>
                              <a:gd name="connsiteX1151" fmla="*/ 1117629 w 1963622"/>
                              <a:gd name="connsiteY1151" fmla="*/ 1668087 h 1823193"/>
                              <a:gd name="connsiteX1152" fmla="*/ 1178762 w 1963622"/>
                              <a:gd name="connsiteY1152" fmla="*/ 1631113 h 1823193"/>
                              <a:gd name="connsiteX1153" fmla="*/ 1182226 w 1963622"/>
                              <a:gd name="connsiteY1153" fmla="*/ 1629987 h 1823193"/>
                              <a:gd name="connsiteX1154" fmla="*/ 1196773 w 1963622"/>
                              <a:gd name="connsiteY1154" fmla="*/ 1622800 h 1823193"/>
                              <a:gd name="connsiteX1155" fmla="*/ 1198678 w 1963622"/>
                              <a:gd name="connsiteY1155" fmla="*/ 1639512 h 1823193"/>
                              <a:gd name="connsiteX1156" fmla="*/ 1207510 w 1963622"/>
                              <a:gd name="connsiteY1156" fmla="*/ 1629987 h 1823193"/>
                              <a:gd name="connsiteX1157" fmla="*/ 1219979 w 1963622"/>
                              <a:gd name="connsiteY1157" fmla="*/ 1623320 h 1823193"/>
                              <a:gd name="connsiteX1158" fmla="*/ 1269942 w 1963622"/>
                              <a:gd name="connsiteY1158" fmla="*/ 1622541 h 1823193"/>
                              <a:gd name="connsiteX1159" fmla="*/ 1369782 w 1963622"/>
                              <a:gd name="connsiteY1159" fmla="*/ 1576041 h 1823193"/>
                              <a:gd name="connsiteX1160" fmla="*/ 1426499 w 1963622"/>
                              <a:gd name="connsiteY1160" fmla="*/ 1531534 h 1823193"/>
                              <a:gd name="connsiteX1161" fmla="*/ 1469967 w 1963622"/>
                              <a:gd name="connsiteY1161" fmla="*/ 1499668 h 1823193"/>
                              <a:gd name="connsiteX1162" fmla="*/ 1474817 w 1963622"/>
                              <a:gd name="connsiteY1162" fmla="*/ 1493000 h 1823193"/>
                              <a:gd name="connsiteX1163" fmla="*/ 1486680 w 1963622"/>
                              <a:gd name="connsiteY1163" fmla="*/ 1481484 h 1823193"/>
                              <a:gd name="connsiteX1164" fmla="*/ 1492481 w 1963622"/>
                              <a:gd name="connsiteY1164" fmla="*/ 1493087 h 1823193"/>
                              <a:gd name="connsiteX1165" fmla="*/ 1493694 w 1963622"/>
                              <a:gd name="connsiteY1165" fmla="*/ 1495252 h 1823193"/>
                              <a:gd name="connsiteX1166" fmla="*/ 1546774 w 1963622"/>
                              <a:gd name="connsiteY1166" fmla="*/ 1562793 h 1823193"/>
                              <a:gd name="connsiteX1167" fmla="*/ 1628342 w 1963622"/>
                              <a:gd name="connsiteY1167" fmla="*/ 1607041 h 1823193"/>
                              <a:gd name="connsiteX1168" fmla="*/ 1698481 w 1963622"/>
                              <a:gd name="connsiteY1168" fmla="*/ 1637694 h 1823193"/>
                              <a:gd name="connsiteX1169" fmla="*/ 1786024 w 1963622"/>
                              <a:gd name="connsiteY1169" fmla="*/ 1714067 h 1823193"/>
                              <a:gd name="connsiteX1170" fmla="*/ 1833303 w 1963622"/>
                              <a:gd name="connsiteY1170" fmla="*/ 1755804 h 1823193"/>
                              <a:gd name="connsiteX1171" fmla="*/ 1901017 w 1963622"/>
                              <a:gd name="connsiteY1171" fmla="*/ 1793471 h 1823193"/>
                              <a:gd name="connsiteX1172" fmla="*/ 1963622 w 1963622"/>
                              <a:gd name="connsiteY1172" fmla="*/ 1811309 h 1823193"/>
                              <a:gd name="connsiteX1173" fmla="*/ 1963622 w 1963622"/>
                              <a:gd name="connsiteY1173" fmla="*/ 1799706 h 1823193"/>
                              <a:gd name="connsiteX1174" fmla="*/ 1912447 w 1963622"/>
                              <a:gd name="connsiteY1174" fmla="*/ 1780309 h 1823193"/>
                              <a:gd name="connsiteX1175" fmla="*/ 1841962 w 1963622"/>
                              <a:gd name="connsiteY1175" fmla="*/ 1742815 h 1823193"/>
                              <a:gd name="connsiteX1176" fmla="*/ 1821786 w 1963622"/>
                              <a:gd name="connsiteY1176" fmla="*/ 1729047 h 1823193"/>
                              <a:gd name="connsiteX1177" fmla="*/ 1777712 w 1963622"/>
                              <a:gd name="connsiteY1177" fmla="*/ 1677093 h 1823193"/>
                              <a:gd name="connsiteX1178" fmla="*/ 1728268 w 1963622"/>
                              <a:gd name="connsiteY1178" fmla="*/ 1635702 h 1823193"/>
                              <a:gd name="connsiteX1179" fmla="*/ 1614921 w 1963622"/>
                              <a:gd name="connsiteY1179" fmla="*/ 1584527 h 1823193"/>
                              <a:gd name="connsiteX1180" fmla="*/ 1502872 w 1963622"/>
                              <a:gd name="connsiteY1180" fmla="*/ 1475249 h 1823193"/>
                              <a:gd name="connsiteX1181" fmla="*/ 1502006 w 1963622"/>
                              <a:gd name="connsiteY1181" fmla="*/ 1472911 h 1823193"/>
                              <a:gd name="connsiteX1182" fmla="*/ 1471180 w 1963622"/>
                              <a:gd name="connsiteY1182" fmla="*/ 1378874 h 1823193"/>
                              <a:gd name="connsiteX1183" fmla="*/ 1453082 w 1963622"/>
                              <a:gd name="connsiteY1183" fmla="*/ 1347008 h 1823193"/>
                              <a:gd name="connsiteX1184" fmla="*/ 1430136 w 1963622"/>
                              <a:gd name="connsiteY1184" fmla="*/ 1316269 h 1823193"/>
                              <a:gd name="connsiteX1185" fmla="*/ 1432300 w 1963622"/>
                              <a:gd name="connsiteY1185" fmla="*/ 1298864 h 1823193"/>
                              <a:gd name="connsiteX1186" fmla="*/ 1448753 w 1963622"/>
                              <a:gd name="connsiteY1186" fmla="*/ 1328564 h 1823193"/>
                              <a:gd name="connsiteX1187" fmla="*/ 1504604 w 1963622"/>
                              <a:gd name="connsiteY1187" fmla="*/ 1383376 h 1823193"/>
                              <a:gd name="connsiteX1188" fmla="*/ 1539500 w 1963622"/>
                              <a:gd name="connsiteY1188" fmla="*/ 1404158 h 1823193"/>
                              <a:gd name="connsiteX1189" fmla="*/ 1570759 w 1963622"/>
                              <a:gd name="connsiteY1189" fmla="*/ 1414289 h 1823193"/>
                              <a:gd name="connsiteX1190" fmla="*/ 1620376 w 1963622"/>
                              <a:gd name="connsiteY1190" fmla="*/ 1448406 h 1823193"/>
                              <a:gd name="connsiteX1191" fmla="*/ 1659515 w 1963622"/>
                              <a:gd name="connsiteY1191" fmla="*/ 1494213 h 1823193"/>
                              <a:gd name="connsiteX1192" fmla="*/ 1726970 w 1963622"/>
                              <a:gd name="connsiteY1192" fmla="*/ 1519844 h 1823193"/>
                              <a:gd name="connsiteX1193" fmla="*/ 1792259 w 1963622"/>
                              <a:gd name="connsiteY1193" fmla="*/ 1522095 h 1823193"/>
                              <a:gd name="connsiteX1194" fmla="*/ 1835641 w 1963622"/>
                              <a:gd name="connsiteY1194" fmla="*/ 1538980 h 1823193"/>
                              <a:gd name="connsiteX1195" fmla="*/ 1848283 w 1963622"/>
                              <a:gd name="connsiteY1195" fmla="*/ 1562273 h 1823193"/>
                              <a:gd name="connsiteX1196" fmla="*/ 1845945 w 1963622"/>
                              <a:gd name="connsiteY1196" fmla="*/ 1604010 h 1823193"/>
                              <a:gd name="connsiteX1197" fmla="*/ 1848543 w 1963622"/>
                              <a:gd name="connsiteY1197" fmla="*/ 1629468 h 1823193"/>
                              <a:gd name="connsiteX1198" fmla="*/ 1862744 w 1963622"/>
                              <a:gd name="connsiteY1198" fmla="*/ 1670166 h 1823193"/>
                              <a:gd name="connsiteX1199" fmla="*/ 1925869 w 1963622"/>
                              <a:gd name="connsiteY1199" fmla="*/ 1734589 h 1823193"/>
                              <a:gd name="connsiteX1200" fmla="*/ 1963535 w 1963622"/>
                              <a:gd name="connsiteY1200" fmla="*/ 1751994 h 1823193"/>
                              <a:gd name="connsiteX1201" fmla="*/ 1963535 w 1963622"/>
                              <a:gd name="connsiteY1201" fmla="*/ 1736840 h 1823193"/>
                              <a:gd name="connsiteX1202" fmla="*/ 1949335 w 1963622"/>
                              <a:gd name="connsiteY1202" fmla="*/ 1729653 h 1823193"/>
                              <a:gd name="connsiteX1203" fmla="*/ 1900411 w 1963622"/>
                              <a:gd name="connsiteY1203" fmla="*/ 1699087 h 1823193"/>
                              <a:gd name="connsiteX1204" fmla="*/ 1866987 w 1963622"/>
                              <a:gd name="connsiteY1204" fmla="*/ 1638127 h 1823193"/>
                              <a:gd name="connsiteX1205" fmla="*/ 1860233 w 1963622"/>
                              <a:gd name="connsiteY1205" fmla="*/ 1591021 h 1823193"/>
                              <a:gd name="connsiteX1206" fmla="*/ 1862225 w 1963622"/>
                              <a:gd name="connsiteY1206" fmla="*/ 1571538 h 1823193"/>
                              <a:gd name="connsiteX1207" fmla="*/ 1843434 w 1963622"/>
                              <a:gd name="connsiteY1207" fmla="*/ 1526338 h 1823193"/>
                              <a:gd name="connsiteX1208" fmla="*/ 1755112 w 1963622"/>
                              <a:gd name="connsiteY1208" fmla="*/ 1507461 h 1823193"/>
                              <a:gd name="connsiteX1209" fmla="*/ 1723852 w 1963622"/>
                              <a:gd name="connsiteY1209" fmla="*/ 1497590 h 1823193"/>
                              <a:gd name="connsiteX1210" fmla="*/ 1717358 w 1963622"/>
                              <a:gd name="connsiteY1210" fmla="*/ 1474297 h 1823193"/>
                              <a:gd name="connsiteX1211" fmla="*/ 1700299 w 1963622"/>
                              <a:gd name="connsiteY1211" fmla="*/ 1398876 h 1823193"/>
                              <a:gd name="connsiteX1212" fmla="*/ 1697355 w 1963622"/>
                              <a:gd name="connsiteY1212" fmla="*/ 1355234 h 1823193"/>
                              <a:gd name="connsiteX1213" fmla="*/ 1692506 w 1963622"/>
                              <a:gd name="connsiteY1213" fmla="*/ 1297738 h 1823193"/>
                              <a:gd name="connsiteX1214" fmla="*/ 1689476 w 1963622"/>
                              <a:gd name="connsiteY1214" fmla="*/ 1269683 h 1823193"/>
                              <a:gd name="connsiteX1215" fmla="*/ 1688956 w 1963622"/>
                              <a:gd name="connsiteY1215" fmla="*/ 1214957 h 1823193"/>
                              <a:gd name="connsiteX1216" fmla="*/ 1688956 w 1963622"/>
                              <a:gd name="connsiteY1216" fmla="*/ 1170103 h 1823193"/>
                              <a:gd name="connsiteX1217" fmla="*/ 1687137 w 1963622"/>
                              <a:gd name="connsiteY1217" fmla="*/ 1132090 h 1823193"/>
                              <a:gd name="connsiteX1218" fmla="*/ 1689649 w 1963622"/>
                              <a:gd name="connsiteY1218" fmla="*/ 1077537 h 1823193"/>
                              <a:gd name="connsiteX1219" fmla="*/ 1691900 w 1963622"/>
                              <a:gd name="connsiteY1219" fmla="*/ 1026622 h 1823193"/>
                              <a:gd name="connsiteX1220" fmla="*/ 1691900 w 1963622"/>
                              <a:gd name="connsiteY1220" fmla="*/ 980469 h 1823193"/>
                              <a:gd name="connsiteX1221" fmla="*/ 1687397 w 1963622"/>
                              <a:gd name="connsiteY1221" fmla="*/ 970165 h 1823193"/>
                              <a:gd name="connsiteX1222" fmla="*/ 1686618 w 1963622"/>
                              <a:gd name="connsiteY1222" fmla="*/ 1027748 h 1823193"/>
                              <a:gd name="connsiteX1223" fmla="*/ 1685839 w 1963622"/>
                              <a:gd name="connsiteY1223" fmla="*/ 1033722 h 1823193"/>
                              <a:gd name="connsiteX1224" fmla="*/ 1681423 w 1963622"/>
                              <a:gd name="connsiteY1224" fmla="*/ 1111221 h 1823193"/>
                              <a:gd name="connsiteX1225" fmla="*/ 1680124 w 1963622"/>
                              <a:gd name="connsiteY1225" fmla="*/ 1188200 h 1823193"/>
                              <a:gd name="connsiteX1226" fmla="*/ 1682462 w 1963622"/>
                              <a:gd name="connsiteY1226" fmla="*/ 1226214 h 1823193"/>
                              <a:gd name="connsiteX1227" fmla="*/ 1688004 w 1963622"/>
                              <a:gd name="connsiteY1227" fmla="*/ 1355321 h 1823193"/>
                              <a:gd name="connsiteX1228" fmla="*/ 1714240 w 1963622"/>
                              <a:gd name="connsiteY1228" fmla="*/ 1494040 h 1823193"/>
                              <a:gd name="connsiteX1229" fmla="*/ 1715020 w 1963622"/>
                              <a:gd name="connsiteY1229" fmla="*/ 1504257 h 1823193"/>
                              <a:gd name="connsiteX1230" fmla="*/ 1703503 w 1963622"/>
                              <a:gd name="connsiteY1230" fmla="*/ 1502612 h 1823193"/>
                              <a:gd name="connsiteX1231" fmla="*/ 1664537 w 1963622"/>
                              <a:gd name="connsiteY1231" fmla="*/ 1478973 h 1823193"/>
                              <a:gd name="connsiteX1232" fmla="*/ 1657263 w 1963622"/>
                              <a:gd name="connsiteY1232" fmla="*/ 1468062 h 1823193"/>
                              <a:gd name="connsiteX1233" fmla="*/ 1651635 w 1963622"/>
                              <a:gd name="connsiteY1233" fmla="*/ 1400002 h 1823193"/>
                              <a:gd name="connsiteX1234" fmla="*/ 1647306 w 1963622"/>
                              <a:gd name="connsiteY1234" fmla="*/ 1382511 h 1823193"/>
                              <a:gd name="connsiteX1235" fmla="*/ 1643236 w 1963622"/>
                              <a:gd name="connsiteY1235" fmla="*/ 1314277 h 1823193"/>
                              <a:gd name="connsiteX1236" fmla="*/ 1645141 w 1963622"/>
                              <a:gd name="connsiteY1236" fmla="*/ 1253230 h 1823193"/>
                              <a:gd name="connsiteX1237" fmla="*/ 1645661 w 1963622"/>
                              <a:gd name="connsiteY1237" fmla="*/ 1156855 h 1823193"/>
                              <a:gd name="connsiteX1238" fmla="*/ 1647825 w 1963622"/>
                              <a:gd name="connsiteY1238" fmla="*/ 1083166 h 1823193"/>
                              <a:gd name="connsiteX1239" fmla="*/ 1661507 w 1963622"/>
                              <a:gd name="connsiteY1239" fmla="*/ 1102908 h 1823193"/>
                              <a:gd name="connsiteX1240" fmla="*/ 1651116 w 1963622"/>
                              <a:gd name="connsiteY1240" fmla="*/ 971377 h 1823193"/>
                              <a:gd name="connsiteX1241" fmla="*/ 1660034 w 1963622"/>
                              <a:gd name="connsiteY1241" fmla="*/ 1002636 h 1823193"/>
                              <a:gd name="connsiteX1242" fmla="*/ 1661766 w 1963622"/>
                              <a:gd name="connsiteY1242" fmla="*/ 973888 h 1823193"/>
                              <a:gd name="connsiteX1243" fmla="*/ 1653021 w 1963622"/>
                              <a:gd name="connsiteY1243" fmla="*/ 935095 h 1823193"/>
                              <a:gd name="connsiteX1244" fmla="*/ 1653367 w 1963622"/>
                              <a:gd name="connsiteY1244" fmla="*/ 916738 h 1823193"/>
                              <a:gd name="connsiteX1245" fmla="*/ 1657697 w 1963622"/>
                              <a:gd name="connsiteY1245" fmla="*/ 876560 h 1823193"/>
                              <a:gd name="connsiteX1246" fmla="*/ 1663585 w 1963622"/>
                              <a:gd name="connsiteY1246" fmla="*/ 868507 h 1823193"/>
                              <a:gd name="connsiteX1247" fmla="*/ 1676054 w 1963622"/>
                              <a:gd name="connsiteY1247" fmla="*/ 934749 h 1823193"/>
                              <a:gd name="connsiteX1248" fmla="*/ 1686965 w 1963622"/>
                              <a:gd name="connsiteY1248" fmla="*/ 929120 h 1823193"/>
                              <a:gd name="connsiteX1249" fmla="*/ 1678911 w 1963622"/>
                              <a:gd name="connsiteY1249" fmla="*/ 941590 h 1823193"/>
                              <a:gd name="connsiteX1250" fmla="*/ 1679431 w 1963622"/>
                              <a:gd name="connsiteY1250" fmla="*/ 947305 h 1823193"/>
                              <a:gd name="connsiteX1251" fmla="*/ 1686791 w 1963622"/>
                              <a:gd name="connsiteY1251" fmla="*/ 957003 h 1823193"/>
                              <a:gd name="connsiteX1252" fmla="*/ 1692073 w 1963622"/>
                              <a:gd name="connsiteY1252" fmla="*/ 963237 h 1823193"/>
                              <a:gd name="connsiteX1253" fmla="*/ 1694671 w 1963622"/>
                              <a:gd name="connsiteY1253" fmla="*/ 955877 h 1823193"/>
                              <a:gd name="connsiteX1254" fmla="*/ 1688783 w 1963622"/>
                              <a:gd name="connsiteY1254" fmla="*/ 923838 h 1823193"/>
                              <a:gd name="connsiteX1255" fmla="*/ 1683155 w 1963622"/>
                              <a:gd name="connsiteY1255" fmla="*/ 920461 h 1823193"/>
                              <a:gd name="connsiteX1256" fmla="*/ 1679604 w 1963622"/>
                              <a:gd name="connsiteY1256" fmla="*/ 915699 h 1823193"/>
                              <a:gd name="connsiteX1257" fmla="*/ 1683587 w 1963622"/>
                              <a:gd name="connsiteY1257" fmla="*/ 912841 h 1823193"/>
                              <a:gd name="connsiteX1258" fmla="*/ 1686791 w 1963622"/>
                              <a:gd name="connsiteY1258" fmla="*/ 904788 h 1823193"/>
                              <a:gd name="connsiteX1259" fmla="*/ 1672244 w 1963622"/>
                              <a:gd name="connsiteY1259" fmla="*/ 843049 h 1823193"/>
                              <a:gd name="connsiteX1260" fmla="*/ 1672331 w 1963622"/>
                              <a:gd name="connsiteY1260" fmla="*/ 843136 h 1823193"/>
                              <a:gd name="connsiteX1261" fmla="*/ 1669819 w 1963622"/>
                              <a:gd name="connsiteY1261" fmla="*/ 833178 h 1823193"/>
                              <a:gd name="connsiteX1262" fmla="*/ 1667222 w 1963622"/>
                              <a:gd name="connsiteY1262" fmla="*/ 790229 h 1823193"/>
                              <a:gd name="connsiteX1263" fmla="*/ 1666875 w 1963622"/>
                              <a:gd name="connsiteY1263" fmla="*/ 786592 h 1823193"/>
                              <a:gd name="connsiteX1264" fmla="*/ 1636915 w 1963622"/>
                              <a:gd name="connsiteY1264" fmla="*/ 701213 h 1823193"/>
                              <a:gd name="connsiteX1265" fmla="*/ 1623666 w 1963622"/>
                              <a:gd name="connsiteY1265" fmla="*/ 675323 h 1823193"/>
                              <a:gd name="connsiteX1266" fmla="*/ 1628342 w 1963622"/>
                              <a:gd name="connsiteY1266" fmla="*/ 712470 h 1823193"/>
                              <a:gd name="connsiteX1267" fmla="*/ 1622021 w 1963622"/>
                              <a:gd name="connsiteY1267" fmla="*/ 706322 h 1823193"/>
                              <a:gd name="connsiteX1268" fmla="*/ 1617692 w 1963622"/>
                              <a:gd name="connsiteY1268" fmla="*/ 705370 h 1823193"/>
                              <a:gd name="connsiteX1269" fmla="*/ 1616479 w 1963622"/>
                              <a:gd name="connsiteY1269" fmla="*/ 708400 h 1823193"/>
                              <a:gd name="connsiteX1270" fmla="*/ 1624013 w 1963622"/>
                              <a:gd name="connsiteY1270" fmla="*/ 747280 h 1823193"/>
                              <a:gd name="connsiteX1271" fmla="*/ 1626697 w 1963622"/>
                              <a:gd name="connsiteY1271" fmla="*/ 720696 h 1823193"/>
                              <a:gd name="connsiteX1272" fmla="*/ 1639945 w 1963622"/>
                              <a:gd name="connsiteY1272" fmla="*/ 771698 h 1823193"/>
                              <a:gd name="connsiteX1273" fmla="*/ 1655359 w 1963622"/>
                              <a:gd name="connsiteY1273" fmla="*/ 825904 h 1823193"/>
                              <a:gd name="connsiteX1274" fmla="*/ 1656917 w 1963622"/>
                              <a:gd name="connsiteY1274" fmla="*/ 836555 h 1823193"/>
                              <a:gd name="connsiteX1275" fmla="*/ 1649297 w 1963622"/>
                              <a:gd name="connsiteY1275" fmla="*/ 890847 h 1823193"/>
                              <a:gd name="connsiteX1276" fmla="*/ 1633538 w 1963622"/>
                              <a:gd name="connsiteY1276" fmla="*/ 864264 h 1823193"/>
                              <a:gd name="connsiteX1277" fmla="*/ 1638906 w 1963622"/>
                              <a:gd name="connsiteY1277" fmla="*/ 861753 h 1823193"/>
                              <a:gd name="connsiteX1278" fmla="*/ 1644535 w 1963622"/>
                              <a:gd name="connsiteY1278" fmla="*/ 859155 h 1823193"/>
                              <a:gd name="connsiteX1279" fmla="*/ 1640465 w 1963622"/>
                              <a:gd name="connsiteY1279" fmla="*/ 856298 h 1823193"/>
                              <a:gd name="connsiteX1280" fmla="*/ 1634750 w 1963622"/>
                              <a:gd name="connsiteY1280" fmla="*/ 849803 h 1823193"/>
                              <a:gd name="connsiteX1281" fmla="*/ 1627996 w 1963622"/>
                              <a:gd name="connsiteY1281" fmla="*/ 792393 h 1823193"/>
                              <a:gd name="connsiteX1282" fmla="*/ 1624186 w 1963622"/>
                              <a:gd name="connsiteY1282" fmla="*/ 755333 h 1823193"/>
                              <a:gd name="connsiteX1283" fmla="*/ 1621761 w 1963622"/>
                              <a:gd name="connsiteY1283" fmla="*/ 798888 h 1823193"/>
                              <a:gd name="connsiteX1284" fmla="*/ 1611284 w 1963622"/>
                              <a:gd name="connsiteY1284" fmla="*/ 766330 h 1823193"/>
                              <a:gd name="connsiteX1285" fmla="*/ 1606435 w 1963622"/>
                              <a:gd name="connsiteY1285" fmla="*/ 700607 h 1823193"/>
                              <a:gd name="connsiteX1286" fmla="*/ 1613362 w 1963622"/>
                              <a:gd name="connsiteY1286" fmla="*/ 678267 h 1823193"/>
                              <a:gd name="connsiteX1287" fmla="*/ 1611630 w 1963622"/>
                              <a:gd name="connsiteY1287" fmla="*/ 668222 h 1823193"/>
                              <a:gd name="connsiteX1288" fmla="*/ 1590416 w 1963622"/>
                              <a:gd name="connsiteY1288" fmla="*/ 620597 h 1823193"/>
                              <a:gd name="connsiteX1289" fmla="*/ 1605569 w 1963622"/>
                              <a:gd name="connsiteY1289" fmla="*/ 557039 h 1823193"/>
                              <a:gd name="connsiteX1290" fmla="*/ 1609292 w 1963622"/>
                              <a:gd name="connsiteY1290" fmla="*/ 552710 h 1823193"/>
                              <a:gd name="connsiteX1291" fmla="*/ 1613016 w 1963622"/>
                              <a:gd name="connsiteY1291" fmla="*/ 558078 h 1823193"/>
                              <a:gd name="connsiteX1292" fmla="*/ 1617865 w 1963622"/>
                              <a:gd name="connsiteY1292" fmla="*/ 583450 h 1823193"/>
                              <a:gd name="connsiteX1293" fmla="*/ 1617172 w 1963622"/>
                              <a:gd name="connsiteY1293" fmla="*/ 537383 h 1823193"/>
                              <a:gd name="connsiteX1294" fmla="*/ 1636741 w 1963622"/>
                              <a:gd name="connsiteY1294" fmla="*/ 474172 h 1823193"/>
                              <a:gd name="connsiteX1295" fmla="*/ 1638993 w 1963622"/>
                              <a:gd name="connsiteY1295" fmla="*/ 449320 h 1823193"/>
                              <a:gd name="connsiteX1296" fmla="*/ 1637867 w 1963622"/>
                              <a:gd name="connsiteY1296" fmla="*/ 418927 h 1823193"/>
                              <a:gd name="connsiteX1297" fmla="*/ 1665057 w 1963622"/>
                              <a:gd name="connsiteY1297" fmla="*/ 443086 h 1823193"/>
                              <a:gd name="connsiteX1298" fmla="*/ 1731905 w 1963622"/>
                              <a:gd name="connsiteY1298" fmla="*/ 474605 h 1823193"/>
                              <a:gd name="connsiteX1299" fmla="*/ 1749570 w 1963622"/>
                              <a:gd name="connsiteY1299" fmla="*/ 461356 h 1823193"/>
                              <a:gd name="connsiteX1300" fmla="*/ 1745153 w 1963622"/>
                              <a:gd name="connsiteY1300" fmla="*/ 445857 h 1823193"/>
                              <a:gd name="connsiteX1301" fmla="*/ 1747058 w 1963622"/>
                              <a:gd name="connsiteY1301" fmla="*/ 425335 h 1823193"/>
                              <a:gd name="connsiteX1302" fmla="*/ 1752947 w 1963622"/>
                              <a:gd name="connsiteY1302" fmla="*/ 427240 h 1823193"/>
                              <a:gd name="connsiteX1303" fmla="*/ 1775547 w 1963622"/>
                              <a:gd name="connsiteY1303" fmla="*/ 438583 h 1823193"/>
                              <a:gd name="connsiteX1304" fmla="*/ 1827848 w 1963622"/>
                              <a:gd name="connsiteY1304" fmla="*/ 442739 h 1823193"/>
                              <a:gd name="connsiteX1305" fmla="*/ 1836940 w 1963622"/>
                              <a:gd name="connsiteY1305" fmla="*/ 437544 h 1823193"/>
                              <a:gd name="connsiteX1306" fmla="*/ 1831398 w 1963622"/>
                              <a:gd name="connsiteY1306" fmla="*/ 427240 h 1823193"/>
                              <a:gd name="connsiteX1307" fmla="*/ 1819708 w 1963622"/>
                              <a:gd name="connsiteY1307" fmla="*/ 415550 h 1823193"/>
                              <a:gd name="connsiteX1308" fmla="*/ 1837026 w 1963622"/>
                              <a:gd name="connsiteY1308" fmla="*/ 418407 h 1823193"/>
                              <a:gd name="connsiteX1309" fmla="*/ 1855903 w 1963622"/>
                              <a:gd name="connsiteY1309" fmla="*/ 423949 h 1823193"/>
                              <a:gd name="connsiteX1310" fmla="*/ 1869758 w 1963622"/>
                              <a:gd name="connsiteY1310" fmla="*/ 421871 h 1823193"/>
                              <a:gd name="connsiteX1311" fmla="*/ 1884911 w 1963622"/>
                              <a:gd name="connsiteY1311" fmla="*/ 424382 h 1823193"/>
                              <a:gd name="connsiteX1312" fmla="*/ 1898592 w 1963622"/>
                              <a:gd name="connsiteY1312" fmla="*/ 438323 h 1823193"/>
                              <a:gd name="connsiteX1313" fmla="*/ 1911928 w 1963622"/>
                              <a:gd name="connsiteY1313" fmla="*/ 439016 h 1823193"/>
                              <a:gd name="connsiteX1314" fmla="*/ 1915564 w 1963622"/>
                              <a:gd name="connsiteY1314" fmla="*/ 427846 h 1823193"/>
                              <a:gd name="connsiteX1315" fmla="*/ 1916257 w 1963622"/>
                              <a:gd name="connsiteY1315" fmla="*/ 410008 h 1823193"/>
                              <a:gd name="connsiteX1316" fmla="*/ 1931843 w 1963622"/>
                              <a:gd name="connsiteY1316" fmla="*/ 422044 h 1823193"/>
                              <a:gd name="connsiteX1317" fmla="*/ 1944486 w 1963622"/>
                              <a:gd name="connsiteY1317" fmla="*/ 460577 h 1823193"/>
                              <a:gd name="connsiteX1318" fmla="*/ 1936866 w 1963622"/>
                              <a:gd name="connsiteY1318" fmla="*/ 453303 h 1823193"/>
                              <a:gd name="connsiteX1319" fmla="*/ 1928553 w 1963622"/>
                              <a:gd name="connsiteY1319" fmla="*/ 446809 h 1823193"/>
                              <a:gd name="connsiteX1320" fmla="*/ 1929072 w 1963622"/>
                              <a:gd name="connsiteY1320" fmla="*/ 458239 h 1823193"/>
                              <a:gd name="connsiteX1321" fmla="*/ 1963535 w 1963622"/>
                              <a:gd name="connsiteY1321" fmla="*/ 505864 h 1823193"/>
                              <a:gd name="connsiteX1322" fmla="*/ 1963535 w 1963622"/>
                              <a:gd name="connsiteY1322" fmla="*/ 455295 h 1823193"/>
                              <a:gd name="connsiteX1323" fmla="*/ 1949075 w 1963622"/>
                              <a:gd name="connsiteY1323" fmla="*/ 417801 h 1823193"/>
                              <a:gd name="connsiteX1324" fmla="*/ 1945525 w 1963622"/>
                              <a:gd name="connsiteY1324" fmla="*/ 411480 h 1823193"/>
                              <a:gd name="connsiteX1325" fmla="*/ 1934701 w 1963622"/>
                              <a:gd name="connsiteY1325" fmla="*/ 356755 h 1823193"/>
                              <a:gd name="connsiteX1326" fmla="*/ 1940935 w 1963622"/>
                              <a:gd name="connsiteY1326" fmla="*/ 330518 h 1823193"/>
                              <a:gd name="connsiteX1327" fmla="*/ 1949941 w 1963622"/>
                              <a:gd name="connsiteY1327" fmla="*/ 307138 h 1823193"/>
                              <a:gd name="connsiteX1328" fmla="*/ 1951413 w 1963622"/>
                              <a:gd name="connsiteY1328" fmla="*/ 299085 h 1823193"/>
                              <a:gd name="connsiteX1329" fmla="*/ 1933749 w 1963622"/>
                              <a:gd name="connsiteY1329" fmla="*/ 219768 h 1823193"/>
                              <a:gd name="connsiteX1330" fmla="*/ 1963535 w 1963622"/>
                              <a:gd name="connsiteY1330" fmla="*/ 243234 h 1823193"/>
                              <a:gd name="connsiteX1331" fmla="*/ 1963535 w 1963622"/>
                              <a:gd name="connsiteY1331" fmla="*/ 199159 h 1823193"/>
                              <a:gd name="connsiteX1332" fmla="*/ 1953751 w 1963622"/>
                              <a:gd name="connsiteY1332" fmla="*/ 190846 h 1823193"/>
                              <a:gd name="connsiteX1333" fmla="*/ 1913746 w 1963622"/>
                              <a:gd name="connsiteY1333" fmla="*/ 165562 h 1823193"/>
                              <a:gd name="connsiteX1334" fmla="*/ 1895388 w 1963622"/>
                              <a:gd name="connsiteY1334" fmla="*/ 146339 h 1823193"/>
                              <a:gd name="connsiteX1335" fmla="*/ 1894090 w 1963622"/>
                              <a:gd name="connsiteY1335" fmla="*/ 137506 h 1823193"/>
                              <a:gd name="connsiteX1336" fmla="*/ 1901883 w 1963622"/>
                              <a:gd name="connsiteY1336" fmla="*/ 139585 h 1823193"/>
                              <a:gd name="connsiteX1337" fmla="*/ 1930458 w 1963622"/>
                              <a:gd name="connsiteY1337" fmla="*/ 148070 h 1823193"/>
                              <a:gd name="connsiteX1338" fmla="*/ 1916517 w 1963622"/>
                              <a:gd name="connsiteY1338" fmla="*/ 138372 h 1823193"/>
                              <a:gd name="connsiteX1339" fmla="*/ 1948729 w 1963622"/>
                              <a:gd name="connsiteY1339" fmla="*/ 149023 h 1823193"/>
                              <a:gd name="connsiteX1340" fmla="*/ 1963535 w 1963622"/>
                              <a:gd name="connsiteY1340" fmla="*/ 161059 h 1823193"/>
                              <a:gd name="connsiteX1341" fmla="*/ 1963535 w 1963622"/>
                              <a:gd name="connsiteY1341" fmla="*/ 139758 h 1823193"/>
                              <a:gd name="connsiteX1342" fmla="*/ 1891406 w 1963622"/>
                              <a:gd name="connsiteY1342" fmla="*/ 107459 h 1823193"/>
                              <a:gd name="connsiteX1343" fmla="*/ 1934354 w 1963622"/>
                              <a:gd name="connsiteY1343" fmla="*/ 113521 h 1823193"/>
                              <a:gd name="connsiteX1344" fmla="*/ 1963535 w 1963622"/>
                              <a:gd name="connsiteY1344" fmla="*/ 121141 h 1823193"/>
                              <a:gd name="connsiteX1345" fmla="*/ 1963535 w 1963622"/>
                              <a:gd name="connsiteY1345" fmla="*/ 83647 h 1823193"/>
                              <a:gd name="connsiteX1346" fmla="*/ 1962843 w 1963622"/>
                              <a:gd name="connsiteY1346" fmla="*/ 81395 h 1823193"/>
                              <a:gd name="connsiteX1347" fmla="*/ 1963535 w 1963622"/>
                              <a:gd name="connsiteY1347" fmla="*/ 80876 h 1823193"/>
                              <a:gd name="connsiteX1348" fmla="*/ 1963535 w 1963622"/>
                              <a:gd name="connsiteY1348" fmla="*/ 48058 h 1823193"/>
                              <a:gd name="connsiteX1349" fmla="*/ 1669819 w 1963622"/>
                              <a:gd name="connsiteY1349" fmla="*/ 833178 h 1823193"/>
                              <a:gd name="connsiteX1350" fmla="*/ 1672244 w 1963622"/>
                              <a:gd name="connsiteY1350" fmla="*/ 843049 h 1823193"/>
                              <a:gd name="connsiteX1351" fmla="*/ 1672244 w 1963622"/>
                              <a:gd name="connsiteY1351" fmla="*/ 862099 h 1823193"/>
                              <a:gd name="connsiteX1352" fmla="*/ 1660554 w 1963622"/>
                              <a:gd name="connsiteY1352" fmla="*/ 826250 h 1823193"/>
                              <a:gd name="connsiteX1353" fmla="*/ 1669819 w 1963622"/>
                              <a:gd name="connsiteY1353" fmla="*/ 833178 h 1823193"/>
                              <a:gd name="connsiteX1354" fmla="*/ 1654666 w 1963622"/>
                              <a:gd name="connsiteY1354" fmla="*/ 804863 h 1823193"/>
                              <a:gd name="connsiteX1355" fmla="*/ 1650683 w 1963622"/>
                              <a:gd name="connsiteY1355" fmla="*/ 782609 h 1823193"/>
                              <a:gd name="connsiteX1356" fmla="*/ 1662199 w 1963622"/>
                              <a:gd name="connsiteY1356" fmla="*/ 802958 h 1823193"/>
                              <a:gd name="connsiteX1357" fmla="*/ 1659428 w 1963622"/>
                              <a:gd name="connsiteY1357" fmla="*/ 807807 h 1823193"/>
                              <a:gd name="connsiteX1358" fmla="*/ 1654666 w 1963622"/>
                              <a:gd name="connsiteY1358" fmla="*/ 804863 h 1823193"/>
                              <a:gd name="connsiteX1359" fmla="*/ 1802823 w 1963622"/>
                              <a:gd name="connsiteY1359" fmla="*/ 34810 h 1823193"/>
                              <a:gd name="connsiteX1360" fmla="*/ 1849149 w 1963622"/>
                              <a:gd name="connsiteY1360" fmla="*/ 18704 h 1823193"/>
                              <a:gd name="connsiteX1361" fmla="*/ 1877118 w 1963622"/>
                              <a:gd name="connsiteY1361" fmla="*/ 17751 h 1823193"/>
                              <a:gd name="connsiteX1362" fmla="*/ 1937125 w 1963622"/>
                              <a:gd name="connsiteY1362" fmla="*/ 47105 h 1823193"/>
                              <a:gd name="connsiteX1363" fmla="*/ 1938164 w 1963622"/>
                              <a:gd name="connsiteY1363" fmla="*/ 48231 h 1823193"/>
                              <a:gd name="connsiteX1364" fmla="*/ 1937472 w 1963622"/>
                              <a:gd name="connsiteY1364" fmla="*/ 48058 h 1823193"/>
                              <a:gd name="connsiteX1365" fmla="*/ 1937125 w 1963622"/>
                              <a:gd name="connsiteY1365" fmla="*/ 47192 h 1823193"/>
                              <a:gd name="connsiteX1366" fmla="*/ 1914266 w 1963622"/>
                              <a:gd name="connsiteY1366" fmla="*/ 43555 h 1823193"/>
                              <a:gd name="connsiteX1367" fmla="*/ 1886729 w 1963622"/>
                              <a:gd name="connsiteY1367" fmla="*/ 45114 h 1823193"/>
                              <a:gd name="connsiteX1368" fmla="*/ 1852959 w 1963622"/>
                              <a:gd name="connsiteY1368" fmla="*/ 63038 h 1823193"/>
                              <a:gd name="connsiteX1369" fmla="*/ 1802044 w 1963622"/>
                              <a:gd name="connsiteY1369" fmla="*/ 41564 h 1823193"/>
                              <a:gd name="connsiteX1370" fmla="*/ 1802823 w 1963622"/>
                              <a:gd name="connsiteY1370" fmla="*/ 34810 h 1823193"/>
                              <a:gd name="connsiteX1371" fmla="*/ 1868632 w 1963622"/>
                              <a:gd name="connsiteY1371" fmla="*/ 159414 h 1823193"/>
                              <a:gd name="connsiteX1372" fmla="*/ 1875733 w 1963622"/>
                              <a:gd name="connsiteY1372" fmla="*/ 163917 h 1823193"/>
                              <a:gd name="connsiteX1373" fmla="*/ 1870017 w 1963622"/>
                              <a:gd name="connsiteY1373" fmla="*/ 169372 h 1823193"/>
                              <a:gd name="connsiteX1374" fmla="*/ 1865601 w 1963622"/>
                              <a:gd name="connsiteY1374" fmla="*/ 164523 h 1823193"/>
                              <a:gd name="connsiteX1375" fmla="*/ 1868632 w 1963622"/>
                              <a:gd name="connsiteY1375" fmla="*/ 159414 h 1823193"/>
                              <a:gd name="connsiteX1376" fmla="*/ 1853998 w 1963622"/>
                              <a:gd name="connsiteY1376" fmla="*/ 165215 h 1823193"/>
                              <a:gd name="connsiteX1377" fmla="*/ 1810443 w 1963622"/>
                              <a:gd name="connsiteY1377" fmla="*/ 152660 h 1823193"/>
                              <a:gd name="connsiteX1378" fmla="*/ 1801005 w 1963622"/>
                              <a:gd name="connsiteY1378" fmla="*/ 145559 h 1823193"/>
                              <a:gd name="connsiteX1379" fmla="*/ 1791220 w 1963622"/>
                              <a:gd name="connsiteY1379" fmla="*/ 109364 h 1823193"/>
                              <a:gd name="connsiteX1380" fmla="*/ 1779357 w 1963622"/>
                              <a:gd name="connsiteY1380" fmla="*/ 79144 h 1823193"/>
                              <a:gd name="connsiteX1381" fmla="*/ 1772083 w 1963622"/>
                              <a:gd name="connsiteY1381" fmla="*/ 61133 h 1823193"/>
                              <a:gd name="connsiteX1382" fmla="*/ 1853998 w 1963622"/>
                              <a:gd name="connsiteY1382" fmla="*/ 165215 h 1823193"/>
                              <a:gd name="connsiteX1383" fmla="*/ 1830879 w 1963622"/>
                              <a:gd name="connsiteY1383" fmla="*/ 261245 h 1823193"/>
                              <a:gd name="connsiteX1384" fmla="*/ 1835987 w 1963622"/>
                              <a:gd name="connsiteY1384" fmla="*/ 269298 h 1823193"/>
                              <a:gd name="connsiteX1385" fmla="*/ 1838065 w 1963622"/>
                              <a:gd name="connsiteY1385" fmla="*/ 281334 h 1823193"/>
                              <a:gd name="connsiteX1386" fmla="*/ 1836161 w 1963622"/>
                              <a:gd name="connsiteY1386" fmla="*/ 295275 h 1823193"/>
                              <a:gd name="connsiteX1387" fmla="*/ 1825596 w 1963622"/>
                              <a:gd name="connsiteY1387" fmla="*/ 267826 h 1823193"/>
                              <a:gd name="connsiteX1388" fmla="*/ 1830879 w 1963622"/>
                              <a:gd name="connsiteY1388" fmla="*/ 261245 h 1823193"/>
                              <a:gd name="connsiteX1389" fmla="*/ 1833649 w 1963622"/>
                              <a:gd name="connsiteY1389" fmla="*/ 216737 h 1823193"/>
                              <a:gd name="connsiteX1390" fmla="*/ 1822825 w 1963622"/>
                              <a:gd name="connsiteY1390" fmla="*/ 209637 h 1823193"/>
                              <a:gd name="connsiteX1391" fmla="*/ 1825250 w 1963622"/>
                              <a:gd name="connsiteY1391" fmla="*/ 199073 h 1823193"/>
                              <a:gd name="connsiteX1392" fmla="*/ 1833649 w 1963622"/>
                              <a:gd name="connsiteY1392" fmla="*/ 202450 h 1823193"/>
                              <a:gd name="connsiteX1393" fmla="*/ 1839797 w 1963622"/>
                              <a:gd name="connsiteY1393" fmla="*/ 208511 h 1823193"/>
                              <a:gd name="connsiteX1394" fmla="*/ 1842914 w 1963622"/>
                              <a:gd name="connsiteY1394" fmla="*/ 219248 h 1823193"/>
                              <a:gd name="connsiteX1395" fmla="*/ 1833649 w 1963622"/>
                              <a:gd name="connsiteY1395" fmla="*/ 216737 h 1823193"/>
                              <a:gd name="connsiteX1396" fmla="*/ 1821094 w 1963622"/>
                              <a:gd name="connsiteY1396" fmla="*/ 359525 h 1823193"/>
                              <a:gd name="connsiteX1397" fmla="*/ 1815032 w 1963622"/>
                              <a:gd name="connsiteY1397" fmla="*/ 356408 h 1823193"/>
                              <a:gd name="connsiteX1398" fmla="*/ 1787843 w 1963622"/>
                              <a:gd name="connsiteY1398" fmla="*/ 317096 h 1823193"/>
                              <a:gd name="connsiteX1399" fmla="*/ 1770005 w 1963622"/>
                              <a:gd name="connsiteY1399" fmla="*/ 284798 h 1823193"/>
                              <a:gd name="connsiteX1400" fmla="*/ 1771910 w 1963622"/>
                              <a:gd name="connsiteY1400" fmla="*/ 266960 h 1823193"/>
                              <a:gd name="connsiteX1401" fmla="*/ 1784639 w 1963622"/>
                              <a:gd name="connsiteY1401" fmla="*/ 269731 h 1823193"/>
                              <a:gd name="connsiteX1402" fmla="*/ 1795289 w 1963622"/>
                              <a:gd name="connsiteY1402" fmla="*/ 272415 h 1823193"/>
                              <a:gd name="connsiteX1403" fmla="*/ 1799099 w 1963622"/>
                              <a:gd name="connsiteY1403" fmla="*/ 260725 h 1823193"/>
                              <a:gd name="connsiteX1404" fmla="*/ 1802390 w 1963622"/>
                              <a:gd name="connsiteY1404" fmla="*/ 253625 h 1823193"/>
                              <a:gd name="connsiteX1405" fmla="*/ 1820401 w 1963622"/>
                              <a:gd name="connsiteY1405" fmla="*/ 329998 h 1823193"/>
                              <a:gd name="connsiteX1406" fmla="*/ 1822912 w 1963622"/>
                              <a:gd name="connsiteY1406" fmla="*/ 353118 h 1823193"/>
                              <a:gd name="connsiteX1407" fmla="*/ 1821094 w 1963622"/>
                              <a:gd name="connsiteY1407" fmla="*/ 359525 h 1823193"/>
                              <a:gd name="connsiteX1408" fmla="*/ 1797974 w 1963622"/>
                              <a:gd name="connsiteY1408" fmla="*/ 195263 h 1823193"/>
                              <a:gd name="connsiteX1409" fmla="*/ 1803083 w 1963622"/>
                              <a:gd name="connsiteY1409" fmla="*/ 195782 h 1823193"/>
                              <a:gd name="connsiteX1410" fmla="*/ 1813127 w 1963622"/>
                              <a:gd name="connsiteY1410" fmla="*/ 219854 h 1823193"/>
                              <a:gd name="connsiteX1411" fmla="*/ 1795117 w 1963622"/>
                              <a:gd name="connsiteY1411" fmla="*/ 200978 h 1823193"/>
                              <a:gd name="connsiteX1412" fmla="*/ 1797974 w 1963622"/>
                              <a:gd name="connsiteY1412" fmla="*/ 195263 h 1823193"/>
                              <a:gd name="connsiteX1413" fmla="*/ 1777106 w 1963622"/>
                              <a:gd name="connsiteY1413" fmla="*/ 192925 h 1823193"/>
                              <a:gd name="connsiteX1414" fmla="*/ 1786111 w 1963622"/>
                              <a:gd name="connsiteY1414" fmla="*/ 253192 h 1823193"/>
                              <a:gd name="connsiteX1415" fmla="*/ 1778318 w 1963622"/>
                              <a:gd name="connsiteY1415" fmla="*/ 257868 h 1823193"/>
                              <a:gd name="connsiteX1416" fmla="*/ 1722293 w 1963622"/>
                              <a:gd name="connsiteY1416" fmla="*/ 216564 h 1823193"/>
                              <a:gd name="connsiteX1417" fmla="*/ 1719350 w 1963622"/>
                              <a:gd name="connsiteY1417" fmla="*/ 211368 h 1823193"/>
                              <a:gd name="connsiteX1418" fmla="*/ 1696663 w 1963622"/>
                              <a:gd name="connsiteY1418" fmla="*/ 131272 h 1823193"/>
                              <a:gd name="connsiteX1419" fmla="*/ 1730780 w 1963622"/>
                              <a:gd name="connsiteY1419" fmla="*/ 155171 h 1823193"/>
                              <a:gd name="connsiteX1420" fmla="*/ 1756757 w 1963622"/>
                              <a:gd name="connsiteY1420" fmla="*/ 179330 h 1823193"/>
                              <a:gd name="connsiteX1421" fmla="*/ 1763251 w 1963622"/>
                              <a:gd name="connsiteY1421" fmla="*/ 182360 h 1823193"/>
                              <a:gd name="connsiteX1422" fmla="*/ 1777106 w 1963622"/>
                              <a:gd name="connsiteY1422" fmla="*/ 192925 h 1823193"/>
                              <a:gd name="connsiteX1423" fmla="*/ 1705495 w 1963622"/>
                              <a:gd name="connsiteY1423" fmla="*/ 341255 h 1823193"/>
                              <a:gd name="connsiteX1424" fmla="*/ 1696749 w 1963622"/>
                              <a:gd name="connsiteY1424" fmla="*/ 288088 h 1823193"/>
                              <a:gd name="connsiteX1425" fmla="*/ 1708785 w 1963622"/>
                              <a:gd name="connsiteY1425" fmla="*/ 251980 h 1823193"/>
                              <a:gd name="connsiteX1426" fmla="*/ 1711729 w 1963622"/>
                              <a:gd name="connsiteY1426" fmla="*/ 248083 h 1823193"/>
                              <a:gd name="connsiteX1427" fmla="*/ 1721168 w 1963622"/>
                              <a:gd name="connsiteY1427" fmla="*/ 235960 h 1823193"/>
                              <a:gd name="connsiteX1428" fmla="*/ 1738140 w 1963622"/>
                              <a:gd name="connsiteY1428" fmla="*/ 249035 h 1823193"/>
                              <a:gd name="connsiteX1429" fmla="*/ 1746366 w 1963622"/>
                              <a:gd name="connsiteY1429" fmla="*/ 287222 h 1823193"/>
                              <a:gd name="connsiteX1430" fmla="*/ 1740478 w 1963622"/>
                              <a:gd name="connsiteY1430" fmla="*/ 291465 h 1823193"/>
                              <a:gd name="connsiteX1431" fmla="*/ 1732858 w 1963622"/>
                              <a:gd name="connsiteY1431" fmla="*/ 296141 h 1823193"/>
                              <a:gd name="connsiteX1432" fmla="*/ 1705495 w 1963622"/>
                              <a:gd name="connsiteY1432" fmla="*/ 341255 h 1823193"/>
                              <a:gd name="connsiteX1433" fmla="*/ 1721428 w 1963622"/>
                              <a:gd name="connsiteY1433" fmla="*/ 371995 h 1823193"/>
                              <a:gd name="connsiteX1434" fmla="*/ 1718310 w 1963622"/>
                              <a:gd name="connsiteY1434" fmla="*/ 374592 h 1823193"/>
                              <a:gd name="connsiteX1435" fmla="*/ 1712162 w 1963622"/>
                              <a:gd name="connsiteY1435" fmla="*/ 361430 h 1823193"/>
                              <a:gd name="connsiteX1436" fmla="*/ 1721428 w 1963622"/>
                              <a:gd name="connsiteY1436" fmla="*/ 371995 h 1823193"/>
                              <a:gd name="connsiteX1437" fmla="*/ 1763164 w 1963622"/>
                              <a:gd name="connsiteY1437" fmla="*/ 74901 h 1823193"/>
                              <a:gd name="connsiteX1438" fmla="*/ 1767840 w 1963622"/>
                              <a:gd name="connsiteY1438" fmla="*/ 84599 h 1823193"/>
                              <a:gd name="connsiteX1439" fmla="*/ 1764896 w 1963622"/>
                              <a:gd name="connsiteY1439" fmla="*/ 85465 h 1823193"/>
                              <a:gd name="connsiteX1440" fmla="*/ 1763164 w 1963622"/>
                              <a:gd name="connsiteY1440" fmla="*/ 74901 h 1823193"/>
                              <a:gd name="connsiteX1441" fmla="*/ 1682375 w 1963622"/>
                              <a:gd name="connsiteY1441" fmla="*/ 94211 h 1823193"/>
                              <a:gd name="connsiteX1442" fmla="*/ 1693718 w 1963622"/>
                              <a:gd name="connsiteY1442" fmla="*/ 90141 h 1823193"/>
                              <a:gd name="connsiteX1443" fmla="*/ 1700386 w 1963622"/>
                              <a:gd name="connsiteY1443" fmla="*/ 87197 h 1823193"/>
                              <a:gd name="connsiteX1444" fmla="*/ 1723246 w 1963622"/>
                              <a:gd name="connsiteY1444" fmla="*/ 62345 h 1823193"/>
                              <a:gd name="connsiteX1445" fmla="*/ 1733464 w 1963622"/>
                              <a:gd name="connsiteY1445" fmla="*/ 64597 h 1823193"/>
                              <a:gd name="connsiteX1446" fmla="*/ 1747318 w 1963622"/>
                              <a:gd name="connsiteY1446" fmla="*/ 91440 h 1823193"/>
                              <a:gd name="connsiteX1447" fmla="*/ 1763511 w 1963622"/>
                              <a:gd name="connsiteY1447" fmla="*/ 138459 h 1823193"/>
                              <a:gd name="connsiteX1448" fmla="*/ 1763771 w 1963622"/>
                              <a:gd name="connsiteY1448" fmla="*/ 163051 h 1823193"/>
                              <a:gd name="connsiteX1449" fmla="*/ 1759268 w 1963622"/>
                              <a:gd name="connsiteY1449" fmla="*/ 167813 h 1823193"/>
                              <a:gd name="connsiteX1450" fmla="*/ 1755284 w 1963622"/>
                              <a:gd name="connsiteY1450" fmla="*/ 163570 h 1823193"/>
                              <a:gd name="connsiteX1451" fmla="*/ 1750609 w 1963622"/>
                              <a:gd name="connsiteY1451" fmla="*/ 156470 h 1823193"/>
                              <a:gd name="connsiteX1452" fmla="*/ 1703243 w 1963622"/>
                              <a:gd name="connsiteY1452" fmla="*/ 121574 h 1823193"/>
                              <a:gd name="connsiteX1453" fmla="*/ 1703070 w 1963622"/>
                              <a:gd name="connsiteY1453" fmla="*/ 113780 h 1823193"/>
                              <a:gd name="connsiteX1454" fmla="*/ 1703849 w 1963622"/>
                              <a:gd name="connsiteY1454" fmla="*/ 102091 h 1823193"/>
                              <a:gd name="connsiteX1455" fmla="*/ 1693632 w 1963622"/>
                              <a:gd name="connsiteY1455" fmla="*/ 101658 h 1823193"/>
                              <a:gd name="connsiteX1456" fmla="*/ 1681336 w 1963622"/>
                              <a:gd name="connsiteY1456" fmla="*/ 100878 h 1823193"/>
                              <a:gd name="connsiteX1457" fmla="*/ 1682375 w 1963622"/>
                              <a:gd name="connsiteY1457" fmla="*/ 94211 h 1823193"/>
                              <a:gd name="connsiteX1458" fmla="*/ 1674409 w 1963622"/>
                              <a:gd name="connsiteY1458" fmla="*/ 124951 h 1823193"/>
                              <a:gd name="connsiteX1459" fmla="*/ 1679604 w 1963622"/>
                              <a:gd name="connsiteY1459" fmla="*/ 127375 h 1823193"/>
                              <a:gd name="connsiteX1460" fmla="*/ 1685752 w 1963622"/>
                              <a:gd name="connsiteY1460" fmla="*/ 156556 h 1823193"/>
                              <a:gd name="connsiteX1461" fmla="*/ 1672764 w 1963622"/>
                              <a:gd name="connsiteY1461" fmla="*/ 131272 h 1823193"/>
                              <a:gd name="connsiteX1462" fmla="*/ 1674409 w 1963622"/>
                              <a:gd name="connsiteY1462" fmla="*/ 124951 h 1823193"/>
                              <a:gd name="connsiteX1463" fmla="*/ 1683241 w 1963622"/>
                              <a:gd name="connsiteY1463" fmla="*/ 180196 h 1823193"/>
                              <a:gd name="connsiteX1464" fmla="*/ 1690082 w 1963622"/>
                              <a:gd name="connsiteY1464" fmla="*/ 182880 h 1823193"/>
                              <a:gd name="connsiteX1465" fmla="*/ 1696749 w 1963622"/>
                              <a:gd name="connsiteY1465" fmla="*/ 232756 h 1823193"/>
                              <a:gd name="connsiteX1466" fmla="*/ 1683241 w 1963622"/>
                              <a:gd name="connsiteY1466" fmla="*/ 256742 h 1823193"/>
                              <a:gd name="connsiteX1467" fmla="*/ 1670512 w 1963622"/>
                              <a:gd name="connsiteY1467" fmla="*/ 255357 h 1823193"/>
                              <a:gd name="connsiteX1468" fmla="*/ 1669733 w 1963622"/>
                              <a:gd name="connsiteY1468" fmla="*/ 253019 h 1823193"/>
                              <a:gd name="connsiteX1469" fmla="*/ 1665057 w 1963622"/>
                              <a:gd name="connsiteY1469" fmla="*/ 220980 h 1823193"/>
                              <a:gd name="connsiteX1470" fmla="*/ 1683241 w 1963622"/>
                              <a:gd name="connsiteY1470" fmla="*/ 180196 h 1823193"/>
                              <a:gd name="connsiteX1471" fmla="*/ 1664624 w 1963622"/>
                              <a:gd name="connsiteY1471" fmla="*/ 285837 h 1823193"/>
                              <a:gd name="connsiteX1472" fmla="*/ 1654060 w 1963622"/>
                              <a:gd name="connsiteY1472" fmla="*/ 213360 h 1823193"/>
                              <a:gd name="connsiteX1473" fmla="*/ 1664624 w 1963622"/>
                              <a:gd name="connsiteY1473" fmla="*/ 285837 h 1823193"/>
                              <a:gd name="connsiteX1474" fmla="*/ 1658909 w 1963622"/>
                              <a:gd name="connsiteY1474" fmla="*/ 191366 h 1823193"/>
                              <a:gd name="connsiteX1475" fmla="*/ 1646786 w 1963622"/>
                              <a:gd name="connsiteY1475" fmla="*/ 209723 h 1823193"/>
                              <a:gd name="connsiteX1476" fmla="*/ 1641244 w 1963622"/>
                              <a:gd name="connsiteY1476" fmla="*/ 204701 h 1823193"/>
                              <a:gd name="connsiteX1477" fmla="*/ 1654839 w 1963622"/>
                              <a:gd name="connsiteY1477" fmla="*/ 185824 h 1823193"/>
                              <a:gd name="connsiteX1478" fmla="*/ 1658909 w 1963622"/>
                              <a:gd name="connsiteY1478" fmla="*/ 191366 h 1823193"/>
                              <a:gd name="connsiteX1479" fmla="*/ 1630160 w 1963622"/>
                              <a:gd name="connsiteY1479" fmla="*/ 142182 h 1823193"/>
                              <a:gd name="connsiteX1480" fmla="*/ 1637261 w 1963622"/>
                              <a:gd name="connsiteY1480" fmla="*/ 148157 h 1823193"/>
                              <a:gd name="connsiteX1481" fmla="*/ 1628602 w 1963622"/>
                              <a:gd name="connsiteY1481" fmla="*/ 155604 h 1823193"/>
                              <a:gd name="connsiteX1482" fmla="*/ 1621329 w 1963622"/>
                              <a:gd name="connsiteY1482" fmla="*/ 151015 h 1823193"/>
                              <a:gd name="connsiteX1483" fmla="*/ 1630160 w 1963622"/>
                              <a:gd name="connsiteY1483" fmla="*/ 142182 h 1823193"/>
                              <a:gd name="connsiteX1484" fmla="*/ 1588857 w 1963622"/>
                              <a:gd name="connsiteY1484" fmla="*/ 160973 h 1823193"/>
                              <a:gd name="connsiteX1485" fmla="*/ 1600893 w 1963622"/>
                              <a:gd name="connsiteY1485" fmla="*/ 174394 h 1823193"/>
                              <a:gd name="connsiteX1486" fmla="*/ 1610851 w 1963622"/>
                              <a:gd name="connsiteY1486" fmla="*/ 162704 h 1823193"/>
                              <a:gd name="connsiteX1487" fmla="*/ 1615873 w 1963622"/>
                              <a:gd name="connsiteY1487" fmla="*/ 159674 h 1823193"/>
                              <a:gd name="connsiteX1488" fmla="*/ 1644535 w 1963622"/>
                              <a:gd name="connsiteY1488" fmla="*/ 152573 h 1823193"/>
                              <a:gd name="connsiteX1489" fmla="*/ 1657437 w 1963622"/>
                              <a:gd name="connsiteY1489" fmla="*/ 163051 h 1823193"/>
                              <a:gd name="connsiteX1490" fmla="*/ 1654146 w 1963622"/>
                              <a:gd name="connsiteY1490" fmla="*/ 170584 h 1823193"/>
                              <a:gd name="connsiteX1491" fmla="*/ 1641071 w 1963622"/>
                              <a:gd name="connsiteY1491" fmla="*/ 172403 h 1823193"/>
                              <a:gd name="connsiteX1492" fmla="*/ 1624100 w 1963622"/>
                              <a:gd name="connsiteY1492" fmla="*/ 180196 h 1823193"/>
                              <a:gd name="connsiteX1493" fmla="*/ 1608859 w 1963622"/>
                              <a:gd name="connsiteY1493" fmla="*/ 185564 h 1823193"/>
                              <a:gd name="connsiteX1494" fmla="*/ 1585913 w 1963622"/>
                              <a:gd name="connsiteY1494" fmla="*/ 190846 h 1823193"/>
                              <a:gd name="connsiteX1495" fmla="*/ 1621155 w 1963622"/>
                              <a:gd name="connsiteY1495" fmla="*/ 187816 h 1823193"/>
                              <a:gd name="connsiteX1496" fmla="*/ 1630767 w 1963622"/>
                              <a:gd name="connsiteY1496" fmla="*/ 195263 h 1823193"/>
                              <a:gd name="connsiteX1497" fmla="*/ 1630160 w 1963622"/>
                              <a:gd name="connsiteY1497" fmla="*/ 205047 h 1823193"/>
                              <a:gd name="connsiteX1498" fmla="*/ 1623580 w 1963622"/>
                              <a:gd name="connsiteY1498" fmla="*/ 209204 h 1823193"/>
                              <a:gd name="connsiteX1499" fmla="*/ 1592580 w 1963622"/>
                              <a:gd name="connsiteY1499" fmla="*/ 222539 h 1823193"/>
                              <a:gd name="connsiteX1500" fmla="*/ 1575868 w 1963622"/>
                              <a:gd name="connsiteY1500" fmla="*/ 258820 h 1823193"/>
                              <a:gd name="connsiteX1501" fmla="*/ 1563832 w 1963622"/>
                              <a:gd name="connsiteY1501" fmla="*/ 268172 h 1823193"/>
                              <a:gd name="connsiteX1502" fmla="*/ 1554653 w 1963622"/>
                              <a:gd name="connsiteY1502" fmla="*/ 267653 h 1823193"/>
                              <a:gd name="connsiteX1503" fmla="*/ 1555779 w 1963622"/>
                              <a:gd name="connsiteY1503" fmla="*/ 258820 h 1823193"/>
                              <a:gd name="connsiteX1504" fmla="*/ 1557684 w 1963622"/>
                              <a:gd name="connsiteY1504" fmla="*/ 233016 h 1823193"/>
                              <a:gd name="connsiteX1505" fmla="*/ 1572404 w 1963622"/>
                              <a:gd name="connsiteY1505" fmla="*/ 215352 h 1823193"/>
                              <a:gd name="connsiteX1506" fmla="*/ 1577686 w 1963622"/>
                              <a:gd name="connsiteY1506" fmla="*/ 210589 h 1823193"/>
                              <a:gd name="connsiteX1507" fmla="*/ 1570500 w 1963622"/>
                              <a:gd name="connsiteY1507" fmla="*/ 210589 h 1823193"/>
                              <a:gd name="connsiteX1508" fmla="*/ 1559676 w 1963622"/>
                              <a:gd name="connsiteY1508" fmla="*/ 210416 h 1823193"/>
                              <a:gd name="connsiteX1509" fmla="*/ 1566430 w 1963622"/>
                              <a:gd name="connsiteY1509" fmla="*/ 200285 h 1823193"/>
                              <a:gd name="connsiteX1510" fmla="*/ 1581930 w 1963622"/>
                              <a:gd name="connsiteY1510" fmla="*/ 192059 h 1823193"/>
                              <a:gd name="connsiteX1511" fmla="*/ 1569287 w 1963622"/>
                              <a:gd name="connsiteY1511" fmla="*/ 181841 h 1823193"/>
                              <a:gd name="connsiteX1512" fmla="*/ 1588857 w 1963622"/>
                              <a:gd name="connsiteY1512" fmla="*/ 160973 h 1823193"/>
                              <a:gd name="connsiteX1513" fmla="*/ 1563052 w 1963622"/>
                              <a:gd name="connsiteY1513" fmla="*/ 159154 h 1823193"/>
                              <a:gd name="connsiteX1514" fmla="*/ 1568854 w 1963622"/>
                              <a:gd name="connsiteY1514" fmla="*/ 159500 h 1823193"/>
                              <a:gd name="connsiteX1515" fmla="*/ 1567729 w 1963622"/>
                              <a:gd name="connsiteY1515" fmla="*/ 164696 h 1823193"/>
                              <a:gd name="connsiteX1516" fmla="*/ 1556472 w 1963622"/>
                              <a:gd name="connsiteY1516" fmla="*/ 187036 h 1823193"/>
                              <a:gd name="connsiteX1517" fmla="*/ 1540885 w 1963622"/>
                              <a:gd name="connsiteY1517" fmla="*/ 197860 h 1823193"/>
                              <a:gd name="connsiteX1518" fmla="*/ 1483303 w 1963622"/>
                              <a:gd name="connsiteY1518" fmla="*/ 210156 h 1823193"/>
                              <a:gd name="connsiteX1519" fmla="*/ 1478107 w 1963622"/>
                              <a:gd name="connsiteY1519" fmla="*/ 214919 h 1823193"/>
                              <a:gd name="connsiteX1520" fmla="*/ 1531880 w 1963622"/>
                              <a:gd name="connsiteY1520" fmla="*/ 203835 h 1823193"/>
                              <a:gd name="connsiteX1521" fmla="*/ 1539154 w 1963622"/>
                              <a:gd name="connsiteY1521" fmla="*/ 202796 h 1823193"/>
                              <a:gd name="connsiteX1522" fmla="*/ 1548592 w 1963622"/>
                              <a:gd name="connsiteY1522" fmla="*/ 209117 h 1823193"/>
                              <a:gd name="connsiteX1523" fmla="*/ 1540972 w 1963622"/>
                              <a:gd name="connsiteY1523" fmla="*/ 217690 h 1823193"/>
                              <a:gd name="connsiteX1524" fmla="*/ 1344324 w 1963622"/>
                              <a:gd name="connsiteY1524" fmla="*/ 302375 h 1823193"/>
                              <a:gd name="connsiteX1525" fmla="*/ 1342073 w 1963622"/>
                              <a:gd name="connsiteY1525" fmla="*/ 305233 h 1823193"/>
                              <a:gd name="connsiteX1526" fmla="*/ 1352550 w 1963622"/>
                              <a:gd name="connsiteY1526" fmla="*/ 305060 h 1823193"/>
                              <a:gd name="connsiteX1527" fmla="*/ 1414289 w 1963622"/>
                              <a:gd name="connsiteY1527" fmla="*/ 269384 h 1823193"/>
                              <a:gd name="connsiteX1528" fmla="*/ 1467716 w 1963622"/>
                              <a:gd name="connsiteY1528" fmla="*/ 246957 h 1823193"/>
                              <a:gd name="connsiteX1529" fmla="*/ 1487892 w 1963622"/>
                              <a:gd name="connsiteY1529" fmla="*/ 237779 h 1823193"/>
                              <a:gd name="connsiteX1530" fmla="*/ 1537249 w 1963622"/>
                              <a:gd name="connsiteY1530" fmla="*/ 222885 h 1823193"/>
                              <a:gd name="connsiteX1531" fmla="*/ 1548246 w 1963622"/>
                              <a:gd name="connsiteY1531" fmla="*/ 229120 h 1823193"/>
                              <a:gd name="connsiteX1532" fmla="*/ 1541232 w 1963622"/>
                              <a:gd name="connsiteY1532" fmla="*/ 246611 h 1823193"/>
                              <a:gd name="connsiteX1533" fmla="*/ 1449705 w 1963622"/>
                              <a:gd name="connsiteY1533" fmla="*/ 282460 h 1823193"/>
                              <a:gd name="connsiteX1534" fmla="*/ 1387100 w 1963622"/>
                              <a:gd name="connsiteY1534" fmla="*/ 325582 h 1823193"/>
                              <a:gd name="connsiteX1535" fmla="*/ 1357832 w 1963622"/>
                              <a:gd name="connsiteY1535" fmla="*/ 350087 h 1823193"/>
                              <a:gd name="connsiteX1536" fmla="*/ 1303713 w 1963622"/>
                              <a:gd name="connsiteY1536" fmla="*/ 407843 h 1823193"/>
                              <a:gd name="connsiteX1537" fmla="*/ 1286222 w 1963622"/>
                              <a:gd name="connsiteY1537" fmla="*/ 418148 h 1823193"/>
                              <a:gd name="connsiteX1538" fmla="*/ 1197293 w 1963622"/>
                              <a:gd name="connsiteY1538" fmla="*/ 530802 h 1823193"/>
                              <a:gd name="connsiteX1539" fmla="*/ 1191404 w 1963622"/>
                              <a:gd name="connsiteY1539" fmla="*/ 535218 h 1823193"/>
                              <a:gd name="connsiteX1540" fmla="*/ 1190539 w 1963622"/>
                              <a:gd name="connsiteY1540" fmla="*/ 521537 h 1823193"/>
                              <a:gd name="connsiteX1541" fmla="*/ 1204220 w 1963622"/>
                              <a:gd name="connsiteY1541" fmla="*/ 469323 h 1823193"/>
                              <a:gd name="connsiteX1542" fmla="*/ 1229072 w 1963622"/>
                              <a:gd name="connsiteY1542" fmla="*/ 414597 h 1823193"/>
                              <a:gd name="connsiteX1543" fmla="*/ 1286828 w 1963622"/>
                              <a:gd name="connsiteY1543" fmla="*/ 331816 h 1823193"/>
                              <a:gd name="connsiteX1544" fmla="*/ 1329344 w 1963622"/>
                              <a:gd name="connsiteY1544" fmla="*/ 279256 h 1823193"/>
                              <a:gd name="connsiteX1545" fmla="*/ 1401041 w 1963622"/>
                              <a:gd name="connsiteY1545" fmla="*/ 241848 h 1823193"/>
                              <a:gd name="connsiteX1546" fmla="*/ 1469881 w 1963622"/>
                              <a:gd name="connsiteY1546" fmla="*/ 216737 h 1823193"/>
                              <a:gd name="connsiteX1547" fmla="*/ 1441479 w 1963622"/>
                              <a:gd name="connsiteY1547" fmla="*/ 220807 h 1823193"/>
                              <a:gd name="connsiteX1548" fmla="*/ 1416454 w 1963622"/>
                              <a:gd name="connsiteY1548" fmla="*/ 230245 h 1823193"/>
                              <a:gd name="connsiteX1549" fmla="*/ 1406583 w 1963622"/>
                              <a:gd name="connsiteY1549" fmla="*/ 230245 h 1823193"/>
                              <a:gd name="connsiteX1550" fmla="*/ 1412558 w 1963622"/>
                              <a:gd name="connsiteY1550" fmla="*/ 222452 h 1823193"/>
                              <a:gd name="connsiteX1551" fmla="*/ 1482523 w 1963622"/>
                              <a:gd name="connsiteY1551" fmla="*/ 187556 h 1823193"/>
                              <a:gd name="connsiteX1552" fmla="*/ 1563052 w 1963622"/>
                              <a:gd name="connsiteY1552" fmla="*/ 159154 h 1823193"/>
                              <a:gd name="connsiteX1553" fmla="*/ 1534305 w 1963622"/>
                              <a:gd name="connsiteY1553" fmla="*/ 279256 h 1823193"/>
                              <a:gd name="connsiteX1554" fmla="*/ 1507028 w 1963622"/>
                              <a:gd name="connsiteY1554" fmla="*/ 286183 h 1823193"/>
                              <a:gd name="connsiteX1555" fmla="*/ 1531620 w 1963622"/>
                              <a:gd name="connsiteY1555" fmla="*/ 268345 h 1823193"/>
                              <a:gd name="connsiteX1556" fmla="*/ 1541059 w 1963622"/>
                              <a:gd name="connsiteY1556" fmla="*/ 271895 h 1823193"/>
                              <a:gd name="connsiteX1557" fmla="*/ 1534305 w 1963622"/>
                              <a:gd name="connsiteY1557" fmla="*/ 279256 h 1823193"/>
                              <a:gd name="connsiteX1558" fmla="*/ 1472998 w 1963622"/>
                              <a:gd name="connsiteY1558" fmla="*/ 290339 h 1823193"/>
                              <a:gd name="connsiteX1559" fmla="*/ 1451870 w 1963622"/>
                              <a:gd name="connsiteY1559" fmla="*/ 313113 h 1823193"/>
                              <a:gd name="connsiteX1560" fmla="*/ 1413683 w 1963622"/>
                              <a:gd name="connsiteY1560" fmla="*/ 344632 h 1823193"/>
                              <a:gd name="connsiteX1561" fmla="*/ 1376536 w 1963622"/>
                              <a:gd name="connsiteY1561" fmla="*/ 372081 h 1823193"/>
                              <a:gd name="connsiteX1562" fmla="*/ 1351598 w 1963622"/>
                              <a:gd name="connsiteY1562" fmla="*/ 382126 h 1823193"/>
                              <a:gd name="connsiteX1563" fmla="*/ 1472998 w 1963622"/>
                              <a:gd name="connsiteY1563" fmla="*/ 290339 h 1823193"/>
                              <a:gd name="connsiteX1564" fmla="*/ 1347355 w 1963622"/>
                              <a:gd name="connsiteY1564" fmla="*/ 386109 h 1823193"/>
                              <a:gd name="connsiteX1565" fmla="*/ 1337310 w 1963622"/>
                              <a:gd name="connsiteY1565" fmla="*/ 395374 h 1823193"/>
                              <a:gd name="connsiteX1566" fmla="*/ 1334193 w 1963622"/>
                              <a:gd name="connsiteY1566" fmla="*/ 392950 h 1823193"/>
                              <a:gd name="connsiteX1567" fmla="*/ 1343978 w 1963622"/>
                              <a:gd name="connsiteY1567" fmla="*/ 383598 h 1823193"/>
                              <a:gd name="connsiteX1568" fmla="*/ 1347355 w 1963622"/>
                              <a:gd name="connsiteY1568" fmla="*/ 386109 h 1823193"/>
                              <a:gd name="connsiteX1569" fmla="*/ 1442172 w 1963622"/>
                              <a:gd name="connsiteY1569" fmla="*/ 139238 h 1823193"/>
                              <a:gd name="connsiteX1570" fmla="*/ 1462694 w 1963622"/>
                              <a:gd name="connsiteY1570" fmla="*/ 138805 h 1823193"/>
                              <a:gd name="connsiteX1571" fmla="*/ 1466504 w 1963622"/>
                              <a:gd name="connsiteY1571" fmla="*/ 142355 h 1823193"/>
                              <a:gd name="connsiteX1572" fmla="*/ 1460356 w 1963622"/>
                              <a:gd name="connsiteY1572" fmla="*/ 150062 h 1823193"/>
                              <a:gd name="connsiteX1573" fmla="*/ 1404072 w 1963622"/>
                              <a:gd name="connsiteY1573" fmla="*/ 166688 h 1823193"/>
                              <a:gd name="connsiteX1574" fmla="*/ 1390996 w 1963622"/>
                              <a:gd name="connsiteY1574" fmla="*/ 169025 h 1823193"/>
                              <a:gd name="connsiteX1575" fmla="*/ 1310467 w 1963622"/>
                              <a:gd name="connsiteY1575" fmla="*/ 193184 h 1823193"/>
                              <a:gd name="connsiteX1576" fmla="*/ 1308215 w 1963622"/>
                              <a:gd name="connsiteY1576" fmla="*/ 194137 h 1823193"/>
                              <a:gd name="connsiteX1577" fmla="*/ 1271761 w 1963622"/>
                              <a:gd name="connsiteY1577" fmla="*/ 203835 h 1823193"/>
                              <a:gd name="connsiteX1578" fmla="*/ 1231669 w 1963622"/>
                              <a:gd name="connsiteY1578" fmla="*/ 218815 h 1823193"/>
                              <a:gd name="connsiteX1579" fmla="*/ 1206731 w 1963622"/>
                              <a:gd name="connsiteY1579" fmla="*/ 225483 h 1823193"/>
                              <a:gd name="connsiteX1580" fmla="*/ 1289425 w 1963622"/>
                              <a:gd name="connsiteY1580" fmla="*/ 179157 h 1823193"/>
                              <a:gd name="connsiteX1581" fmla="*/ 1315229 w 1963622"/>
                              <a:gd name="connsiteY1581" fmla="*/ 176992 h 1823193"/>
                              <a:gd name="connsiteX1582" fmla="*/ 1318174 w 1963622"/>
                              <a:gd name="connsiteY1582" fmla="*/ 175606 h 1823193"/>
                              <a:gd name="connsiteX1583" fmla="*/ 1374717 w 1963622"/>
                              <a:gd name="connsiteY1583" fmla="*/ 151101 h 1823193"/>
                              <a:gd name="connsiteX1584" fmla="*/ 1442172 w 1963622"/>
                              <a:gd name="connsiteY1584" fmla="*/ 139238 h 1823193"/>
                              <a:gd name="connsiteX1585" fmla="*/ 1224309 w 1963622"/>
                              <a:gd name="connsiteY1585" fmla="*/ 239510 h 1823193"/>
                              <a:gd name="connsiteX1586" fmla="*/ 1206818 w 1963622"/>
                              <a:gd name="connsiteY1586" fmla="*/ 248343 h 1823193"/>
                              <a:gd name="connsiteX1587" fmla="*/ 1109490 w 1963622"/>
                              <a:gd name="connsiteY1587" fmla="*/ 316057 h 1823193"/>
                              <a:gd name="connsiteX1588" fmla="*/ 1102995 w 1963622"/>
                              <a:gd name="connsiteY1588" fmla="*/ 318222 h 1823193"/>
                              <a:gd name="connsiteX1589" fmla="*/ 1102476 w 1963622"/>
                              <a:gd name="connsiteY1589" fmla="*/ 310602 h 1823193"/>
                              <a:gd name="connsiteX1590" fmla="*/ 1111741 w 1963622"/>
                              <a:gd name="connsiteY1590" fmla="*/ 294929 h 1823193"/>
                              <a:gd name="connsiteX1591" fmla="*/ 1185690 w 1963622"/>
                              <a:gd name="connsiteY1591" fmla="*/ 247044 h 1823193"/>
                              <a:gd name="connsiteX1592" fmla="*/ 1238423 w 1963622"/>
                              <a:gd name="connsiteY1592" fmla="*/ 226695 h 1823193"/>
                              <a:gd name="connsiteX1593" fmla="*/ 1243706 w 1963622"/>
                              <a:gd name="connsiteY1593" fmla="*/ 228167 h 1823193"/>
                              <a:gd name="connsiteX1594" fmla="*/ 1224309 w 1963622"/>
                              <a:gd name="connsiteY1594" fmla="*/ 239510 h 1823193"/>
                              <a:gd name="connsiteX1595" fmla="*/ 1240329 w 1963622"/>
                              <a:gd name="connsiteY1595" fmla="*/ 241415 h 1823193"/>
                              <a:gd name="connsiteX1596" fmla="*/ 1239376 w 1963622"/>
                              <a:gd name="connsiteY1596" fmla="*/ 242281 h 1823193"/>
                              <a:gd name="connsiteX1597" fmla="*/ 1239722 w 1963622"/>
                              <a:gd name="connsiteY1597" fmla="*/ 241589 h 1823193"/>
                              <a:gd name="connsiteX1598" fmla="*/ 1240329 w 1963622"/>
                              <a:gd name="connsiteY1598" fmla="*/ 241415 h 1823193"/>
                              <a:gd name="connsiteX1599" fmla="*/ 1115984 w 1963622"/>
                              <a:gd name="connsiteY1599" fmla="*/ 240723 h 1823193"/>
                              <a:gd name="connsiteX1600" fmla="*/ 1107931 w 1963622"/>
                              <a:gd name="connsiteY1600" fmla="*/ 243580 h 1823193"/>
                              <a:gd name="connsiteX1601" fmla="*/ 1112520 w 1963622"/>
                              <a:gd name="connsiteY1601" fmla="*/ 235441 h 1823193"/>
                              <a:gd name="connsiteX1602" fmla="*/ 1145425 w 1963622"/>
                              <a:gd name="connsiteY1602" fmla="*/ 213880 h 1823193"/>
                              <a:gd name="connsiteX1603" fmla="*/ 1152699 w 1963622"/>
                              <a:gd name="connsiteY1603" fmla="*/ 207818 h 1823193"/>
                              <a:gd name="connsiteX1604" fmla="*/ 1167505 w 1963622"/>
                              <a:gd name="connsiteY1604" fmla="*/ 197947 h 1823193"/>
                              <a:gd name="connsiteX1605" fmla="*/ 1219027 w 1963622"/>
                              <a:gd name="connsiteY1605" fmla="*/ 177252 h 1823193"/>
                              <a:gd name="connsiteX1606" fmla="*/ 1263881 w 1963622"/>
                              <a:gd name="connsiteY1606" fmla="*/ 166514 h 1823193"/>
                              <a:gd name="connsiteX1607" fmla="*/ 1136419 w 1963622"/>
                              <a:gd name="connsiteY1607" fmla="*/ 226868 h 1823193"/>
                              <a:gd name="connsiteX1608" fmla="*/ 1137978 w 1963622"/>
                              <a:gd name="connsiteY1608" fmla="*/ 230505 h 1823193"/>
                              <a:gd name="connsiteX1609" fmla="*/ 1193569 w 1963622"/>
                              <a:gd name="connsiteY1609" fmla="*/ 204528 h 1823193"/>
                              <a:gd name="connsiteX1610" fmla="*/ 1250373 w 1963622"/>
                              <a:gd name="connsiteY1610" fmla="*/ 184265 h 1823193"/>
                              <a:gd name="connsiteX1611" fmla="*/ 1105506 w 1963622"/>
                              <a:gd name="connsiteY1611" fmla="*/ 288088 h 1823193"/>
                              <a:gd name="connsiteX1612" fmla="*/ 1130098 w 1963622"/>
                              <a:gd name="connsiteY1612" fmla="*/ 236480 h 1823193"/>
                              <a:gd name="connsiteX1613" fmla="*/ 1115984 w 1963622"/>
                              <a:gd name="connsiteY1613" fmla="*/ 240723 h 1823193"/>
                              <a:gd name="connsiteX1614" fmla="*/ 1271414 w 1963622"/>
                              <a:gd name="connsiteY1614" fmla="*/ 167207 h 1823193"/>
                              <a:gd name="connsiteX1615" fmla="*/ 1327958 w 1963622"/>
                              <a:gd name="connsiteY1615" fmla="*/ 151448 h 1823193"/>
                              <a:gd name="connsiteX1616" fmla="*/ 1271414 w 1963622"/>
                              <a:gd name="connsiteY1616" fmla="*/ 167207 h 1823193"/>
                              <a:gd name="connsiteX1617" fmla="*/ 1104814 w 1963622"/>
                              <a:gd name="connsiteY1617" fmla="*/ 177425 h 1823193"/>
                              <a:gd name="connsiteX1618" fmla="*/ 1167765 w 1963622"/>
                              <a:gd name="connsiteY1618" fmla="*/ 157076 h 1823193"/>
                              <a:gd name="connsiteX1619" fmla="*/ 1269077 w 1963622"/>
                              <a:gd name="connsiteY1619" fmla="*/ 144607 h 1823193"/>
                              <a:gd name="connsiteX1620" fmla="*/ 1325361 w 1963622"/>
                              <a:gd name="connsiteY1620" fmla="*/ 141490 h 1823193"/>
                              <a:gd name="connsiteX1621" fmla="*/ 1293842 w 1963622"/>
                              <a:gd name="connsiteY1621" fmla="*/ 150235 h 1823193"/>
                              <a:gd name="connsiteX1622" fmla="*/ 1173740 w 1963622"/>
                              <a:gd name="connsiteY1622" fmla="*/ 188768 h 1823193"/>
                              <a:gd name="connsiteX1623" fmla="*/ 1167505 w 1963622"/>
                              <a:gd name="connsiteY1623" fmla="*/ 197947 h 1823193"/>
                              <a:gd name="connsiteX1624" fmla="*/ 1152612 w 1963622"/>
                              <a:gd name="connsiteY1624" fmla="*/ 207818 h 1823193"/>
                              <a:gd name="connsiteX1625" fmla="*/ 1117109 w 1963622"/>
                              <a:gd name="connsiteY1625" fmla="*/ 225050 h 1823193"/>
                              <a:gd name="connsiteX1626" fmla="*/ 1103861 w 1963622"/>
                              <a:gd name="connsiteY1626" fmla="*/ 222019 h 1823193"/>
                              <a:gd name="connsiteX1627" fmla="*/ 1095981 w 1963622"/>
                              <a:gd name="connsiteY1627" fmla="*/ 191885 h 1823193"/>
                              <a:gd name="connsiteX1628" fmla="*/ 1104814 w 1963622"/>
                              <a:gd name="connsiteY1628" fmla="*/ 177425 h 1823193"/>
                              <a:gd name="connsiteX1629" fmla="*/ 790748 w 1963622"/>
                              <a:gd name="connsiteY1629" fmla="*/ 571500 h 1823193"/>
                              <a:gd name="connsiteX1630" fmla="*/ 813522 w 1963622"/>
                              <a:gd name="connsiteY1630" fmla="*/ 546562 h 1823193"/>
                              <a:gd name="connsiteX1631" fmla="*/ 847725 w 1963622"/>
                              <a:gd name="connsiteY1631" fmla="*/ 508202 h 1823193"/>
                              <a:gd name="connsiteX1632" fmla="*/ 868940 w 1963622"/>
                              <a:gd name="connsiteY1632" fmla="*/ 486814 h 1823193"/>
                              <a:gd name="connsiteX1633" fmla="*/ 1021253 w 1963622"/>
                              <a:gd name="connsiteY1633" fmla="*/ 400396 h 1823193"/>
                              <a:gd name="connsiteX1634" fmla="*/ 1079529 w 1963622"/>
                              <a:gd name="connsiteY1634" fmla="*/ 363595 h 1823193"/>
                              <a:gd name="connsiteX1635" fmla="*/ 1097280 w 1963622"/>
                              <a:gd name="connsiteY1635" fmla="*/ 319347 h 1823193"/>
                              <a:gd name="connsiteX1636" fmla="*/ 1110442 w 1963622"/>
                              <a:gd name="connsiteY1636" fmla="*/ 324196 h 1823193"/>
                              <a:gd name="connsiteX1637" fmla="*/ 1206298 w 1963622"/>
                              <a:gd name="connsiteY1637" fmla="*/ 255183 h 1823193"/>
                              <a:gd name="connsiteX1638" fmla="*/ 1239203 w 1963622"/>
                              <a:gd name="connsiteY1638" fmla="*/ 242455 h 1823193"/>
                              <a:gd name="connsiteX1639" fmla="*/ 1229505 w 1963622"/>
                              <a:gd name="connsiteY1639" fmla="*/ 261591 h 1823193"/>
                              <a:gd name="connsiteX1640" fmla="*/ 1241281 w 1963622"/>
                              <a:gd name="connsiteY1640" fmla="*/ 253019 h 1823193"/>
                              <a:gd name="connsiteX1641" fmla="*/ 1297825 w 1963622"/>
                              <a:gd name="connsiteY1641" fmla="*/ 212148 h 1823193"/>
                              <a:gd name="connsiteX1642" fmla="*/ 1390477 w 1963622"/>
                              <a:gd name="connsiteY1642" fmla="*/ 182620 h 1823193"/>
                              <a:gd name="connsiteX1643" fmla="*/ 1408748 w 1963622"/>
                              <a:gd name="connsiteY1643" fmla="*/ 184265 h 1823193"/>
                              <a:gd name="connsiteX1644" fmla="*/ 1418792 w 1963622"/>
                              <a:gd name="connsiteY1644" fmla="*/ 182187 h 1823193"/>
                              <a:gd name="connsiteX1645" fmla="*/ 1451437 w 1963622"/>
                              <a:gd name="connsiteY1645" fmla="*/ 173268 h 1823193"/>
                              <a:gd name="connsiteX1646" fmla="*/ 1482004 w 1963622"/>
                              <a:gd name="connsiteY1646" fmla="*/ 172835 h 1823193"/>
                              <a:gd name="connsiteX1647" fmla="*/ 1460096 w 1963622"/>
                              <a:gd name="connsiteY1647" fmla="*/ 184785 h 1823193"/>
                              <a:gd name="connsiteX1648" fmla="*/ 1411346 w 1963622"/>
                              <a:gd name="connsiteY1648" fmla="*/ 210676 h 1823193"/>
                              <a:gd name="connsiteX1649" fmla="*/ 1365625 w 1963622"/>
                              <a:gd name="connsiteY1649" fmla="*/ 242455 h 1823193"/>
                              <a:gd name="connsiteX1650" fmla="*/ 1332288 w 1963622"/>
                              <a:gd name="connsiteY1650" fmla="*/ 257262 h 1823193"/>
                              <a:gd name="connsiteX1651" fmla="*/ 1314537 w 1963622"/>
                              <a:gd name="connsiteY1651" fmla="*/ 267653 h 1823193"/>
                              <a:gd name="connsiteX1652" fmla="*/ 1316355 w 1963622"/>
                              <a:gd name="connsiteY1652" fmla="*/ 281853 h 1823193"/>
                              <a:gd name="connsiteX1653" fmla="*/ 1238943 w 1963622"/>
                              <a:gd name="connsiteY1653" fmla="*/ 362556 h 1823193"/>
                              <a:gd name="connsiteX1654" fmla="*/ 1159366 w 1963622"/>
                              <a:gd name="connsiteY1654" fmla="*/ 491403 h 1823193"/>
                              <a:gd name="connsiteX1655" fmla="*/ 1167419 w 1963622"/>
                              <a:gd name="connsiteY1655" fmla="*/ 485169 h 1823193"/>
                              <a:gd name="connsiteX1656" fmla="*/ 1211234 w 1963622"/>
                              <a:gd name="connsiteY1656" fmla="*/ 412433 h 1823193"/>
                              <a:gd name="connsiteX1657" fmla="*/ 1215910 w 1963622"/>
                              <a:gd name="connsiteY1657" fmla="*/ 405245 h 1823193"/>
                              <a:gd name="connsiteX1658" fmla="*/ 1221538 w 1963622"/>
                              <a:gd name="connsiteY1658" fmla="*/ 402301 h 1823193"/>
                              <a:gd name="connsiteX1659" fmla="*/ 1222664 w 1963622"/>
                              <a:gd name="connsiteY1659" fmla="*/ 408623 h 1823193"/>
                              <a:gd name="connsiteX1660" fmla="*/ 1198505 w 1963622"/>
                              <a:gd name="connsiteY1660" fmla="*/ 467937 h 1823193"/>
                              <a:gd name="connsiteX1661" fmla="*/ 1185516 w 1963622"/>
                              <a:gd name="connsiteY1661" fmla="*/ 543358 h 1823193"/>
                              <a:gd name="connsiteX1662" fmla="*/ 1172182 w 1963622"/>
                              <a:gd name="connsiteY1662" fmla="*/ 580073 h 1823193"/>
                              <a:gd name="connsiteX1663" fmla="*/ 1143953 w 1963622"/>
                              <a:gd name="connsiteY1663" fmla="*/ 639993 h 1823193"/>
                              <a:gd name="connsiteX1664" fmla="*/ 1106026 w 1963622"/>
                              <a:gd name="connsiteY1664" fmla="*/ 710911 h 1823193"/>
                              <a:gd name="connsiteX1665" fmla="*/ 1012421 w 1963622"/>
                              <a:gd name="connsiteY1665" fmla="*/ 783561 h 1823193"/>
                              <a:gd name="connsiteX1666" fmla="*/ 934576 w 1963622"/>
                              <a:gd name="connsiteY1666" fmla="*/ 819496 h 1823193"/>
                              <a:gd name="connsiteX1667" fmla="*/ 846253 w 1963622"/>
                              <a:gd name="connsiteY1667" fmla="*/ 828588 h 1823193"/>
                              <a:gd name="connsiteX1668" fmla="*/ 843049 w 1963622"/>
                              <a:gd name="connsiteY1668" fmla="*/ 827809 h 1823193"/>
                              <a:gd name="connsiteX1669" fmla="*/ 799667 w 1963622"/>
                              <a:gd name="connsiteY1669" fmla="*/ 826943 h 1823193"/>
                              <a:gd name="connsiteX1670" fmla="*/ 769620 w 1963622"/>
                              <a:gd name="connsiteY1670" fmla="*/ 820449 h 1823193"/>
                              <a:gd name="connsiteX1671" fmla="*/ 722515 w 1963622"/>
                              <a:gd name="connsiteY1671" fmla="*/ 757930 h 1823193"/>
                              <a:gd name="connsiteX1672" fmla="*/ 717059 w 1963622"/>
                              <a:gd name="connsiteY1672" fmla="*/ 740699 h 1823193"/>
                              <a:gd name="connsiteX1673" fmla="*/ 715414 w 1963622"/>
                              <a:gd name="connsiteY1673" fmla="*/ 730048 h 1823193"/>
                              <a:gd name="connsiteX1674" fmla="*/ 724506 w 1963622"/>
                              <a:gd name="connsiteY1674" fmla="*/ 668655 h 1823193"/>
                              <a:gd name="connsiteX1675" fmla="*/ 737582 w 1963622"/>
                              <a:gd name="connsiteY1675" fmla="*/ 641292 h 1823193"/>
                              <a:gd name="connsiteX1676" fmla="*/ 745548 w 1963622"/>
                              <a:gd name="connsiteY1676" fmla="*/ 621030 h 1823193"/>
                              <a:gd name="connsiteX1677" fmla="*/ 790748 w 1963622"/>
                              <a:gd name="connsiteY1677" fmla="*/ 571500 h 1823193"/>
                              <a:gd name="connsiteX1678" fmla="*/ 751350 w 1963622"/>
                              <a:gd name="connsiteY1678" fmla="*/ 410960 h 1823193"/>
                              <a:gd name="connsiteX1679" fmla="*/ 744162 w 1963622"/>
                              <a:gd name="connsiteY1679" fmla="*/ 410527 h 1823193"/>
                              <a:gd name="connsiteX1680" fmla="*/ 737755 w 1963622"/>
                              <a:gd name="connsiteY1680" fmla="*/ 410527 h 1823193"/>
                              <a:gd name="connsiteX1681" fmla="*/ 740959 w 1963622"/>
                              <a:gd name="connsiteY1681" fmla="*/ 404899 h 1823193"/>
                              <a:gd name="connsiteX1682" fmla="*/ 753341 w 1963622"/>
                              <a:gd name="connsiteY1682" fmla="*/ 401695 h 1823193"/>
                              <a:gd name="connsiteX1683" fmla="*/ 759056 w 1963622"/>
                              <a:gd name="connsiteY1683" fmla="*/ 414684 h 1823193"/>
                              <a:gd name="connsiteX1684" fmla="*/ 751869 w 1963622"/>
                              <a:gd name="connsiteY1684" fmla="*/ 424209 h 1823193"/>
                              <a:gd name="connsiteX1685" fmla="*/ 735330 w 1963622"/>
                              <a:gd name="connsiteY1685" fmla="*/ 426547 h 1823193"/>
                              <a:gd name="connsiteX1686" fmla="*/ 748665 w 1963622"/>
                              <a:gd name="connsiteY1686" fmla="*/ 419706 h 1823193"/>
                              <a:gd name="connsiteX1687" fmla="*/ 751350 w 1963622"/>
                              <a:gd name="connsiteY1687" fmla="*/ 410960 h 1823193"/>
                              <a:gd name="connsiteX1688" fmla="*/ 756372 w 1963622"/>
                              <a:gd name="connsiteY1688" fmla="*/ 381520 h 1823193"/>
                              <a:gd name="connsiteX1689" fmla="*/ 750397 w 1963622"/>
                              <a:gd name="connsiteY1689" fmla="*/ 390785 h 1823193"/>
                              <a:gd name="connsiteX1690" fmla="*/ 704677 w 1963622"/>
                              <a:gd name="connsiteY1690" fmla="*/ 396327 h 1823193"/>
                              <a:gd name="connsiteX1691" fmla="*/ 685887 w 1963622"/>
                              <a:gd name="connsiteY1691" fmla="*/ 402388 h 1823193"/>
                              <a:gd name="connsiteX1692" fmla="*/ 694892 w 1963622"/>
                              <a:gd name="connsiteY1692" fmla="*/ 393296 h 1823193"/>
                              <a:gd name="connsiteX1693" fmla="*/ 747453 w 1963622"/>
                              <a:gd name="connsiteY1693" fmla="*/ 374506 h 1823193"/>
                              <a:gd name="connsiteX1694" fmla="*/ 756372 w 1963622"/>
                              <a:gd name="connsiteY1694" fmla="*/ 381520 h 1823193"/>
                              <a:gd name="connsiteX1695" fmla="*/ 681903 w 1963622"/>
                              <a:gd name="connsiteY1695" fmla="*/ 428712 h 1823193"/>
                              <a:gd name="connsiteX1696" fmla="*/ 730568 w 1963622"/>
                              <a:gd name="connsiteY1696" fmla="*/ 410268 h 1823193"/>
                              <a:gd name="connsiteX1697" fmla="*/ 681903 w 1963622"/>
                              <a:gd name="connsiteY1697" fmla="*/ 428712 h 1823193"/>
                              <a:gd name="connsiteX1698" fmla="*/ 708487 w 1963622"/>
                              <a:gd name="connsiteY1698" fmla="*/ 444385 h 1823193"/>
                              <a:gd name="connsiteX1699" fmla="*/ 662594 w 1963622"/>
                              <a:gd name="connsiteY1699" fmla="*/ 452524 h 1823193"/>
                              <a:gd name="connsiteX1700" fmla="*/ 656619 w 1963622"/>
                              <a:gd name="connsiteY1700" fmla="*/ 449840 h 1823193"/>
                              <a:gd name="connsiteX1701" fmla="*/ 661815 w 1963622"/>
                              <a:gd name="connsiteY1701" fmla="*/ 443952 h 1823193"/>
                              <a:gd name="connsiteX1702" fmla="*/ 700434 w 1963622"/>
                              <a:gd name="connsiteY1702" fmla="*/ 440228 h 1823193"/>
                              <a:gd name="connsiteX1703" fmla="*/ 708487 w 1963622"/>
                              <a:gd name="connsiteY1703" fmla="*/ 444385 h 1823193"/>
                              <a:gd name="connsiteX1704" fmla="*/ 578428 w 1963622"/>
                              <a:gd name="connsiteY1704" fmla="*/ 551065 h 1823193"/>
                              <a:gd name="connsiteX1705" fmla="*/ 531755 w 1963622"/>
                              <a:gd name="connsiteY1705" fmla="*/ 567777 h 1823193"/>
                              <a:gd name="connsiteX1706" fmla="*/ 503786 w 1963622"/>
                              <a:gd name="connsiteY1706" fmla="*/ 576003 h 1823193"/>
                              <a:gd name="connsiteX1707" fmla="*/ 472527 w 1963622"/>
                              <a:gd name="connsiteY1707" fmla="*/ 583363 h 1823193"/>
                              <a:gd name="connsiteX1708" fmla="*/ 388620 w 1963622"/>
                              <a:gd name="connsiteY1708" fmla="*/ 582237 h 1823193"/>
                              <a:gd name="connsiteX1709" fmla="*/ 320820 w 1963622"/>
                              <a:gd name="connsiteY1709" fmla="*/ 576522 h 1823193"/>
                              <a:gd name="connsiteX1710" fmla="*/ 261938 w 1963622"/>
                              <a:gd name="connsiteY1710" fmla="*/ 585095 h 1823193"/>
                              <a:gd name="connsiteX1711" fmla="*/ 236220 w 1963622"/>
                              <a:gd name="connsiteY1711" fmla="*/ 584835 h 1823193"/>
                              <a:gd name="connsiteX1712" fmla="*/ 215438 w 1963622"/>
                              <a:gd name="connsiteY1712" fmla="*/ 583883 h 1823193"/>
                              <a:gd name="connsiteX1713" fmla="*/ 180196 w 1963622"/>
                              <a:gd name="connsiteY1713" fmla="*/ 582237 h 1823193"/>
                              <a:gd name="connsiteX1714" fmla="*/ 138979 w 1963622"/>
                              <a:gd name="connsiteY1714" fmla="*/ 587086 h 1823193"/>
                              <a:gd name="connsiteX1715" fmla="*/ 119063 w 1963622"/>
                              <a:gd name="connsiteY1715" fmla="*/ 587606 h 1823193"/>
                              <a:gd name="connsiteX1716" fmla="*/ 150235 w 1963622"/>
                              <a:gd name="connsiteY1716" fmla="*/ 562754 h 1823193"/>
                              <a:gd name="connsiteX1717" fmla="*/ 190154 w 1963622"/>
                              <a:gd name="connsiteY1717" fmla="*/ 529936 h 1823193"/>
                              <a:gd name="connsiteX1718" fmla="*/ 247650 w 1963622"/>
                              <a:gd name="connsiteY1718" fmla="*/ 490278 h 1823193"/>
                              <a:gd name="connsiteX1719" fmla="*/ 272848 w 1963622"/>
                              <a:gd name="connsiteY1719" fmla="*/ 466638 h 1823193"/>
                              <a:gd name="connsiteX1720" fmla="*/ 335886 w 1963622"/>
                              <a:gd name="connsiteY1720" fmla="*/ 415550 h 1823193"/>
                              <a:gd name="connsiteX1721" fmla="*/ 372947 w 1963622"/>
                              <a:gd name="connsiteY1721" fmla="*/ 385676 h 1823193"/>
                              <a:gd name="connsiteX1722" fmla="*/ 417801 w 1963622"/>
                              <a:gd name="connsiteY1722" fmla="*/ 356581 h 1823193"/>
                              <a:gd name="connsiteX1723" fmla="*/ 471921 w 1963622"/>
                              <a:gd name="connsiteY1723" fmla="*/ 339003 h 1823193"/>
                              <a:gd name="connsiteX1724" fmla="*/ 536258 w 1963622"/>
                              <a:gd name="connsiteY1724" fmla="*/ 321166 h 1823193"/>
                              <a:gd name="connsiteX1725" fmla="*/ 554528 w 1963622"/>
                              <a:gd name="connsiteY1725" fmla="*/ 314238 h 1823193"/>
                              <a:gd name="connsiteX1726" fmla="*/ 559031 w 1963622"/>
                              <a:gd name="connsiteY1726" fmla="*/ 311381 h 1823193"/>
                              <a:gd name="connsiteX1727" fmla="*/ 561196 w 1963622"/>
                              <a:gd name="connsiteY1727" fmla="*/ 316750 h 1823193"/>
                              <a:gd name="connsiteX1728" fmla="*/ 556520 w 1963622"/>
                              <a:gd name="connsiteY1728" fmla="*/ 321339 h 1823193"/>
                              <a:gd name="connsiteX1729" fmla="*/ 544657 w 1963622"/>
                              <a:gd name="connsiteY1729" fmla="*/ 327140 h 1823193"/>
                              <a:gd name="connsiteX1730" fmla="*/ 560157 w 1963622"/>
                              <a:gd name="connsiteY1730" fmla="*/ 328526 h 1823193"/>
                              <a:gd name="connsiteX1731" fmla="*/ 601634 w 1963622"/>
                              <a:gd name="connsiteY1731" fmla="*/ 323850 h 1823193"/>
                              <a:gd name="connsiteX1732" fmla="*/ 611072 w 1963622"/>
                              <a:gd name="connsiteY1732" fmla="*/ 316057 h 1823193"/>
                              <a:gd name="connsiteX1733" fmla="*/ 601461 w 1963622"/>
                              <a:gd name="connsiteY1733" fmla="*/ 311381 h 1823193"/>
                              <a:gd name="connsiteX1734" fmla="*/ 566045 w 1963622"/>
                              <a:gd name="connsiteY1734" fmla="*/ 308177 h 1823193"/>
                              <a:gd name="connsiteX1735" fmla="*/ 660429 w 1963622"/>
                              <a:gd name="connsiteY1735" fmla="*/ 315710 h 1823193"/>
                              <a:gd name="connsiteX1736" fmla="*/ 618432 w 1963622"/>
                              <a:gd name="connsiteY1736" fmla="*/ 315710 h 1823193"/>
                              <a:gd name="connsiteX1737" fmla="*/ 639907 w 1963622"/>
                              <a:gd name="connsiteY1737" fmla="*/ 321425 h 1823193"/>
                              <a:gd name="connsiteX1738" fmla="*/ 665624 w 1963622"/>
                              <a:gd name="connsiteY1738" fmla="*/ 325582 h 1823193"/>
                              <a:gd name="connsiteX1739" fmla="*/ 672119 w 1963622"/>
                              <a:gd name="connsiteY1739" fmla="*/ 322291 h 1823193"/>
                              <a:gd name="connsiteX1740" fmla="*/ 687619 w 1963622"/>
                              <a:gd name="connsiteY1740" fmla="*/ 320127 h 1823193"/>
                              <a:gd name="connsiteX1741" fmla="*/ 660775 w 1963622"/>
                              <a:gd name="connsiteY1741" fmla="*/ 331124 h 1823193"/>
                              <a:gd name="connsiteX1742" fmla="*/ 598257 w 1963622"/>
                              <a:gd name="connsiteY1742" fmla="*/ 333462 h 1823193"/>
                              <a:gd name="connsiteX1743" fmla="*/ 647614 w 1963622"/>
                              <a:gd name="connsiteY1743" fmla="*/ 337358 h 1823193"/>
                              <a:gd name="connsiteX1744" fmla="*/ 656619 w 1963622"/>
                              <a:gd name="connsiteY1744" fmla="*/ 335280 h 1823193"/>
                              <a:gd name="connsiteX1745" fmla="*/ 714462 w 1963622"/>
                              <a:gd name="connsiteY1745" fmla="*/ 332163 h 1823193"/>
                              <a:gd name="connsiteX1746" fmla="*/ 740352 w 1963622"/>
                              <a:gd name="connsiteY1746" fmla="*/ 330171 h 1823193"/>
                              <a:gd name="connsiteX1747" fmla="*/ 748752 w 1963622"/>
                              <a:gd name="connsiteY1747" fmla="*/ 337185 h 1823193"/>
                              <a:gd name="connsiteX1748" fmla="*/ 741305 w 1963622"/>
                              <a:gd name="connsiteY1748" fmla="*/ 341255 h 1823193"/>
                              <a:gd name="connsiteX1749" fmla="*/ 665798 w 1963622"/>
                              <a:gd name="connsiteY1749" fmla="*/ 348615 h 1823193"/>
                              <a:gd name="connsiteX1750" fmla="*/ 596611 w 1963622"/>
                              <a:gd name="connsiteY1750" fmla="*/ 348875 h 1823193"/>
                              <a:gd name="connsiteX1751" fmla="*/ 563361 w 1963622"/>
                              <a:gd name="connsiteY1751" fmla="*/ 348788 h 1823193"/>
                              <a:gd name="connsiteX1752" fmla="*/ 555394 w 1963622"/>
                              <a:gd name="connsiteY1752" fmla="*/ 344892 h 1823193"/>
                              <a:gd name="connsiteX1753" fmla="*/ 562841 w 1963622"/>
                              <a:gd name="connsiteY1753" fmla="*/ 341428 h 1823193"/>
                              <a:gd name="connsiteX1754" fmla="*/ 589684 w 1963622"/>
                              <a:gd name="connsiteY1754" fmla="*/ 335020 h 1823193"/>
                              <a:gd name="connsiteX1755" fmla="*/ 536344 w 1963622"/>
                              <a:gd name="connsiteY1755" fmla="*/ 339263 h 1823193"/>
                              <a:gd name="connsiteX1756" fmla="*/ 544917 w 1963622"/>
                              <a:gd name="connsiteY1756" fmla="*/ 345151 h 1823193"/>
                              <a:gd name="connsiteX1757" fmla="*/ 532708 w 1963622"/>
                              <a:gd name="connsiteY1757" fmla="*/ 349914 h 1823193"/>
                              <a:gd name="connsiteX1758" fmla="*/ 647527 w 1963622"/>
                              <a:gd name="connsiteY1758" fmla="*/ 356668 h 1823193"/>
                              <a:gd name="connsiteX1759" fmla="*/ 579813 w 1963622"/>
                              <a:gd name="connsiteY1759" fmla="*/ 367059 h 1823193"/>
                              <a:gd name="connsiteX1760" fmla="*/ 514523 w 1963622"/>
                              <a:gd name="connsiteY1760" fmla="*/ 373640 h 1823193"/>
                              <a:gd name="connsiteX1761" fmla="*/ 499889 w 1963622"/>
                              <a:gd name="connsiteY1761" fmla="*/ 378835 h 1823193"/>
                              <a:gd name="connsiteX1762" fmla="*/ 498071 w 1963622"/>
                              <a:gd name="connsiteY1762" fmla="*/ 381433 h 1823193"/>
                              <a:gd name="connsiteX1763" fmla="*/ 501188 w 1963622"/>
                              <a:gd name="connsiteY1763" fmla="*/ 384637 h 1823193"/>
                              <a:gd name="connsiteX1764" fmla="*/ 575310 w 1963622"/>
                              <a:gd name="connsiteY1764" fmla="*/ 389659 h 1823193"/>
                              <a:gd name="connsiteX1765" fmla="*/ 553836 w 1963622"/>
                              <a:gd name="connsiteY1765" fmla="*/ 381953 h 1823193"/>
                              <a:gd name="connsiteX1766" fmla="*/ 605531 w 1963622"/>
                              <a:gd name="connsiteY1766" fmla="*/ 375718 h 1823193"/>
                              <a:gd name="connsiteX1767" fmla="*/ 653761 w 1963622"/>
                              <a:gd name="connsiteY1767" fmla="*/ 365414 h 1823193"/>
                              <a:gd name="connsiteX1768" fmla="*/ 657225 w 1963622"/>
                              <a:gd name="connsiteY1768" fmla="*/ 364201 h 1823193"/>
                              <a:gd name="connsiteX1769" fmla="*/ 676881 w 1963622"/>
                              <a:gd name="connsiteY1769" fmla="*/ 363335 h 1823193"/>
                              <a:gd name="connsiteX1770" fmla="*/ 701127 w 1963622"/>
                              <a:gd name="connsiteY1770" fmla="*/ 365240 h 1823193"/>
                              <a:gd name="connsiteX1771" fmla="*/ 720350 w 1963622"/>
                              <a:gd name="connsiteY1771" fmla="*/ 360998 h 1823193"/>
                              <a:gd name="connsiteX1772" fmla="*/ 725459 w 1963622"/>
                              <a:gd name="connsiteY1772" fmla="*/ 361257 h 1823193"/>
                              <a:gd name="connsiteX1773" fmla="*/ 724939 w 1963622"/>
                              <a:gd name="connsiteY1773" fmla="*/ 365587 h 1823193"/>
                              <a:gd name="connsiteX1774" fmla="*/ 714029 w 1963622"/>
                              <a:gd name="connsiteY1774" fmla="*/ 373207 h 1823193"/>
                              <a:gd name="connsiteX1775" fmla="*/ 656359 w 1963622"/>
                              <a:gd name="connsiteY1775" fmla="*/ 385330 h 1823193"/>
                              <a:gd name="connsiteX1776" fmla="*/ 638695 w 1963622"/>
                              <a:gd name="connsiteY1776" fmla="*/ 391564 h 1823193"/>
                              <a:gd name="connsiteX1777" fmla="*/ 626832 w 1963622"/>
                              <a:gd name="connsiteY1777" fmla="*/ 391997 h 1823193"/>
                              <a:gd name="connsiteX1778" fmla="*/ 582843 w 1963622"/>
                              <a:gd name="connsiteY1778" fmla="*/ 387494 h 1823193"/>
                              <a:gd name="connsiteX1779" fmla="*/ 585268 w 1963622"/>
                              <a:gd name="connsiteY1779" fmla="*/ 391045 h 1823193"/>
                              <a:gd name="connsiteX1780" fmla="*/ 594793 w 1963622"/>
                              <a:gd name="connsiteY1780" fmla="*/ 396413 h 1823193"/>
                              <a:gd name="connsiteX1781" fmla="*/ 584316 w 1963622"/>
                              <a:gd name="connsiteY1781" fmla="*/ 400396 h 1823193"/>
                              <a:gd name="connsiteX1782" fmla="*/ 522923 w 1963622"/>
                              <a:gd name="connsiteY1782" fmla="*/ 416502 h 1823193"/>
                              <a:gd name="connsiteX1783" fmla="*/ 530976 w 1963622"/>
                              <a:gd name="connsiteY1783" fmla="*/ 419706 h 1823193"/>
                              <a:gd name="connsiteX1784" fmla="*/ 609946 w 1963622"/>
                              <a:gd name="connsiteY1784" fmla="*/ 401522 h 1823193"/>
                              <a:gd name="connsiteX1785" fmla="*/ 646661 w 1963622"/>
                              <a:gd name="connsiteY1785" fmla="*/ 403947 h 1823193"/>
                              <a:gd name="connsiteX1786" fmla="*/ 574617 w 1963622"/>
                              <a:gd name="connsiteY1786" fmla="*/ 426547 h 1823193"/>
                              <a:gd name="connsiteX1787" fmla="*/ 550199 w 1963622"/>
                              <a:gd name="connsiteY1787" fmla="*/ 426633 h 1823193"/>
                              <a:gd name="connsiteX1788" fmla="*/ 541886 w 1963622"/>
                              <a:gd name="connsiteY1788" fmla="*/ 426114 h 1823193"/>
                              <a:gd name="connsiteX1789" fmla="*/ 516342 w 1963622"/>
                              <a:gd name="connsiteY1789" fmla="*/ 426287 h 1823193"/>
                              <a:gd name="connsiteX1790" fmla="*/ 457720 w 1963622"/>
                              <a:gd name="connsiteY1790" fmla="*/ 425854 h 1823193"/>
                              <a:gd name="connsiteX1791" fmla="*/ 413991 w 1963622"/>
                              <a:gd name="connsiteY1791" fmla="*/ 424036 h 1823193"/>
                              <a:gd name="connsiteX1792" fmla="*/ 397712 w 1963622"/>
                              <a:gd name="connsiteY1792" fmla="*/ 425681 h 1823193"/>
                              <a:gd name="connsiteX1793" fmla="*/ 544917 w 1963622"/>
                              <a:gd name="connsiteY1793" fmla="*/ 438410 h 1823193"/>
                              <a:gd name="connsiteX1794" fmla="*/ 480926 w 1963622"/>
                              <a:gd name="connsiteY1794" fmla="*/ 456854 h 1823193"/>
                              <a:gd name="connsiteX1795" fmla="*/ 477289 w 1963622"/>
                              <a:gd name="connsiteY1795" fmla="*/ 457027 h 1823193"/>
                              <a:gd name="connsiteX1796" fmla="*/ 361084 w 1963622"/>
                              <a:gd name="connsiteY1796" fmla="*/ 457113 h 1823193"/>
                              <a:gd name="connsiteX1797" fmla="*/ 338917 w 1963622"/>
                              <a:gd name="connsiteY1797" fmla="*/ 457893 h 1823193"/>
                              <a:gd name="connsiteX1798" fmla="*/ 461097 w 1963622"/>
                              <a:gd name="connsiteY1798" fmla="*/ 461876 h 1823193"/>
                              <a:gd name="connsiteX1799" fmla="*/ 320300 w 1963622"/>
                              <a:gd name="connsiteY1799" fmla="*/ 510020 h 1823193"/>
                              <a:gd name="connsiteX1800" fmla="*/ 326708 w 1963622"/>
                              <a:gd name="connsiteY1800" fmla="*/ 513484 h 1823193"/>
                              <a:gd name="connsiteX1801" fmla="*/ 505691 w 1963622"/>
                              <a:gd name="connsiteY1801" fmla="*/ 458759 h 1823193"/>
                              <a:gd name="connsiteX1802" fmla="*/ 601201 w 1963622"/>
                              <a:gd name="connsiteY1802" fmla="*/ 435206 h 1823193"/>
                              <a:gd name="connsiteX1803" fmla="*/ 611072 w 1963622"/>
                              <a:gd name="connsiteY1803" fmla="*/ 430270 h 1823193"/>
                              <a:gd name="connsiteX1804" fmla="*/ 618519 w 1963622"/>
                              <a:gd name="connsiteY1804" fmla="*/ 428279 h 1823193"/>
                              <a:gd name="connsiteX1805" fmla="*/ 640513 w 1963622"/>
                              <a:gd name="connsiteY1805" fmla="*/ 431742 h 1823193"/>
                              <a:gd name="connsiteX1806" fmla="*/ 624494 w 1963622"/>
                              <a:gd name="connsiteY1806" fmla="*/ 426460 h 1823193"/>
                              <a:gd name="connsiteX1807" fmla="*/ 663806 w 1963622"/>
                              <a:gd name="connsiteY1807" fmla="*/ 420139 h 1823193"/>
                              <a:gd name="connsiteX1808" fmla="*/ 668828 w 1963622"/>
                              <a:gd name="connsiteY1808" fmla="*/ 422217 h 1823193"/>
                              <a:gd name="connsiteX1809" fmla="*/ 664326 w 1963622"/>
                              <a:gd name="connsiteY1809" fmla="*/ 426980 h 1823193"/>
                              <a:gd name="connsiteX1810" fmla="*/ 646748 w 1963622"/>
                              <a:gd name="connsiteY1810" fmla="*/ 430097 h 1823193"/>
                              <a:gd name="connsiteX1811" fmla="*/ 660862 w 1963622"/>
                              <a:gd name="connsiteY1811" fmla="*/ 437544 h 1823193"/>
                              <a:gd name="connsiteX1812" fmla="*/ 586221 w 1963622"/>
                              <a:gd name="connsiteY1812" fmla="*/ 445077 h 1823193"/>
                              <a:gd name="connsiteX1813" fmla="*/ 579640 w 1963622"/>
                              <a:gd name="connsiteY1813" fmla="*/ 447502 h 1823193"/>
                              <a:gd name="connsiteX1814" fmla="*/ 555135 w 1963622"/>
                              <a:gd name="connsiteY1814" fmla="*/ 457200 h 1823193"/>
                              <a:gd name="connsiteX1815" fmla="*/ 540933 w 1963622"/>
                              <a:gd name="connsiteY1815" fmla="*/ 463521 h 1823193"/>
                              <a:gd name="connsiteX1816" fmla="*/ 578081 w 1963622"/>
                              <a:gd name="connsiteY1816" fmla="*/ 459105 h 1823193"/>
                              <a:gd name="connsiteX1817" fmla="*/ 633239 w 1963622"/>
                              <a:gd name="connsiteY1817" fmla="*/ 447588 h 1823193"/>
                              <a:gd name="connsiteX1818" fmla="*/ 639387 w 1963622"/>
                              <a:gd name="connsiteY1818" fmla="*/ 450533 h 1823193"/>
                              <a:gd name="connsiteX1819" fmla="*/ 636443 w 1963622"/>
                              <a:gd name="connsiteY1819" fmla="*/ 456507 h 1823193"/>
                              <a:gd name="connsiteX1820" fmla="*/ 556174 w 1963622"/>
                              <a:gd name="connsiteY1820" fmla="*/ 515389 h 1823193"/>
                              <a:gd name="connsiteX1821" fmla="*/ 546389 w 1963622"/>
                              <a:gd name="connsiteY1821" fmla="*/ 526126 h 1823193"/>
                              <a:gd name="connsiteX1822" fmla="*/ 546389 w 1963622"/>
                              <a:gd name="connsiteY1822" fmla="*/ 526126 h 1823193"/>
                              <a:gd name="connsiteX1823" fmla="*/ 532188 w 1963622"/>
                              <a:gd name="connsiteY1823" fmla="*/ 544310 h 1823193"/>
                              <a:gd name="connsiteX1824" fmla="*/ 546908 w 1963622"/>
                              <a:gd name="connsiteY1824" fmla="*/ 526473 h 1823193"/>
                              <a:gd name="connsiteX1825" fmla="*/ 597304 w 1963622"/>
                              <a:gd name="connsiteY1825" fmla="*/ 496685 h 1823193"/>
                              <a:gd name="connsiteX1826" fmla="*/ 632720 w 1963622"/>
                              <a:gd name="connsiteY1826" fmla="*/ 468024 h 1823193"/>
                              <a:gd name="connsiteX1827" fmla="*/ 650385 w 1963622"/>
                              <a:gd name="connsiteY1827" fmla="*/ 460490 h 1823193"/>
                              <a:gd name="connsiteX1828" fmla="*/ 704244 w 1963622"/>
                              <a:gd name="connsiteY1828" fmla="*/ 450619 h 1823193"/>
                              <a:gd name="connsiteX1829" fmla="*/ 741478 w 1963622"/>
                              <a:gd name="connsiteY1829" fmla="*/ 437024 h 1823193"/>
                              <a:gd name="connsiteX1830" fmla="*/ 760009 w 1963622"/>
                              <a:gd name="connsiteY1830" fmla="*/ 436072 h 1823193"/>
                              <a:gd name="connsiteX1831" fmla="*/ 758190 w 1963622"/>
                              <a:gd name="connsiteY1831" fmla="*/ 463868 h 1823193"/>
                              <a:gd name="connsiteX1832" fmla="*/ 733945 w 1963622"/>
                              <a:gd name="connsiteY1832" fmla="*/ 489672 h 1823193"/>
                              <a:gd name="connsiteX1833" fmla="*/ 727191 w 1963622"/>
                              <a:gd name="connsiteY1833" fmla="*/ 491317 h 1823193"/>
                              <a:gd name="connsiteX1834" fmla="*/ 686233 w 1963622"/>
                              <a:gd name="connsiteY1834" fmla="*/ 488806 h 1823193"/>
                              <a:gd name="connsiteX1835" fmla="*/ 758190 w 1963622"/>
                              <a:gd name="connsiteY1835" fmla="*/ 449407 h 1823193"/>
                              <a:gd name="connsiteX1836" fmla="*/ 711691 w 1963622"/>
                              <a:gd name="connsiteY1836" fmla="*/ 459625 h 1823193"/>
                              <a:gd name="connsiteX1837" fmla="*/ 730308 w 1963622"/>
                              <a:gd name="connsiteY1837" fmla="*/ 459711 h 1823193"/>
                              <a:gd name="connsiteX1838" fmla="*/ 735330 w 1963622"/>
                              <a:gd name="connsiteY1838" fmla="*/ 463694 h 1823193"/>
                              <a:gd name="connsiteX1839" fmla="*/ 730654 w 1963622"/>
                              <a:gd name="connsiteY1839" fmla="*/ 466898 h 1823193"/>
                              <a:gd name="connsiteX1840" fmla="*/ 673504 w 1963622"/>
                              <a:gd name="connsiteY1840" fmla="*/ 488373 h 1823193"/>
                              <a:gd name="connsiteX1841" fmla="*/ 639041 w 1963622"/>
                              <a:gd name="connsiteY1841" fmla="*/ 498331 h 1823193"/>
                              <a:gd name="connsiteX1842" fmla="*/ 635144 w 1963622"/>
                              <a:gd name="connsiteY1842" fmla="*/ 502487 h 1823193"/>
                              <a:gd name="connsiteX1843" fmla="*/ 584143 w 1963622"/>
                              <a:gd name="connsiteY1843" fmla="*/ 548727 h 1823193"/>
                              <a:gd name="connsiteX1844" fmla="*/ 578428 w 1963622"/>
                              <a:gd name="connsiteY1844" fmla="*/ 551065 h 1823193"/>
                              <a:gd name="connsiteX1845" fmla="*/ 1640032 w 1963622"/>
                              <a:gd name="connsiteY1845" fmla="*/ 896389 h 1823193"/>
                              <a:gd name="connsiteX1846" fmla="*/ 1643496 w 1963622"/>
                              <a:gd name="connsiteY1846" fmla="*/ 960640 h 1823193"/>
                              <a:gd name="connsiteX1847" fmla="*/ 1640032 w 1963622"/>
                              <a:gd name="connsiteY1847" fmla="*/ 896389 h 1823193"/>
                              <a:gd name="connsiteX1848" fmla="*/ 1600720 w 1963622"/>
                              <a:gd name="connsiteY1848" fmla="*/ 786072 h 1823193"/>
                              <a:gd name="connsiteX1849" fmla="*/ 1604270 w 1963622"/>
                              <a:gd name="connsiteY1849" fmla="*/ 779405 h 1823193"/>
                              <a:gd name="connsiteX1850" fmla="*/ 1610158 w 1963622"/>
                              <a:gd name="connsiteY1850" fmla="*/ 785813 h 1823193"/>
                              <a:gd name="connsiteX1851" fmla="*/ 1610851 w 1963622"/>
                              <a:gd name="connsiteY1851" fmla="*/ 819929 h 1823193"/>
                              <a:gd name="connsiteX1852" fmla="*/ 1613882 w 1963622"/>
                              <a:gd name="connsiteY1852" fmla="*/ 834130 h 1823193"/>
                              <a:gd name="connsiteX1853" fmla="*/ 1617172 w 1963622"/>
                              <a:gd name="connsiteY1853" fmla="*/ 815340 h 1823193"/>
                              <a:gd name="connsiteX1854" fmla="*/ 1628169 w 1963622"/>
                              <a:gd name="connsiteY1854" fmla="*/ 927215 h 1823193"/>
                              <a:gd name="connsiteX1855" fmla="*/ 1618038 w 1963622"/>
                              <a:gd name="connsiteY1855" fmla="*/ 898121 h 1823193"/>
                              <a:gd name="connsiteX1856" fmla="*/ 1617778 w 1963622"/>
                              <a:gd name="connsiteY1856" fmla="*/ 874655 h 1823193"/>
                              <a:gd name="connsiteX1857" fmla="*/ 1613622 w 1963622"/>
                              <a:gd name="connsiteY1857" fmla="*/ 867295 h 1823193"/>
                              <a:gd name="connsiteX1858" fmla="*/ 1610591 w 1963622"/>
                              <a:gd name="connsiteY1858" fmla="*/ 874308 h 1823193"/>
                              <a:gd name="connsiteX1859" fmla="*/ 1618558 w 1963622"/>
                              <a:gd name="connsiteY1859" fmla="*/ 933796 h 1823193"/>
                              <a:gd name="connsiteX1860" fmla="*/ 1618817 w 1963622"/>
                              <a:gd name="connsiteY1860" fmla="*/ 969212 h 1823193"/>
                              <a:gd name="connsiteX1861" fmla="*/ 1624792 w 1963622"/>
                              <a:gd name="connsiteY1861" fmla="*/ 996315 h 1823193"/>
                              <a:gd name="connsiteX1862" fmla="*/ 1629728 w 1963622"/>
                              <a:gd name="connsiteY1862" fmla="*/ 941763 h 1823193"/>
                              <a:gd name="connsiteX1863" fmla="*/ 1636741 w 1963622"/>
                              <a:gd name="connsiteY1863" fmla="*/ 972416 h 1823193"/>
                              <a:gd name="connsiteX1864" fmla="*/ 1640638 w 1963622"/>
                              <a:gd name="connsiteY1864" fmla="*/ 1124816 h 1823193"/>
                              <a:gd name="connsiteX1865" fmla="*/ 1638820 w 1963622"/>
                              <a:gd name="connsiteY1865" fmla="*/ 1227686 h 1823193"/>
                              <a:gd name="connsiteX1866" fmla="*/ 1637434 w 1963622"/>
                              <a:gd name="connsiteY1866" fmla="*/ 1311419 h 1823193"/>
                              <a:gd name="connsiteX1867" fmla="*/ 1641851 w 1963622"/>
                              <a:gd name="connsiteY1867" fmla="*/ 1354109 h 1823193"/>
                              <a:gd name="connsiteX1868" fmla="*/ 1641331 w 1963622"/>
                              <a:gd name="connsiteY1868" fmla="*/ 1385628 h 1823193"/>
                              <a:gd name="connsiteX1869" fmla="*/ 1646873 w 1963622"/>
                              <a:gd name="connsiteY1869" fmla="*/ 1451177 h 1823193"/>
                              <a:gd name="connsiteX1870" fmla="*/ 1645228 w 1963622"/>
                              <a:gd name="connsiteY1870" fmla="*/ 1455333 h 1823193"/>
                              <a:gd name="connsiteX1871" fmla="*/ 1640119 w 1963622"/>
                              <a:gd name="connsiteY1871" fmla="*/ 1453342 h 1823193"/>
                              <a:gd name="connsiteX1872" fmla="*/ 1596044 w 1963622"/>
                              <a:gd name="connsiteY1872" fmla="*/ 1412731 h 1823193"/>
                              <a:gd name="connsiteX1873" fmla="*/ 1590675 w 1963622"/>
                              <a:gd name="connsiteY1873" fmla="*/ 1401041 h 1823193"/>
                              <a:gd name="connsiteX1874" fmla="*/ 1586952 w 1963622"/>
                              <a:gd name="connsiteY1874" fmla="*/ 1373072 h 1823193"/>
                              <a:gd name="connsiteX1875" fmla="*/ 1588337 w 1963622"/>
                              <a:gd name="connsiteY1875" fmla="*/ 1353935 h 1823193"/>
                              <a:gd name="connsiteX1876" fmla="*/ 1587385 w 1963622"/>
                              <a:gd name="connsiteY1876" fmla="*/ 1316442 h 1823193"/>
                              <a:gd name="connsiteX1877" fmla="*/ 1587905 w 1963622"/>
                              <a:gd name="connsiteY1877" fmla="*/ 1286048 h 1823193"/>
                              <a:gd name="connsiteX1878" fmla="*/ 1583315 w 1963622"/>
                              <a:gd name="connsiteY1878" fmla="*/ 1266479 h 1823193"/>
                              <a:gd name="connsiteX1879" fmla="*/ 1582535 w 1963622"/>
                              <a:gd name="connsiteY1879" fmla="*/ 1332980 h 1823193"/>
                              <a:gd name="connsiteX1880" fmla="*/ 1580285 w 1963622"/>
                              <a:gd name="connsiteY1880" fmla="*/ 1362162 h 1823193"/>
                              <a:gd name="connsiteX1881" fmla="*/ 1584354 w 1963622"/>
                              <a:gd name="connsiteY1881" fmla="*/ 1394373 h 1823193"/>
                              <a:gd name="connsiteX1882" fmla="*/ 1584008 w 1963622"/>
                              <a:gd name="connsiteY1882" fmla="*/ 1404938 h 1823193"/>
                              <a:gd name="connsiteX1883" fmla="*/ 1572664 w 1963622"/>
                              <a:gd name="connsiteY1883" fmla="*/ 1404072 h 1823193"/>
                              <a:gd name="connsiteX1884" fmla="*/ 1544262 w 1963622"/>
                              <a:gd name="connsiteY1884" fmla="*/ 1395586 h 1823193"/>
                              <a:gd name="connsiteX1885" fmla="*/ 1537335 w 1963622"/>
                              <a:gd name="connsiteY1885" fmla="*/ 1380346 h 1823193"/>
                              <a:gd name="connsiteX1886" fmla="*/ 1537162 w 1963622"/>
                              <a:gd name="connsiteY1886" fmla="*/ 1376969 h 1823193"/>
                              <a:gd name="connsiteX1887" fmla="*/ 1534738 w 1963622"/>
                              <a:gd name="connsiteY1887" fmla="*/ 1275571 h 1823193"/>
                              <a:gd name="connsiteX1888" fmla="*/ 1545561 w 1963622"/>
                              <a:gd name="connsiteY1888" fmla="*/ 1166899 h 1823193"/>
                              <a:gd name="connsiteX1889" fmla="*/ 1553701 w 1963622"/>
                              <a:gd name="connsiteY1889" fmla="*/ 1111048 h 1823193"/>
                              <a:gd name="connsiteX1890" fmla="*/ 1563226 w 1963622"/>
                              <a:gd name="connsiteY1890" fmla="*/ 1022292 h 1823193"/>
                              <a:gd name="connsiteX1891" fmla="*/ 1553701 w 1963622"/>
                              <a:gd name="connsiteY1891" fmla="*/ 1075199 h 1823193"/>
                              <a:gd name="connsiteX1892" fmla="*/ 1535863 w 1963622"/>
                              <a:gd name="connsiteY1892" fmla="*/ 1192876 h 1823193"/>
                              <a:gd name="connsiteX1893" fmla="*/ 1525905 w 1963622"/>
                              <a:gd name="connsiteY1893" fmla="*/ 1338782 h 1823193"/>
                              <a:gd name="connsiteX1894" fmla="*/ 1529715 w 1963622"/>
                              <a:gd name="connsiteY1894" fmla="*/ 1376709 h 1823193"/>
                              <a:gd name="connsiteX1895" fmla="*/ 1529022 w 1963622"/>
                              <a:gd name="connsiteY1895" fmla="*/ 1383376 h 1823193"/>
                              <a:gd name="connsiteX1896" fmla="*/ 1522095 w 1963622"/>
                              <a:gd name="connsiteY1896" fmla="*/ 1382164 h 1823193"/>
                              <a:gd name="connsiteX1897" fmla="*/ 1448060 w 1963622"/>
                              <a:gd name="connsiteY1897" fmla="*/ 1297651 h 1823193"/>
                              <a:gd name="connsiteX1898" fmla="*/ 1437582 w 1963622"/>
                              <a:gd name="connsiteY1898" fmla="*/ 1261023 h 1823193"/>
                              <a:gd name="connsiteX1899" fmla="*/ 1440960 w 1963622"/>
                              <a:gd name="connsiteY1899" fmla="*/ 1247775 h 1823193"/>
                              <a:gd name="connsiteX1900" fmla="*/ 1442865 w 1963622"/>
                              <a:gd name="connsiteY1900" fmla="*/ 1243705 h 1823193"/>
                              <a:gd name="connsiteX1901" fmla="*/ 1446934 w 1963622"/>
                              <a:gd name="connsiteY1901" fmla="*/ 1204826 h 1823193"/>
                              <a:gd name="connsiteX1902" fmla="*/ 1459143 w 1963622"/>
                              <a:gd name="connsiteY1902" fmla="*/ 1128799 h 1823193"/>
                              <a:gd name="connsiteX1903" fmla="*/ 1469708 w 1963622"/>
                              <a:gd name="connsiteY1903" fmla="*/ 1101004 h 1823193"/>
                              <a:gd name="connsiteX1904" fmla="*/ 1471353 w 1963622"/>
                              <a:gd name="connsiteY1904" fmla="*/ 1099272 h 1823193"/>
                              <a:gd name="connsiteX1905" fmla="*/ 1484428 w 1963622"/>
                              <a:gd name="connsiteY1905" fmla="*/ 1073987 h 1823193"/>
                              <a:gd name="connsiteX1906" fmla="*/ 1497504 w 1963622"/>
                              <a:gd name="connsiteY1906" fmla="*/ 1045758 h 1823193"/>
                              <a:gd name="connsiteX1907" fmla="*/ 1526079 w 1963622"/>
                              <a:gd name="connsiteY1907" fmla="*/ 994497 h 1823193"/>
                              <a:gd name="connsiteX1908" fmla="*/ 1543483 w 1963622"/>
                              <a:gd name="connsiteY1908" fmla="*/ 954318 h 1823193"/>
                              <a:gd name="connsiteX1909" fmla="*/ 1545908 w 1963622"/>
                              <a:gd name="connsiteY1909" fmla="*/ 947478 h 1823193"/>
                              <a:gd name="connsiteX1910" fmla="*/ 1567902 w 1963622"/>
                              <a:gd name="connsiteY1910" fmla="*/ 899766 h 1823193"/>
                              <a:gd name="connsiteX1911" fmla="*/ 1570153 w 1963622"/>
                              <a:gd name="connsiteY1911" fmla="*/ 894051 h 1823193"/>
                              <a:gd name="connsiteX1912" fmla="*/ 1578379 w 1963622"/>
                              <a:gd name="connsiteY1912" fmla="*/ 886431 h 1823193"/>
                              <a:gd name="connsiteX1913" fmla="*/ 1578726 w 1963622"/>
                              <a:gd name="connsiteY1913" fmla="*/ 896649 h 1823193"/>
                              <a:gd name="connsiteX1914" fmla="*/ 1579072 w 1963622"/>
                              <a:gd name="connsiteY1914" fmla="*/ 911543 h 1823193"/>
                              <a:gd name="connsiteX1915" fmla="*/ 1584181 w 1963622"/>
                              <a:gd name="connsiteY1915" fmla="*/ 881582 h 1823193"/>
                              <a:gd name="connsiteX1916" fmla="*/ 1597343 w 1963622"/>
                              <a:gd name="connsiteY1916" fmla="*/ 806768 h 1823193"/>
                              <a:gd name="connsiteX1917" fmla="*/ 1600720 w 1963622"/>
                              <a:gd name="connsiteY1917" fmla="*/ 786072 h 1823193"/>
                              <a:gd name="connsiteX1918" fmla="*/ 1621329 w 1963622"/>
                              <a:gd name="connsiteY1918" fmla="*/ 372168 h 1823193"/>
                              <a:gd name="connsiteX1919" fmla="*/ 1584527 w 1963622"/>
                              <a:gd name="connsiteY1919" fmla="*/ 547514 h 1823193"/>
                              <a:gd name="connsiteX1920" fmla="*/ 1575522 w 1963622"/>
                              <a:gd name="connsiteY1920" fmla="*/ 597564 h 1823193"/>
                              <a:gd name="connsiteX1921" fmla="*/ 1579851 w 1963622"/>
                              <a:gd name="connsiteY1921" fmla="*/ 638002 h 1823193"/>
                              <a:gd name="connsiteX1922" fmla="*/ 1589116 w 1963622"/>
                              <a:gd name="connsiteY1922" fmla="*/ 679998 h 1823193"/>
                              <a:gd name="connsiteX1923" fmla="*/ 1592234 w 1963622"/>
                              <a:gd name="connsiteY1923" fmla="*/ 718358 h 1823193"/>
                              <a:gd name="connsiteX1924" fmla="*/ 1587818 w 1963622"/>
                              <a:gd name="connsiteY1924" fmla="*/ 781570 h 1823193"/>
                              <a:gd name="connsiteX1925" fmla="*/ 1570933 w 1963622"/>
                              <a:gd name="connsiteY1925" fmla="*/ 849717 h 1823193"/>
                              <a:gd name="connsiteX1926" fmla="*/ 1562706 w 1963622"/>
                              <a:gd name="connsiteY1926" fmla="*/ 872663 h 1823193"/>
                              <a:gd name="connsiteX1927" fmla="*/ 1544003 w 1963622"/>
                              <a:gd name="connsiteY1927" fmla="*/ 906174 h 1823193"/>
                              <a:gd name="connsiteX1928" fmla="*/ 1538461 w 1963622"/>
                              <a:gd name="connsiteY1928" fmla="*/ 918297 h 1823193"/>
                              <a:gd name="connsiteX1929" fmla="*/ 1494126 w 1963622"/>
                              <a:gd name="connsiteY1929" fmla="*/ 1019435 h 1823193"/>
                              <a:gd name="connsiteX1930" fmla="*/ 1459750 w 1963622"/>
                              <a:gd name="connsiteY1930" fmla="*/ 1079702 h 1823193"/>
                              <a:gd name="connsiteX1931" fmla="*/ 1443124 w 1963622"/>
                              <a:gd name="connsiteY1931" fmla="*/ 1142567 h 1823193"/>
                              <a:gd name="connsiteX1932" fmla="*/ 1416801 w 1963622"/>
                              <a:gd name="connsiteY1932" fmla="*/ 1248641 h 1823193"/>
                              <a:gd name="connsiteX1933" fmla="*/ 1411865 w 1963622"/>
                              <a:gd name="connsiteY1933" fmla="*/ 1312978 h 1823193"/>
                              <a:gd name="connsiteX1934" fmla="*/ 1436890 w 1963622"/>
                              <a:gd name="connsiteY1934" fmla="*/ 1350299 h 1823193"/>
                              <a:gd name="connsiteX1935" fmla="*/ 1444077 w 1963622"/>
                              <a:gd name="connsiteY1935" fmla="*/ 1358698 h 1823193"/>
                              <a:gd name="connsiteX1936" fmla="*/ 1478367 w 1963622"/>
                              <a:gd name="connsiteY1936" fmla="*/ 1452130 h 1823193"/>
                              <a:gd name="connsiteX1937" fmla="*/ 1466158 w 1963622"/>
                              <a:gd name="connsiteY1937" fmla="*/ 1483216 h 1823193"/>
                              <a:gd name="connsiteX1938" fmla="*/ 1441479 w 1963622"/>
                              <a:gd name="connsiteY1938" fmla="*/ 1503132 h 1823193"/>
                              <a:gd name="connsiteX1939" fmla="*/ 1387793 w 1963622"/>
                              <a:gd name="connsiteY1939" fmla="*/ 1546254 h 1823193"/>
                              <a:gd name="connsiteX1940" fmla="*/ 1287780 w 1963622"/>
                              <a:gd name="connsiteY1940" fmla="*/ 1604789 h 1823193"/>
                              <a:gd name="connsiteX1941" fmla="*/ 1225002 w 1963622"/>
                              <a:gd name="connsiteY1941" fmla="*/ 1607127 h 1823193"/>
                              <a:gd name="connsiteX1942" fmla="*/ 1219546 w 1963622"/>
                              <a:gd name="connsiteY1942" fmla="*/ 1596044 h 1823193"/>
                              <a:gd name="connsiteX1943" fmla="*/ 1255915 w 1963622"/>
                              <a:gd name="connsiteY1943" fmla="*/ 1507721 h 1823193"/>
                              <a:gd name="connsiteX1944" fmla="*/ 1267951 w 1963622"/>
                              <a:gd name="connsiteY1944" fmla="*/ 1467976 h 1823193"/>
                              <a:gd name="connsiteX1945" fmla="*/ 1280853 w 1963622"/>
                              <a:gd name="connsiteY1945" fmla="*/ 1437582 h 1823193"/>
                              <a:gd name="connsiteX1946" fmla="*/ 1283451 w 1963622"/>
                              <a:gd name="connsiteY1946" fmla="*/ 1432214 h 1823193"/>
                              <a:gd name="connsiteX1947" fmla="*/ 1302327 w 1963622"/>
                              <a:gd name="connsiteY1947" fmla="*/ 1356880 h 1823193"/>
                              <a:gd name="connsiteX1948" fmla="*/ 1322417 w 1963622"/>
                              <a:gd name="connsiteY1948" fmla="*/ 1282758 h 1823193"/>
                              <a:gd name="connsiteX1949" fmla="*/ 1325880 w 1963622"/>
                              <a:gd name="connsiteY1949" fmla="*/ 1264920 h 1823193"/>
                              <a:gd name="connsiteX1950" fmla="*/ 1327266 w 1963622"/>
                              <a:gd name="connsiteY1950" fmla="*/ 1247862 h 1823193"/>
                              <a:gd name="connsiteX1951" fmla="*/ 1350385 w 1963622"/>
                              <a:gd name="connsiteY1951" fmla="*/ 1137718 h 1823193"/>
                              <a:gd name="connsiteX1952" fmla="*/ 1372813 w 1963622"/>
                              <a:gd name="connsiteY1952" fmla="*/ 1031038 h 1823193"/>
                              <a:gd name="connsiteX1953" fmla="*/ 1394720 w 1963622"/>
                              <a:gd name="connsiteY1953" fmla="*/ 933017 h 1823193"/>
                              <a:gd name="connsiteX1954" fmla="*/ 1415415 w 1963622"/>
                              <a:gd name="connsiteY1954" fmla="*/ 878292 h 1823193"/>
                              <a:gd name="connsiteX1955" fmla="*/ 1429097 w 1963622"/>
                              <a:gd name="connsiteY1955" fmla="*/ 838893 h 1823193"/>
                              <a:gd name="connsiteX1956" fmla="*/ 1452390 w 1963622"/>
                              <a:gd name="connsiteY1956" fmla="*/ 773257 h 1823193"/>
                              <a:gd name="connsiteX1957" fmla="*/ 1452476 w 1963622"/>
                              <a:gd name="connsiteY1957" fmla="*/ 757497 h 1823193"/>
                              <a:gd name="connsiteX1958" fmla="*/ 1415069 w 1963622"/>
                              <a:gd name="connsiteY1958" fmla="*/ 852314 h 1823193"/>
                              <a:gd name="connsiteX1959" fmla="*/ 1441479 w 1963622"/>
                              <a:gd name="connsiteY1959" fmla="*/ 753514 h 1823193"/>
                              <a:gd name="connsiteX1960" fmla="*/ 1430829 w 1963622"/>
                              <a:gd name="connsiteY1960" fmla="*/ 770399 h 1823193"/>
                              <a:gd name="connsiteX1961" fmla="*/ 1409007 w 1963622"/>
                              <a:gd name="connsiteY1961" fmla="*/ 841750 h 1823193"/>
                              <a:gd name="connsiteX1962" fmla="*/ 1401647 w 1963622"/>
                              <a:gd name="connsiteY1962" fmla="*/ 877253 h 1823193"/>
                              <a:gd name="connsiteX1963" fmla="*/ 1383896 w 1963622"/>
                              <a:gd name="connsiteY1963" fmla="*/ 936567 h 1823193"/>
                              <a:gd name="connsiteX1964" fmla="*/ 1350472 w 1963622"/>
                              <a:gd name="connsiteY1964" fmla="*/ 1016577 h 1823193"/>
                              <a:gd name="connsiteX1965" fmla="*/ 1348134 w 1963622"/>
                              <a:gd name="connsiteY1965" fmla="*/ 1028440 h 1823193"/>
                              <a:gd name="connsiteX1966" fmla="*/ 1355840 w 1963622"/>
                              <a:gd name="connsiteY1966" fmla="*/ 1019262 h 1823193"/>
                              <a:gd name="connsiteX1967" fmla="*/ 1367963 w 1963622"/>
                              <a:gd name="connsiteY1967" fmla="*/ 991639 h 1823193"/>
                              <a:gd name="connsiteX1968" fmla="*/ 1370042 w 1963622"/>
                              <a:gd name="connsiteY1968" fmla="*/ 1003242 h 1823193"/>
                              <a:gd name="connsiteX1969" fmla="*/ 1351078 w 1963622"/>
                              <a:gd name="connsiteY1969" fmla="*/ 1087928 h 1823193"/>
                              <a:gd name="connsiteX1970" fmla="*/ 1340514 w 1963622"/>
                              <a:gd name="connsiteY1970" fmla="*/ 1148282 h 1823193"/>
                              <a:gd name="connsiteX1971" fmla="*/ 1317135 w 1963622"/>
                              <a:gd name="connsiteY1971" fmla="*/ 1252278 h 1823193"/>
                              <a:gd name="connsiteX1972" fmla="*/ 1316788 w 1963622"/>
                              <a:gd name="connsiteY1972" fmla="*/ 1270808 h 1823193"/>
                              <a:gd name="connsiteX1973" fmla="*/ 1316788 w 1963622"/>
                              <a:gd name="connsiteY1973" fmla="*/ 1273060 h 1823193"/>
                              <a:gd name="connsiteX1974" fmla="*/ 1305272 w 1963622"/>
                              <a:gd name="connsiteY1974" fmla="*/ 1307263 h 1823193"/>
                              <a:gd name="connsiteX1975" fmla="*/ 1300855 w 1963622"/>
                              <a:gd name="connsiteY1975" fmla="*/ 1331855 h 1823193"/>
                              <a:gd name="connsiteX1976" fmla="*/ 1300076 w 1963622"/>
                              <a:gd name="connsiteY1976" fmla="*/ 1338955 h 1823193"/>
                              <a:gd name="connsiteX1977" fmla="*/ 1288386 w 1963622"/>
                              <a:gd name="connsiteY1977" fmla="*/ 1378181 h 1823193"/>
                              <a:gd name="connsiteX1978" fmla="*/ 1280680 w 1963622"/>
                              <a:gd name="connsiteY1978" fmla="*/ 1417233 h 1823193"/>
                              <a:gd name="connsiteX1979" fmla="*/ 1279294 w 1963622"/>
                              <a:gd name="connsiteY1979" fmla="*/ 1420611 h 1823193"/>
                              <a:gd name="connsiteX1980" fmla="*/ 1256434 w 1963622"/>
                              <a:gd name="connsiteY1980" fmla="*/ 1478540 h 1823193"/>
                              <a:gd name="connsiteX1981" fmla="*/ 1224915 w 1963622"/>
                              <a:gd name="connsiteY1981" fmla="*/ 1560715 h 1823193"/>
                              <a:gd name="connsiteX1982" fmla="*/ 1210108 w 1963622"/>
                              <a:gd name="connsiteY1982" fmla="*/ 1596303 h 1823193"/>
                              <a:gd name="connsiteX1983" fmla="*/ 1198418 w 1963622"/>
                              <a:gd name="connsiteY1983" fmla="*/ 1604616 h 1823193"/>
                              <a:gd name="connsiteX1984" fmla="*/ 1191491 w 1963622"/>
                              <a:gd name="connsiteY1984" fmla="*/ 1606608 h 1823193"/>
                              <a:gd name="connsiteX1985" fmla="*/ 1143347 w 1963622"/>
                              <a:gd name="connsiteY1985" fmla="*/ 1624446 h 1823193"/>
                              <a:gd name="connsiteX1986" fmla="*/ 1137026 w 1963622"/>
                              <a:gd name="connsiteY1986" fmla="*/ 1627216 h 1823193"/>
                              <a:gd name="connsiteX1987" fmla="*/ 1101956 w 1963622"/>
                              <a:gd name="connsiteY1987" fmla="*/ 1665403 h 1823193"/>
                              <a:gd name="connsiteX1988" fmla="*/ 1017357 w 1963622"/>
                              <a:gd name="connsiteY1988" fmla="*/ 1742815 h 1823193"/>
                              <a:gd name="connsiteX1989" fmla="*/ 970338 w 1963622"/>
                              <a:gd name="connsiteY1989" fmla="*/ 1770957 h 1823193"/>
                              <a:gd name="connsiteX1990" fmla="*/ 893618 w 1963622"/>
                              <a:gd name="connsiteY1990" fmla="*/ 1788795 h 1823193"/>
                              <a:gd name="connsiteX1991" fmla="*/ 834563 w 1963622"/>
                              <a:gd name="connsiteY1991" fmla="*/ 1805767 h 1823193"/>
                              <a:gd name="connsiteX1992" fmla="*/ 827290 w 1963622"/>
                              <a:gd name="connsiteY1992" fmla="*/ 1806373 h 1823193"/>
                              <a:gd name="connsiteX1993" fmla="*/ 830147 w 1963622"/>
                              <a:gd name="connsiteY1993" fmla="*/ 1799013 h 1823193"/>
                              <a:gd name="connsiteX1994" fmla="*/ 856904 w 1963622"/>
                              <a:gd name="connsiteY1994" fmla="*/ 1748617 h 1823193"/>
                              <a:gd name="connsiteX1995" fmla="*/ 886258 w 1963622"/>
                              <a:gd name="connsiteY1995" fmla="*/ 1678305 h 1823193"/>
                              <a:gd name="connsiteX1996" fmla="*/ 933364 w 1963622"/>
                              <a:gd name="connsiteY1996" fmla="*/ 1554913 h 1823193"/>
                              <a:gd name="connsiteX1997" fmla="*/ 935269 w 1963622"/>
                              <a:gd name="connsiteY1997" fmla="*/ 1542877 h 1823193"/>
                              <a:gd name="connsiteX1998" fmla="*/ 918037 w 1963622"/>
                              <a:gd name="connsiteY1998" fmla="*/ 1578812 h 1823193"/>
                              <a:gd name="connsiteX1999" fmla="*/ 886431 w 1963622"/>
                              <a:gd name="connsiteY1999" fmla="*/ 1658995 h 1823193"/>
                              <a:gd name="connsiteX2000" fmla="*/ 824519 w 1963622"/>
                              <a:gd name="connsiteY2000" fmla="*/ 1793644 h 1823193"/>
                              <a:gd name="connsiteX2001" fmla="*/ 795770 w 1963622"/>
                              <a:gd name="connsiteY2001" fmla="*/ 1804988 h 1823193"/>
                              <a:gd name="connsiteX2002" fmla="*/ 744422 w 1963622"/>
                              <a:gd name="connsiteY2002" fmla="*/ 1776239 h 1823193"/>
                              <a:gd name="connsiteX2003" fmla="*/ 739573 w 1963622"/>
                              <a:gd name="connsiteY2003" fmla="*/ 1769312 h 1823193"/>
                              <a:gd name="connsiteX2004" fmla="*/ 732213 w 1963622"/>
                              <a:gd name="connsiteY2004" fmla="*/ 1753812 h 1823193"/>
                              <a:gd name="connsiteX2005" fmla="*/ 723034 w 1963622"/>
                              <a:gd name="connsiteY2005" fmla="*/ 1671724 h 1823193"/>
                              <a:gd name="connsiteX2006" fmla="*/ 737408 w 1963622"/>
                              <a:gd name="connsiteY2006" fmla="*/ 1610851 h 1823193"/>
                              <a:gd name="connsiteX2007" fmla="*/ 761048 w 1963622"/>
                              <a:gd name="connsiteY2007" fmla="*/ 1529975 h 1823193"/>
                              <a:gd name="connsiteX2008" fmla="*/ 786332 w 1963622"/>
                              <a:gd name="connsiteY2008" fmla="*/ 1449185 h 1823193"/>
                              <a:gd name="connsiteX2009" fmla="*/ 807374 w 1963622"/>
                              <a:gd name="connsiteY2009" fmla="*/ 1390304 h 1823193"/>
                              <a:gd name="connsiteX2010" fmla="*/ 831446 w 1963622"/>
                              <a:gd name="connsiteY2010" fmla="*/ 1328305 h 1823193"/>
                              <a:gd name="connsiteX2011" fmla="*/ 846600 w 1963622"/>
                              <a:gd name="connsiteY2011" fmla="*/ 1309688 h 1823193"/>
                              <a:gd name="connsiteX2012" fmla="*/ 867641 w 1963622"/>
                              <a:gd name="connsiteY2012" fmla="*/ 1264314 h 1823193"/>
                              <a:gd name="connsiteX2013" fmla="*/ 855518 w 1963622"/>
                              <a:gd name="connsiteY2013" fmla="*/ 1277995 h 1823193"/>
                              <a:gd name="connsiteX2014" fmla="*/ 855518 w 1963622"/>
                              <a:gd name="connsiteY2014" fmla="*/ 1265786 h 1823193"/>
                              <a:gd name="connsiteX2015" fmla="*/ 898727 w 1963622"/>
                              <a:gd name="connsiteY2015" fmla="*/ 1169151 h 1823193"/>
                              <a:gd name="connsiteX2016" fmla="*/ 906520 w 1963622"/>
                              <a:gd name="connsiteY2016" fmla="*/ 1148455 h 1823193"/>
                              <a:gd name="connsiteX2017" fmla="*/ 905135 w 1963622"/>
                              <a:gd name="connsiteY2017" fmla="*/ 1141182 h 1823193"/>
                              <a:gd name="connsiteX2018" fmla="*/ 898987 w 1963622"/>
                              <a:gd name="connsiteY2018" fmla="*/ 1146117 h 1823193"/>
                              <a:gd name="connsiteX2019" fmla="*/ 859588 w 1963622"/>
                              <a:gd name="connsiteY2019" fmla="*/ 1238163 h 1823193"/>
                              <a:gd name="connsiteX2020" fmla="*/ 820709 w 1963622"/>
                              <a:gd name="connsiteY2020" fmla="*/ 1330816 h 1823193"/>
                              <a:gd name="connsiteX2021" fmla="*/ 806941 w 1963622"/>
                              <a:gd name="connsiteY2021" fmla="*/ 1372553 h 1823193"/>
                              <a:gd name="connsiteX2022" fmla="*/ 777673 w 1963622"/>
                              <a:gd name="connsiteY2022" fmla="*/ 1452130 h 1823193"/>
                              <a:gd name="connsiteX2023" fmla="*/ 758190 w 1963622"/>
                              <a:gd name="connsiteY2023" fmla="*/ 1511098 h 1823193"/>
                              <a:gd name="connsiteX2024" fmla="*/ 739486 w 1963622"/>
                              <a:gd name="connsiteY2024" fmla="*/ 1574396 h 1823193"/>
                              <a:gd name="connsiteX2025" fmla="*/ 719138 w 1963622"/>
                              <a:gd name="connsiteY2025" fmla="*/ 1672244 h 1823193"/>
                              <a:gd name="connsiteX2026" fmla="*/ 711171 w 1963622"/>
                              <a:gd name="connsiteY2026" fmla="*/ 1695883 h 1823193"/>
                              <a:gd name="connsiteX2027" fmla="*/ 668828 w 1963622"/>
                              <a:gd name="connsiteY2027" fmla="*/ 1630420 h 1823193"/>
                              <a:gd name="connsiteX2028" fmla="*/ 647007 w 1963622"/>
                              <a:gd name="connsiteY2028" fmla="*/ 1589896 h 1823193"/>
                              <a:gd name="connsiteX2029" fmla="*/ 624753 w 1963622"/>
                              <a:gd name="connsiteY2029" fmla="*/ 1541145 h 1823193"/>
                              <a:gd name="connsiteX2030" fmla="*/ 613150 w 1963622"/>
                              <a:gd name="connsiteY2030" fmla="*/ 1458624 h 1823193"/>
                              <a:gd name="connsiteX2031" fmla="*/ 613237 w 1963622"/>
                              <a:gd name="connsiteY2031" fmla="*/ 1458711 h 1823193"/>
                              <a:gd name="connsiteX2032" fmla="*/ 613237 w 1963622"/>
                              <a:gd name="connsiteY2032" fmla="*/ 1458624 h 1823193"/>
                              <a:gd name="connsiteX2033" fmla="*/ 613150 w 1963622"/>
                              <a:gd name="connsiteY2033" fmla="*/ 1458624 h 1823193"/>
                              <a:gd name="connsiteX2034" fmla="*/ 610206 w 1963622"/>
                              <a:gd name="connsiteY2034" fmla="*/ 1418359 h 1823193"/>
                              <a:gd name="connsiteX2035" fmla="*/ 602760 w 1963622"/>
                              <a:gd name="connsiteY2035" fmla="*/ 1367097 h 1823193"/>
                              <a:gd name="connsiteX2036" fmla="*/ 595659 w 1963622"/>
                              <a:gd name="connsiteY2036" fmla="*/ 1318174 h 1823193"/>
                              <a:gd name="connsiteX2037" fmla="*/ 587346 w 1963622"/>
                              <a:gd name="connsiteY2037" fmla="*/ 1331075 h 1823193"/>
                              <a:gd name="connsiteX2038" fmla="*/ 556953 w 1963622"/>
                              <a:gd name="connsiteY2038" fmla="*/ 1247862 h 1823193"/>
                              <a:gd name="connsiteX2039" fmla="*/ 569509 w 1963622"/>
                              <a:gd name="connsiteY2039" fmla="*/ 1221019 h 1823193"/>
                              <a:gd name="connsiteX2040" fmla="*/ 578428 w 1963622"/>
                              <a:gd name="connsiteY2040" fmla="*/ 1196773 h 1823193"/>
                              <a:gd name="connsiteX2041" fmla="*/ 554009 w 1963622"/>
                              <a:gd name="connsiteY2041" fmla="*/ 1232102 h 1823193"/>
                              <a:gd name="connsiteX2042" fmla="*/ 543012 w 1963622"/>
                              <a:gd name="connsiteY2042" fmla="*/ 1189240 h 1823193"/>
                              <a:gd name="connsiteX2043" fmla="*/ 512359 w 1963622"/>
                              <a:gd name="connsiteY2043" fmla="*/ 1100830 h 1823193"/>
                              <a:gd name="connsiteX2044" fmla="*/ 493915 w 1963622"/>
                              <a:gd name="connsiteY2044" fmla="*/ 1012940 h 1823193"/>
                              <a:gd name="connsiteX2045" fmla="*/ 488373 w 1963622"/>
                              <a:gd name="connsiteY2045" fmla="*/ 912322 h 1823193"/>
                              <a:gd name="connsiteX2046" fmla="*/ 499283 w 1963622"/>
                              <a:gd name="connsiteY2046" fmla="*/ 850063 h 1823193"/>
                              <a:gd name="connsiteX2047" fmla="*/ 506817 w 1963622"/>
                              <a:gd name="connsiteY2047" fmla="*/ 823133 h 1823193"/>
                              <a:gd name="connsiteX2048" fmla="*/ 507510 w 1963622"/>
                              <a:gd name="connsiteY2048" fmla="*/ 818371 h 1823193"/>
                              <a:gd name="connsiteX2049" fmla="*/ 528378 w 1963622"/>
                              <a:gd name="connsiteY2049" fmla="*/ 764251 h 1823193"/>
                              <a:gd name="connsiteX2050" fmla="*/ 541280 w 1963622"/>
                              <a:gd name="connsiteY2050" fmla="*/ 723034 h 1823193"/>
                              <a:gd name="connsiteX2051" fmla="*/ 559031 w 1963622"/>
                              <a:gd name="connsiteY2051" fmla="*/ 694979 h 1823193"/>
                              <a:gd name="connsiteX2052" fmla="*/ 565352 w 1963622"/>
                              <a:gd name="connsiteY2052" fmla="*/ 685021 h 1823193"/>
                              <a:gd name="connsiteX2053" fmla="*/ 553576 w 1963622"/>
                              <a:gd name="connsiteY2053" fmla="*/ 685800 h 1823193"/>
                              <a:gd name="connsiteX2054" fmla="*/ 556260 w 1963622"/>
                              <a:gd name="connsiteY2054" fmla="*/ 674803 h 1823193"/>
                              <a:gd name="connsiteX2055" fmla="*/ 560590 w 1963622"/>
                              <a:gd name="connsiteY2055" fmla="*/ 664672 h 1823193"/>
                              <a:gd name="connsiteX2056" fmla="*/ 607002 w 1963622"/>
                              <a:gd name="connsiteY2056" fmla="*/ 551757 h 1823193"/>
                              <a:gd name="connsiteX2057" fmla="*/ 620597 w 1963622"/>
                              <a:gd name="connsiteY2057" fmla="*/ 540760 h 1823193"/>
                              <a:gd name="connsiteX2058" fmla="*/ 630728 w 1963622"/>
                              <a:gd name="connsiteY2058" fmla="*/ 530369 h 1823193"/>
                              <a:gd name="connsiteX2059" fmla="*/ 636183 w 1963622"/>
                              <a:gd name="connsiteY2059" fmla="*/ 522663 h 1823193"/>
                              <a:gd name="connsiteX2060" fmla="*/ 694892 w 1963622"/>
                              <a:gd name="connsiteY2060" fmla="*/ 505691 h 1823193"/>
                              <a:gd name="connsiteX2061" fmla="*/ 753774 w 1963622"/>
                              <a:gd name="connsiteY2061" fmla="*/ 503786 h 1823193"/>
                              <a:gd name="connsiteX2062" fmla="*/ 760788 w 1963622"/>
                              <a:gd name="connsiteY2062" fmla="*/ 510973 h 1823193"/>
                              <a:gd name="connsiteX2063" fmla="*/ 753168 w 1963622"/>
                              <a:gd name="connsiteY2063" fmla="*/ 540760 h 1823193"/>
                              <a:gd name="connsiteX2064" fmla="*/ 751263 w 1963622"/>
                              <a:gd name="connsiteY2064" fmla="*/ 577561 h 1823193"/>
                              <a:gd name="connsiteX2065" fmla="*/ 750397 w 1963622"/>
                              <a:gd name="connsiteY2065" fmla="*/ 585614 h 1823193"/>
                              <a:gd name="connsiteX2066" fmla="*/ 725199 w 1963622"/>
                              <a:gd name="connsiteY2066" fmla="*/ 630209 h 1823193"/>
                              <a:gd name="connsiteX2067" fmla="*/ 707275 w 1963622"/>
                              <a:gd name="connsiteY2067" fmla="*/ 693593 h 1823193"/>
                              <a:gd name="connsiteX2068" fmla="*/ 707188 w 1963622"/>
                              <a:gd name="connsiteY2068" fmla="*/ 765550 h 1823193"/>
                              <a:gd name="connsiteX2069" fmla="*/ 772478 w 1963622"/>
                              <a:gd name="connsiteY2069" fmla="*/ 834996 h 1823193"/>
                              <a:gd name="connsiteX2070" fmla="*/ 814128 w 1963622"/>
                              <a:gd name="connsiteY2070" fmla="*/ 843309 h 1823193"/>
                              <a:gd name="connsiteX2071" fmla="*/ 822354 w 1963622"/>
                              <a:gd name="connsiteY2071" fmla="*/ 856557 h 1823193"/>
                              <a:gd name="connsiteX2072" fmla="*/ 842010 w 1963622"/>
                              <a:gd name="connsiteY2072" fmla="*/ 847985 h 1823193"/>
                              <a:gd name="connsiteX2073" fmla="*/ 962198 w 1963622"/>
                              <a:gd name="connsiteY2073" fmla="*/ 825644 h 1823193"/>
                              <a:gd name="connsiteX2074" fmla="*/ 1064895 w 1963622"/>
                              <a:gd name="connsiteY2074" fmla="*/ 768668 h 1823193"/>
                              <a:gd name="connsiteX2075" fmla="*/ 1103861 w 1963622"/>
                              <a:gd name="connsiteY2075" fmla="*/ 730568 h 1823193"/>
                              <a:gd name="connsiteX2076" fmla="*/ 1113300 w 1963622"/>
                              <a:gd name="connsiteY2076" fmla="*/ 722774 h 1823193"/>
                              <a:gd name="connsiteX2077" fmla="*/ 1149754 w 1963622"/>
                              <a:gd name="connsiteY2077" fmla="*/ 666663 h 1823193"/>
                              <a:gd name="connsiteX2078" fmla="*/ 1209762 w 1963622"/>
                              <a:gd name="connsiteY2078" fmla="*/ 538769 h 1823193"/>
                              <a:gd name="connsiteX2079" fmla="*/ 1233574 w 1963622"/>
                              <a:gd name="connsiteY2079" fmla="*/ 509155 h 1823193"/>
                              <a:gd name="connsiteX2080" fmla="*/ 1277736 w 1963622"/>
                              <a:gd name="connsiteY2080" fmla="*/ 463088 h 1823193"/>
                              <a:gd name="connsiteX2081" fmla="*/ 1337657 w 1963622"/>
                              <a:gd name="connsiteY2081" fmla="*/ 416329 h 1823193"/>
                              <a:gd name="connsiteX2082" fmla="*/ 1401041 w 1963622"/>
                              <a:gd name="connsiteY2082" fmla="*/ 374333 h 1823193"/>
                              <a:gd name="connsiteX2083" fmla="*/ 1487113 w 1963622"/>
                              <a:gd name="connsiteY2083" fmla="*/ 318308 h 1823193"/>
                              <a:gd name="connsiteX2084" fmla="*/ 1511185 w 1963622"/>
                              <a:gd name="connsiteY2084" fmla="*/ 299431 h 1823193"/>
                              <a:gd name="connsiteX2085" fmla="*/ 1548679 w 1963622"/>
                              <a:gd name="connsiteY2085" fmla="*/ 297959 h 1823193"/>
                              <a:gd name="connsiteX2086" fmla="*/ 1563052 w 1963622"/>
                              <a:gd name="connsiteY2086" fmla="*/ 290772 h 1823193"/>
                              <a:gd name="connsiteX2087" fmla="*/ 1560802 w 1963622"/>
                              <a:gd name="connsiteY2087" fmla="*/ 360824 h 1823193"/>
                              <a:gd name="connsiteX2088" fmla="*/ 1582795 w 1963622"/>
                              <a:gd name="connsiteY2088" fmla="*/ 376238 h 1823193"/>
                              <a:gd name="connsiteX2089" fmla="*/ 1587645 w 1963622"/>
                              <a:gd name="connsiteY2089" fmla="*/ 397799 h 1823193"/>
                              <a:gd name="connsiteX2090" fmla="*/ 1593533 w 1963622"/>
                              <a:gd name="connsiteY2090" fmla="*/ 406977 h 1823193"/>
                              <a:gd name="connsiteX2091" fmla="*/ 1601499 w 1963622"/>
                              <a:gd name="connsiteY2091" fmla="*/ 397539 h 1823193"/>
                              <a:gd name="connsiteX2092" fmla="*/ 1612583 w 1963622"/>
                              <a:gd name="connsiteY2092" fmla="*/ 369570 h 1823193"/>
                              <a:gd name="connsiteX2093" fmla="*/ 1619337 w 1963622"/>
                              <a:gd name="connsiteY2093" fmla="*/ 364634 h 1823193"/>
                              <a:gd name="connsiteX2094" fmla="*/ 1621329 w 1963622"/>
                              <a:gd name="connsiteY2094" fmla="*/ 372168 h 1823193"/>
                              <a:gd name="connsiteX2095" fmla="*/ 1633624 w 1963622"/>
                              <a:gd name="connsiteY2095" fmla="*/ 258128 h 1823193"/>
                              <a:gd name="connsiteX2096" fmla="*/ 1627476 w 1963622"/>
                              <a:gd name="connsiteY2096" fmla="*/ 314758 h 1823193"/>
                              <a:gd name="connsiteX2097" fmla="*/ 1615007 w 1963622"/>
                              <a:gd name="connsiteY2097" fmla="*/ 348788 h 1823193"/>
                              <a:gd name="connsiteX2098" fmla="*/ 1601326 w 1963622"/>
                              <a:gd name="connsiteY2098" fmla="*/ 370696 h 1823193"/>
                              <a:gd name="connsiteX2099" fmla="*/ 1592580 w 1963622"/>
                              <a:gd name="connsiteY2099" fmla="*/ 371821 h 1823193"/>
                              <a:gd name="connsiteX2100" fmla="*/ 1573617 w 1963622"/>
                              <a:gd name="connsiteY2100" fmla="*/ 328439 h 1823193"/>
                              <a:gd name="connsiteX2101" fmla="*/ 1573530 w 1963622"/>
                              <a:gd name="connsiteY2101" fmla="*/ 319607 h 1823193"/>
                              <a:gd name="connsiteX2102" fmla="*/ 1599767 w 1963622"/>
                              <a:gd name="connsiteY2102" fmla="*/ 264362 h 1823193"/>
                              <a:gd name="connsiteX2103" fmla="*/ 1616479 w 1963622"/>
                              <a:gd name="connsiteY2103" fmla="*/ 247910 h 1823193"/>
                              <a:gd name="connsiteX2104" fmla="*/ 1631373 w 1963622"/>
                              <a:gd name="connsiteY2104" fmla="*/ 246265 h 1823193"/>
                              <a:gd name="connsiteX2105" fmla="*/ 1633624 w 1963622"/>
                              <a:gd name="connsiteY2105" fmla="*/ 258128 h 1823193"/>
                              <a:gd name="connsiteX2106" fmla="*/ 1638127 w 1963622"/>
                              <a:gd name="connsiteY2106" fmla="*/ 377017 h 1823193"/>
                              <a:gd name="connsiteX2107" fmla="*/ 1635270 w 1963622"/>
                              <a:gd name="connsiteY2107" fmla="*/ 370349 h 1823193"/>
                              <a:gd name="connsiteX2108" fmla="*/ 1640898 w 1963622"/>
                              <a:gd name="connsiteY2108" fmla="*/ 358313 h 1823193"/>
                              <a:gd name="connsiteX2109" fmla="*/ 1644794 w 1963622"/>
                              <a:gd name="connsiteY2109" fmla="*/ 364201 h 1823193"/>
                              <a:gd name="connsiteX2110" fmla="*/ 1638127 w 1963622"/>
                              <a:gd name="connsiteY2110" fmla="*/ 377017 h 1823193"/>
                              <a:gd name="connsiteX2111" fmla="*/ 1642630 w 1963622"/>
                              <a:gd name="connsiteY2111" fmla="*/ 352685 h 1823193"/>
                              <a:gd name="connsiteX2112" fmla="*/ 1642370 w 1963622"/>
                              <a:gd name="connsiteY2112" fmla="*/ 344026 h 1823193"/>
                              <a:gd name="connsiteX2113" fmla="*/ 1645574 w 1963622"/>
                              <a:gd name="connsiteY2113" fmla="*/ 337618 h 1823193"/>
                              <a:gd name="connsiteX2114" fmla="*/ 1651375 w 1963622"/>
                              <a:gd name="connsiteY2114" fmla="*/ 316923 h 1823193"/>
                              <a:gd name="connsiteX2115" fmla="*/ 1650336 w 1963622"/>
                              <a:gd name="connsiteY2115" fmla="*/ 296660 h 1823193"/>
                              <a:gd name="connsiteX2116" fmla="*/ 1664104 w 1963622"/>
                              <a:gd name="connsiteY2116" fmla="*/ 315624 h 1823193"/>
                              <a:gd name="connsiteX2117" fmla="*/ 1662026 w 1963622"/>
                              <a:gd name="connsiteY2117" fmla="*/ 331643 h 1823193"/>
                              <a:gd name="connsiteX2118" fmla="*/ 1650769 w 1963622"/>
                              <a:gd name="connsiteY2118" fmla="*/ 348788 h 1823193"/>
                              <a:gd name="connsiteX2119" fmla="*/ 1642630 w 1963622"/>
                              <a:gd name="connsiteY2119" fmla="*/ 352685 h 1823193"/>
                              <a:gd name="connsiteX2120" fmla="*/ 1719782 w 1963622"/>
                              <a:gd name="connsiteY2120" fmla="*/ 459711 h 1823193"/>
                              <a:gd name="connsiteX2121" fmla="*/ 1691380 w 1963622"/>
                              <a:gd name="connsiteY2121" fmla="*/ 450186 h 1823193"/>
                              <a:gd name="connsiteX2122" fmla="*/ 1652068 w 1963622"/>
                              <a:gd name="connsiteY2122" fmla="*/ 414684 h 1823193"/>
                              <a:gd name="connsiteX2123" fmla="*/ 1649211 w 1963622"/>
                              <a:gd name="connsiteY2123" fmla="*/ 399963 h 1823193"/>
                              <a:gd name="connsiteX2124" fmla="*/ 1652414 w 1963622"/>
                              <a:gd name="connsiteY2124" fmla="*/ 375805 h 1823193"/>
                              <a:gd name="connsiteX2125" fmla="*/ 1674235 w 1963622"/>
                              <a:gd name="connsiteY2125" fmla="*/ 331210 h 1823193"/>
                              <a:gd name="connsiteX2126" fmla="*/ 1688696 w 1963622"/>
                              <a:gd name="connsiteY2126" fmla="*/ 334934 h 1823193"/>
                              <a:gd name="connsiteX2127" fmla="*/ 1695364 w 1963622"/>
                              <a:gd name="connsiteY2127" fmla="*/ 370003 h 1823193"/>
                              <a:gd name="connsiteX2128" fmla="*/ 1713981 w 1963622"/>
                              <a:gd name="connsiteY2128" fmla="*/ 426200 h 1823193"/>
                              <a:gd name="connsiteX2129" fmla="*/ 1727316 w 1963622"/>
                              <a:gd name="connsiteY2129" fmla="*/ 451139 h 1823193"/>
                              <a:gd name="connsiteX2130" fmla="*/ 1719782 w 1963622"/>
                              <a:gd name="connsiteY2130" fmla="*/ 459711 h 1823193"/>
                              <a:gd name="connsiteX2131" fmla="*/ 1809144 w 1963622"/>
                              <a:gd name="connsiteY2131" fmla="*/ 430184 h 1823193"/>
                              <a:gd name="connsiteX2132" fmla="*/ 1801351 w 1963622"/>
                              <a:gd name="connsiteY2132" fmla="*/ 431829 h 1823193"/>
                              <a:gd name="connsiteX2133" fmla="*/ 1756064 w 1963622"/>
                              <a:gd name="connsiteY2133" fmla="*/ 413905 h 1823193"/>
                              <a:gd name="connsiteX2134" fmla="*/ 1738832 w 1963622"/>
                              <a:gd name="connsiteY2134" fmla="*/ 383771 h 1823193"/>
                              <a:gd name="connsiteX2135" fmla="*/ 1726623 w 1963622"/>
                              <a:gd name="connsiteY2135" fmla="*/ 358486 h 1823193"/>
                              <a:gd name="connsiteX2136" fmla="*/ 1729827 w 1963622"/>
                              <a:gd name="connsiteY2136" fmla="*/ 323071 h 1823193"/>
                              <a:gd name="connsiteX2137" fmla="*/ 1739439 w 1963622"/>
                              <a:gd name="connsiteY2137" fmla="*/ 307658 h 1823193"/>
                              <a:gd name="connsiteX2138" fmla="*/ 1746972 w 1963622"/>
                              <a:gd name="connsiteY2138" fmla="*/ 305146 h 1823193"/>
                              <a:gd name="connsiteX2139" fmla="*/ 1747751 w 1963622"/>
                              <a:gd name="connsiteY2139" fmla="*/ 311814 h 1823193"/>
                              <a:gd name="connsiteX2140" fmla="*/ 1774595 w 1963622"/>
                              <a:gd name="connsiteY2140" fmla="*/ 380654 h 1823193"/>
                              <a:gd name="connsiteX2141" fmla="*/ 1786457 w 1963622"/>
                              <a:gd name="connsiteY2141" fmla="*/ 399790 h 1823193"/>
                              <a:gd name="connsiteX2142" fmla="*/ 1798147 w 1963622"/>
                              <a:gd name="connsiteY2142" fmla="*/ 411653 h 1823193"/>
                              <a:gd name="connsiteX2143" fmla="*/ 1807326 w 1963622"/>
                              <a:gd name="connsiteY2143" fmla="*/ 421611 h 1823193"/>
                              <a:gd name="connsiteX2144" fmla="*/ 1809144 w 1963622"/>
                              <a:gd name="connsiteY2144" fmla="*/ 430184 h 1823193"/>
                              <a:gd name="connsiteX2145" fmla="*/ 1842655 w 1963622"/>
                              <a:gd name="connsiteY2145" fmla="*/ 404206 h 1823193"/>
                              <a:gd name="connsiteX2146" fmla="*/ 1840490 w 1963622"/>
                              <a:gd name="connsiteY2146" fmla="*/ 406718 h 1823193"/>
                              <a:gd name="connsiteX2147" fmla="*/ 1794597 w 1963622"/>
                              <a:gd name="connsiteY2147" fmla="*/ 383944 h 1823193"/>
                              <a:gd name="connsiteX2148" fmla="*/ 1809664 w 1963622"/>
                              <a:gd name="connsiteY2148" fmla="*/ 390785 h 1823193"/>
                              <a:gd name="connsiteX2149" fmla="*/ 1826202 w 1963622"/>
                              <a:gd name="connsiteY2149" fmla="*/ 390785 h 1823193"/>
                              <a:gd name="connsiteX2150" fmla="*/ 1837892 w 1963622"/>
                              <a:gd name="connsiteY2150" fmla="*/ 392517 h 1823193"/>
                              <a:gd name="connsiteX2151" fmla="*/ 1842655 w 1963622"/>
                              <a:gd name="connsiteY2151" fmla="*/ 404206 h 1823193"/>
                              <a:gd name="connsiteX2152" fmla="*/ 1864562 w 1963622"/>
                              <a:gd name="connsiteY2152" fmla="*/ 402561 h 1823193"/>
                              <a:gd name="connsiteX2153" fmla="*/ 1860319 w 1963622"/>
                              <a:gd name="connsiteY2153" fmla="*/ 398145 h 1823193"/>
                              <a:gd name="connsiteX2154" fmla="*/ 1834689 w 1963622"/>
                              <a:gd name="connsiteY2154" fmla="*/ 374679 h 1823193"/>
                              <a:gd name="connsiteX2155" fmla="*/ 1833822 w 1963622"/>
                              <a:gd name="connsiteY2155" fmla="*/ 344372 h 1823193"/>
                              <a:gd name="connsiteX2156" fmla="*/ 1842655 w 1963622"/>
                              <a:gd name="connsiteY2156" fmla="*/ 351819 h 1823193"/>
                              <a:gd name="connsiteX2157" fmla="*/ 1845685 w 1963622"/>
                              <a:gd name="connsiteY2157" fmla="*/ 358140 h 1823193"/>
                              <a:gd name="connsiteX2158" fmla="*/ 1860319 w 1963622"/>
                              <a:gd name="connsiteY2158" fmla="*/ 398058 h 1823193"/>
                              <a:gd name="connsiteX2159" fmla="*/ 1866381 w 1963622"/>
                              <a:gd name="connsiteY2159" fmla="*/ 400310 h 1823193"/>
                              <a:gd name="connsiteX2160" fmla="*/ 1864562 w 1963622"/>
                              <a:gd name="connsiteY2160" fmla="*/ 402561 h 1823193"/>
                              <a:gd name="connsiteX2161" fmla="*/ 1880928 w 1963622"/>
                              <a:gd name="connsiteY2161" fmla="*/ 406804 h 1823193"/>
                              <a:gd name="connsiteX2162" fmla="*/ 1875473 w 1963622"/>
                              <a:gd name="connsiteY2162" fmla="*/ 401782 h 1823193"/>
                              <a:gd name="connsiteX2163" fmla="*/ 1861964 w 1963622"/>
                              <a:gd name="connsiteY2163" fmla="*/ 354763 h 1823193"/>
                              <a:gd name="connsiteX2164" fmla="*/ 1861358 w 1963622"/>
                              <a:gd name="connsiteY2164" fmla="*/ 345671 h 1823193"/>
                              <a:gd name="connsiteX2165" fmla="*/ 1898333 w 1963622"/>
                              <a:gd name="connsiteY2165" fmla="*/ 413039 h 1823193"/>
                              <a:gd name="connsiteX2166" fmla="*/ 1880928 w 1963622"/>
                              <a:gd name="connsiteY2166" fmla="*/ 406804 h 1823193"/>
                              <a:gd name="connsiteX2167" fmla="*/ 1918595 w 1963622"/>
                              <a:gd name="connsiteY2167" fmla="*/ 349135 h 1823193"/>
                              <a:gd name="connsiteX2168" fmla="*/ 1910196 w 1963622"/>
                              <a:gd name="connsiteY2168" fmla="*/ 315710 h 1823193"/>
                              <a:gd name="connsiteX2169" fmla="*/ 1914785 w 1963622"/>
                              <a:gd name="connsiteY2169" fmla="*/ 310775 h 1823193"/>
                              <a:gd name="connsiteX2170" fmla="*/ 1920500 w 1963622"/>
                              <a:gd name="connsiteY2170" fmla="*/ 315884 h 1823193"/>
                              <a:gd name="connsiteX2171" fmla="*/ 1918595 w 1963622"/>
                              <a:gd name="connsiteY2171" fmla="*/ 349135 h 1823193"/>
                              <a:gd name="connsiteX2172" fmla="*/ 1912101 w 1963622"/>
                              <a:gd name="connsiteY2172" fmla="*/ 214659 h 1823193"/>
                              <a:gd name="connsiteX2173" fmla="*/ 1926821 w 1963622"/>
                              <a:gd name="connsiteY2173" fmla="*/ 245745 h 1823193"/>
                              <a:gd name="connsiteX2174" fmla="*/ 1912101 w 1963622"/>
                              <a:gd name="connsiteY2174" fmla="*/ 214659 h 1823193"/>
                              <a:gd name="connsiteX2175" fmla="*/ 1926734 w 1963622"/>
                              <a:gd name="connsiteY2175" fmla="*/ 183226 h 1823193"/>
                              <a:gd name="connsiteX2176" fmla="*/ 1900930 w 1963622"/>
                              <a:gd name="connsiteY2176" fmla="*/ 170584 h 1823193"/>
                              <a:gd name="connsiteX2177" fmla="*/ 1926734 w 1963622"/>
                              <a:gd name="connsiteY2177" fmla="*/ 183226 h 1823193"/>
                              <a:gd name="connsiteX2178" fmla="*/ 1903961 w 1963622"/>
                              <a:gd name="connsiteY2178" fmla="*/ 352685 h 1823193"/>
                              <a:gd name="connsiteX2179" fmla="*/ 1912447 w 1963622"/>
                              <a:gd name="connsiteY2179" fmla="*/ 377969 h 1823193"/>
                              <a:gd name="connsiteX2180" fmla="*/ 1906905 w 1963622"/>
                              <a:gd name="connsiteY2180" fmla="*/ 386888 h 1823193"/>
                              <a:gd name="connsiteX2181" fmla="*/ 1899718 w 1963622"/>
                              <a:gd name="connsiteY2181" fmla="*/ 381433 h 1823193"/>
                              <a:gd name="connsiteX2182" fmla="*/ 1889241 w 1963622"/>
                              <a:gd name="connsiteY2182" fmla="*/ 359352 h 1823193"/>
                              <a:gd name="connsiteX2183" fmla="*/ 1896688 w 1963622"/>
                              <a:gd name="connsiteY2183" fmla="*/ 346537 h 1823193"/>
                              <a:gd name="connsiteX2184" fmla="*/ 1903961 w 1963622"/>
                              <a:gd name="connsiteY2184" fmla="*/ 352685 h 1823193"/>
                              <a:gd name="connsiteX2185" fmla="*/ 1895648 w 1963622"/>
                              <a:gd name="connsiteY2185" fmla="*/ 279429 h 1823193"/>
                              <a:gd name="connsiteX2186" fmla="*/ 1899805 w 1963622"/>
                              <a:gd name="connsiteY2186" fmla="*/ 295708 h 1823193"/>
                              <a:gd name="connsiteX2187" fmla="*/ 1891146 w 1963622"/>
                              <a:gd name="connsiteY2187" fmla="*/ 328613 h 1823193"/>
                              <a:gd name="connsiteX2188" fmla="*/ 1883786 w 1963622"/>
                              <a:gd name="connsiteY2188" fmla="*/ 335800 h 1823193"/>
                              <a:gd name="connsiteX2189" fmla="*/ 1876166 w 1963622"/>
                              <a:gd name="connsiteY2189" fmla="*/ 327140 h 1823193"/>
                              <a:gd name="connsiteX2190" fmla="*/ 1862051 w 1963622"/>
                              <a:gd name="connsiteY2190" fmla="*/ 295102 h 1823193"/>
                              <a:gd name="connsiteX2191" fmla="*/ 1865515 w 1963622"/>
                              <a:gd name="connsiteY2191" fmla="*/ 275879 h 1823193"/>
                              <a:gd name="connsiteX2192" fmla="*/ 1866467 w 1963622"/>
                              <a:gd name="connsiteY2192" fmla="*/ 261331 h 1823193"/>
                              <a:gd name="connsiteX2193" fmla="*/ 1865428 w 1963622"/>
                              <a:gd name="connsiteY2193" fmla="*/ 250594 h 1823193"/>
                              <a:gd name="connsiteX2194" fmla="*/ 1874434 w 1963622"/>
                              <a:gd name="connsiteY2194" fmla="*/ 255530 h 1823193"/>
                              <a:gd name="connsiteX2195" fmla="*/ 1895648 w 1963622"/>
                              <a:gd name="connsiteY2195" fmla="*/ 279429 h 1823193"/>
                              <a:gd name="connsiteX2196" fmla="*/ 1893743 w 1963622"/>
                              <a:gd name="connsiteY2196" fmla="*/ 225483 h 1823193"/>
                              <a:gd name="connsiteX2197" fmla="*/ 1880755 w 1963622"/>
                              <a:gd name="connsiteY2197" fmla="*/ 221933 h 1823193"/>
                              <a:gd name="connsiteX2198" fmla="*/ 1893743 w 1963622"/>
                              <a:gd name="connsiteY2198" fmla="*/ 256829 h 1823193"/>
                              <a:gd name="connsiteX2199" fmla="*/ 1868719 w 1963622"/>
                              <a:gd name="connsiteY2199" fmla="*/ 232064 h 1823193"/>
                              <a:gd name="connsiteX2200" fmla="*/ 1869325 w 1963622"/>
                              <a:gd name="connsiteY2200" fmla="*/ 223318 h 1823193"/>
                              <a:gd name="connsiteX2201" fmla="*/ 1870450 w 1963622"/>
                              <a:gd name="connsiteY2201" fmla="*/ 209030 h 1823193"/>
                              <a:gd name="connsiteX2202" fmla="*/ 1860060 w 1963622"/>
                              <a:gd name="connsiteY2202" fmla="*/ 195349 h 1823193"/>
                              <a:gd name="connsiteX2203" fmla="*/ 1889500 w 1963622"/>
                              <a:gd name="connsiteY2203" fmla="*/ 211282 h 1823193"/>
                              <a:gd name="connsiteX2204" fmla="*/ 1893743 w 1963622"/>
                              <a:gd name="connsiteY2204" fmla="*/ 225483 h 1823193"/>
                              <a:gd name="connsiteX2205" fmla="*/ 1866554 w 1963622"/>
                              <a:gd name="connsiteY2205" fmla="*/ 66415 h 1823193"/>
                              <a:gd name="connsiteX2206" fmla="*/ 1926734 w 1963622"/>
                              <a:gd name="connsiteY2206" fmla="*/ 63818 h 1823193"/>
                              <a:gd name="connsiteX2207" fmla="*/ 1866554 w 1963622"/>
                              <a:gd name="connsiteY2207" fmla="*/ 66415 h 1823193"/>
                              <a:gd name="connsiteX2208" fmla="*/ 1954704 w 1963622"/>
                              <a:gd name="connsiteY2208" fmla="*/ 98627 h 1823193"/>
                              <a:gd name="connsiteX2209" fmla="*/ 1949075 w 1963622"/>
                              <a:gd name="connsiteY2209" fmla="*/ 103216 h 1823193"/>
                              <a:gd name="connsiteX2210" fmla="*/ 1902402 w 1963622"/>
                              <a:gd name="connsiteY2210" fmla="*/ 94644 h 1823193"/>
                              <a:gd name="connsiteX2211" fmla="*/ 1953318 w 1963622"/>
                              <a:gd name="connsiteY2211" fmla="*/ 91180 h 1823193"/>
                              <a:gd name="connsiteX2212" fmla="*/ 1954704 w 1963622"/>
                              <a:gd name="connsiteY2212" fmla="*/ 98627 h 1823193"/>
                              <a:gd name="connsiteX2213" fmla="*/ 1948296 w 1963622"/>
                              <a:gd name="connsiteY2213" fmla="*/ 75854 h 1823193"/>
                              <a:gd name="connsiteX2214" fmla="*/ 1957734 w 1963622"/>
                              <a:gd name="connsiteY2214" fmla="*/ 77759 h 1823193"/>
                              <a:gd name="connsiteX2215" fmla="*/ 1948296 w 1963622"/>
                              <a:gd name="connsiteY2215" fmla="*/ 75854 h 1823193"/>
                              <a:gd name="connsiteX2216" fmla="*/ 1545042 w 1963622"/>
                              <a:gd name="connsiteY2216" fmla="*/ 417715 h 1823193"/>
                              <a:gd name="connsiteX2217" fmla="*/ 1512657 w 1963622"/>
                              <a:gd name="connsiteY2217" fmla="*/ 452870 h 1823193"/>
                              <a:gd name="connsiteX2218" fmla="*/ 1481138 w 1963622"/>
                              <a:gd name="connsiteY2218" fmla="*/ 494088 h 1823193"/>
                              <a:gd name="connsiteX2219" fmla="*/ 1493347 w 1963622"/>
                              <a:gd name="connsiteY2219" fmla="*/ 486554 h 1823193"/>
                              <a:gd name="connsiteX2220" fmla="*/ 1514475 w 1963622"/>
                              <a:gd name="connsiteY2220" fmla="*/ 459971 h 1823193"/>
                              <a:gd name="connsiteX2221" fmla="*/ 1550843 w 1963622"/>
                              <a:gd name="connsiteY2221" fmla="*/ 421611 h 1823193"/>
                              <a:gd name="connsiteX2222" fmla="*/ 1551536 w 1963622"/>
                              <a:gd name="connsiteY2222" fmla="*/ 415290 h 1823193"/>
                              <a:gd name="connsiteX2223" fmla="*/ 1545042 w 1963622"/>
                              <a:gd name="connsiteY2223" fmla="*/ 417715 h 1823193"/>
                              <a:gd name="connsiteX2224" fmla="*/ 1540712 w 1963622"/>
                              <a:gd name="connsiteY2224" fmla="*/ 678007 h 1823193"/>
                              <a:gd name="connsiteX2225" fmla="*/ 1545561 w 1963622"/>
                              <a:gd name="connsiteY2225" fmla="*/ 672292 h 1823193"/>
                              <a:gd name="connsiteX2226" fmla="*/ 1542444 w 1963622"/>
                              <a:gd name="connsiteY2226" fmla="*/ 671339 h 1823193"/>
                              <a:gd name="connsiteX2227" fmla="*/ 1538980 w 1963622"/>
                              <a:gd name="connsiteY2227" fmla="*/ 674630 h 1823193"/>
                              <a:gd name="connsiteX2228" fmla="*/ 1540712 w 1963622"/>
                              <a:gd name="connsiteY2228" fmla="*/ 678007 h 1823193"/>
                              <a:gd name="connsiteX2229" fmla="*/ 1672331 w 1963622"/>
                              <a:gd name="connsiteY2229" fmla="*/ 740179 h 1823193"/>
                              <a:gd name="connsiteX2230" fmla="*/ 1668434 w 1963622"/>
                              <a:gd name="connsiteY2230" fmla="*/ 757844 h 1823193"/>
                              <a:gd name="connsiteX2231" fmla="*/ 1670252 w 1963622"/>
                              <a:gd name="connsiteY2231" fmla="*/ 760788 h 1823193"/>
                              <a:gd name="connsiteX2232" fmla="*/ 1674409 w 1963622"/>
                              <a:gd name="connsiteY2232" fmla="*/ 757584 h 1823193"/>
                              <a:gd name="connsiteX2233" fmla="*/ 1678045 w 1963622"/>
                              <a:gd name="connsiteY2233" fmla="*/ 742171 h 1823193"/>
                              <a:gd name="connsiteX2234" fmla="*/ 1676227 w 1963622"/>
                              <a:gd name="connsiteY2234" fmla="*/ 735936 h 1823193"/>
                              <a:gd name="connsiteX2235" fmla="*/ 1672331 w 1963622"/>
                              <a:gd name="connsiteY2235" fmla="*/ 740179 h 1823193"/>
                              <a:gd name="connsiteX2236" fmla="*/ 1092344 w 1963622"/>
                              <a:gd name="connsiteY2236" fmla="*/ 1196254 h 1823193"/>
                              <a:gd name="connsiteX2237" fmla="*/ 1077711 w 1963622"/>
                              <a:gd name="connsiteY2237" fmla="*/ 1224742 h 1823193"/>
                              <a:gd name="connsiteX2238" fmla="*/ 1092344 w 1963622"/>
                              <a:gd name="connsiteY2238" fmla="*/ 1196254 h 1823193"/>
                              <a:gd name="connsiteX2239" fmla="*/ 1086023 w 1963622"/>
                              <a:gd name="connsiteY2239" fmla="*/ 1624446 h 1823193"/>
                              <a:gd name="connsiteX2240" fmla="*/ 1076845 w 1963622"/>
                              <a:gd name="connsiteY2240" fmla="*/ 1640118 h 1823193"/>
                              <a:gd name="connsiteX2241" fmla="*/ 1079529 w 1963622"/>
                              <a:gd name="connsiteY2241" fmla="*/ 1645747 h 1823193"/>
                              <a:gd name="connsiteX2242" fmla="*/ 1081694 w 1963622"/>
                              <a:gd name="connsiteY2242" fmla="*/ 1644968 h 1823193"/>
                              <a:gd name="connsiteX2243" fmla="*/ 1092691 w 1963622"/>
                              <a:gd name="connsiteY2243" fmla="*/ 1628169 h 1823193"/>
                              <a:gd name="connsiteX2244" fmla="*/ 1091132 w 1963622"/>
                              <a:gd name="connsiteY2244" fmla="*/ 1623926 h 1823193"/>
                              <a:gd name="connsiteX2245" fmla="*/ 1086023 w 1963622"/>
                              <a:gd name="connsiteY2245" fmla="*/ 1624446 h 1823193"/>
                              <a:gd name="connsiteX2246" fmla="*/ 1069138 w 1963622"/>
                              <a:gd name="connsiteY2246" fmla="*/ 1652414 h 1823193"/>
                              <a:gd name="connsiteX2247" fmla="*/ 1053898 w 1963622"/>
                              <a:gd name="connsiteY2247" fmla="*/ 1676140 h 1823193"/>
                              <a:gd name="connsiteX2248" fmla="*/ 1053639 w 1963622"/>
                              <a:gd name="connsiteY2248" fmla="*/ 1682548 h 1823193"/>
                              <a:gd name="connsiteX2249" fmla="*/ 1060393 w 1963622"/>
                              <a:gd name="connsiteY2249" fmla="*/ 1680903 h 1823193"/>
                              <a:gd name="connsiteX2250" fmla="*/ 1075979 w 1963622"/>
                              <a:gd name="connsiteY2250" fmla="*/ 1652761 h 1823193"/>
                              <a:gd name="connsiteX2251" fmla="*/ 1074247 w 1963622"/>
                              <a:gd name="connsiteY2251" fmla="*/ 1649990 h 1823193"/>
                              <a:gd name="connsiteX2252" fmla="*/ 1069138 w 1963622"/>
                              <a:gd name="connsiteY2252" fmla="*/ 1652414 h 1823193"/>
                              <a:gd name="connsiteX2253" fmla="*/ 1099445 w 1963622"/>
                              <a:gd name="connsiteY2253" fmla="*/ 1605222 h 1823193"/>
                              <a:gd name="connsiteX2254" fmla="*/ 1100051 w 1963622"/>
                              <a:gd name="connsiteY2254" fmla="*/ 1604356 h 1823193"/>
                              <a:gd name="connsiteX2255" fmla="*/ 1099618 w 1963622"/>
                              <a:gd name="connsiteY2255" fmla="*/ 1603404 h 1823193"/>
                              <a:gd name="connsiteX2256" fmla="*/ 1099445 w 1963622"/>
                              <a:gd name="connsiteY2256" fmla="*/ 1605222 h 1823193"/>
                              <a:gd name="connsiteX2257" fmla="*/ 1066714 w 1963622"/>
                              <a:gd name="connsiteY2257" fmla="*/ 1257040 h 1823193"/>
                              <a:gd name="connsiteX2258" fmla="*/ 1077364 w 1963622"/>
                              <a:gd name="connsiteY2258" fmla="*/ 1231150 h 1823193"/>
                              <a:gd name="connsiteX2259" fmla="*/ 1066714 w 1963622"/>
                              <a:gd name="connsiteY2259" fmla="*/ 1257040 h 1823193"/>
                              <a:gd name="connsiteX2260" fmla="*/ 1042641 w 1963622"/>
                              <a:gd name="connsiteY2260" fmla="*/ 1430136 h 1823193"/>
                              <a:gd name="connsiteX2261" fmla="*/ 1037186 w 1963622"/>
                              <a:gd name="connsiteY2261" fmla="*/ 1442951 h 1823193"/>
                              <a:gd name="connsiteX2262" fmla="*/ 1037965 w 1963622"/>
                              <a:gd name="connsiteY2262" fmla="*/ 1450051 h 1823193"/>
                              <a:gd name="connsiteX2263" fmla="*/ 1043507 w 1963622"/>
                              <a:gd name="connsiteY2263" fmla="*/ 1446501 h 1823193"/>
                              <a:gd name="connsiteX2264" fmla="*/ 1045499 w 1963622"/>
                              <a:gd name="connsiteY2264" fmla="*/ 1431434 h 1823193"/>
                              <a:gd name="connsiteX2265" fmla="*/ 1042641 w 1963622"/>
                              <a:gd name="connsiteY2265" fmla="*/ 1430136 h 1823193"/>
                              <a:gd name="connsiteX2266" fmla="*/ 1101870 w 1963622"/>
                              <a:gd name="connsiteY2266" fmla="*/ 1597862 h 1823193"/>
                              <a:gd name="connsiteX2267" fmla="*/ 1137026 w 1963622"/>
                              <a:gd name="connsiteY2267" fmla="*/ 1520363 h 1823193"/>
                              <a:gd name="connsiteX2268" fmla="*/ 1156249 w 1963622"/>
                              <a:gd name="connsiteY2268" fmla="*/ 1455766 h 1823193"/>
                              <a:gd name="connsiteX2269" fmla="*/ 1152439 w 1963622"/>
                              <a:gd name="connsiteY2269" fmla="*/ 1444769 h 1823193"/>
                              <a:gd name="connsiteX2270" fmla="*/ 1101870 w 1963622"/>
                              <a:gd name="connsiteY2270" fmla="*/ 1597862 h 1823193"/>
                              <a:gd name="connsiteX2271" fmla="*/ 1094076 w 1963622"/>
                              <a:gd name="connsiteY2271" fmla="*/ 1188893 h 1823193"/>
                              <a:gd name="connsiteX2272" fmla="*/ 1097627 w 1963622"/>
                              <a:gd name="connsiteY2272" fmla="*/ 1190971 h 1823193"/>
                              <a:gd name="connsiteX2273" fmla="*/ 1102389 w 1963622"/>
                              <a:gd name="connsiteY2273" fmla="*/ 1179801 h 1823193"/>
                              <a:gd name="connsiteX2274" fmla="*/ 1094076 w 1963622"/>
                              <a:gd name="connsiteY2274" fmla="*/ 1188893 h 1823193"/>
                              <a:gd name="connsiteX2275" fmla="*/ 1165081 w 1963622"/>
                              <a:gd name="connsiteY2275" fmla="*/ 1060565 h 1823193"/>
                              <a:gd name="connsiteX2276" fmla="*/ 1165081 w 1963622"/>
                              <a:gd name="connsiteY2276" fmla="*/ 1060565 h 1823193"/>
                              <a:gd name="connsiteX2277" fmla="*/ 1165081 w 1963622"/>
                              <a:gd name="connsiteY2277" fmla="*/ 1060565 h 1823193"/>
                              <a:gd name="connsiteX2278" fmla="*/ 1165081 w 1963622"/>
                              <a:gd name="connsiteY2278" fmla="*/ 1060565 h 1823193"/>
                              <a:gd name="connsiteX2279" fmla="*/ 1165081 w 1963622"/>
                              <a:gd name="connsiteY2279" fmla="*/ 1060565 h 1823193"/>
                              <a:gd name="connsiteX2280" fmla="*/ 1488585 w 1963622"/>
                              <a:gd name="connsiteY2280" fmla="*/ 631767 h 1823193"/>
                              <a:gd name="connsiteX2281" fmla="*/ 1514822 w 1963622"/>
                              <a:gd name="connsiteY2281" fmla="*/ 577821 h 1823193"/>
                              <a:gd name="connsiteX2282" fmla="*/ 1488585 w 1963622"/>
                              <a:gd name="connsiteY2282" fmla="*/ 631767 h 1823193"/>
                              <a:gd name="connsiteX2283" fmla="*/ 1158327 w 1963622"/>
                              <a:gd name="connsiteY2283" fmla="*/ 1065068 h 1823193"/>
                              <a:gd name="connsiteX2284" fmla="*/ 1117976 w 1963622"/>
                              <a:gd name="connsiteY2284" fmla="*/ 1138151 h 1823193"/>
                              <a:gd name="connsiteX2285" fmla="*/ 1104727 w 1963622"/>
                              <a:gd name="connsiteY2285" fmla="*/ 1175125 h 1823193"/>
                              <a:gd name="connsiteX2286" fmla="*/ 1159366 w 1963622"/>
                              <a:gd name="connsiteY2286" fmla="*/ 1080308 h 1823193"/>
                              <a:gd name="connsiteX2287" fmla="*/ 1165081 w 1963622"/>
                              <a:gd name="connsiteY2287" fmla="*/ 1060652 h 1823193"/>
                              <a:gd name="connsiteX2288" fmla="*/ 1158327 w 1963622"/>
                              <a:gd name="connsiteY2288" fmla="*/ 1065068 h 1823193"/>
                              <a:gd name="connsiteX2289" fmla="*/ 1477241 w 1963622"/>
                              <a:gd name="connsiteY2289" fmla="*/ 498071 h 1823193"/>
                              <a:gd name="connsiteX2290" fmla="*/ 1467716 w 1963622"/>
                              <a:gd name="connsiteY2290" fmla="*/ 501621 h 1823193"/>
                              <a:gd name="connsiteX2291" fmla="*/ 1421130 w 1963622"/>
                              <a:gd name="connsiteY2291" fmla="*/ 564919 h 1823193"/>
                              <a:gd name="connsiteX2292" fmla="*/ 1353676 w 1963622"/>
                              <a:gd name="connsiteY2292" fmla="*/ 679392 h 1823193"/>
                              <a:gd name="connsiteX2293" fmla="*/ 1314624 w 1963622"/>
                              <a:gd name="connsiteY2293" fmla="*/ 752908 h 1823193"/>
                              <a:gd name="connsiteX2294" fmla="*/ 1286654 w 1963622"/>
                              <a:gd name="connsiteY2294" fmla="*/ 818284 h 1823193"/>
                              <a:gd name="connsiteX2295" fmla="*/ 1262582 w 1963622"/>
                              <a:gd name="connsiteY2295" fmla="*/ 874395 h 1823193"/>
                              <a:gd name="connsiteX2296" fmla="*/ 1191491 w 1963622"/>
                              <a:gd name="connsiteY2296" fmla="*/ 1009477 h 1823193"/>
                              <a:gd name="connsiteX2297" fmla="*/ 1165168 w 1963622"/>
                              <a:gd name="connsiteY2297" fmla="*/ 1060479 h 1823193"/>
                              <a:gd name="connsiteX2298" fmla="*/ 1173913 w 1963622"/>
                              <a:gd name="connsiteY2298" fmla="*/ 1055283 h 1823193"/>
                              <a:gd name="connsiteX2299" fmla="*/ 1210887 w 1963622"/>
                              <a:gd name="connsiteY2299" fmla="*/ 988522 h 1823193"/>
                              <a:gd name="connsiteX2300" fmla="*/ 1216343 w 1963622"/>
                              <a:gd name="connsiteY2300" fmla="*/ 982028 h 1823193"/>
                              <a:gd name="connsiteX2301" fmla="*/ 1216862 w 1963622"/>
                              <a:gd name="connsiteY2301" fmla="*/ 990600 h 1823193"/>
                              <a:gd name="connsiteX2302" fmla="*/ 1215823 w 1963622"/>
                              <a:gd name="connsiteY2302" fmla="*/ 994064 h 1823193"/>
                              <a:gd name="connsiteX2303" fmla="*/ 1180061 w 1963622"/>
                              <a:gd name="connsiteY2303" fmla="*/ 1082819 h 1823193"/>
                              <a:gd name="connsiteX2304" fmla="*/ 1142914 w 1963622"/>
                              <a:gd name="connsiteY2304" fmla="*/ 1167159 h 1823193"/>
                              <a:gd name="connsiteX2305" fmla="*/ 1142481 w 1963622"/>
                              <a:gd name="connsiteY2305" fmla="*/ 1177636 h 1823193"/>
                              <a:gd name="connsiteX2306" fmla="*/ 1152785 w 1963622"/>
                              <a:gd name="connsiteY2306" fmla="*/ 1188200 h 1823193"/>
                              <a:gd name="connsiteX2307" fmla="*/ 1157201 w 1963622"/>
                              <a:gd name="connsiteY2307" fmla="*/ 1172354 h 1823193"/>
                              <a:gd name="connsiteX2308" fmla="*/ 1191145 w 1963622"/>
                              <a:gd name="connsiteY2308" fmla="*/ 1117369 h 1823193"/>
                              <a:gd name="connsiteX2309" fmla="*/ 1208463 w 1963622"/>
                              <a:gd name="connsiteY2309" fmla="*/ 1085157 h 1823193"/>
                              <a:gd name="connsiteX2310" fmla="*/ 1241281 w 1963622"/>
                              <a:gd name="connsiteY2310" fmla="*/ 1023245 h 1823193"/>
                              <a:gd name="connsiteX2311" fmla="*/ 1260504 w 1963622"/>
                              <a:gd name="connsiteY2311" fmla="*/ 992332 h 1823193"/>
                              <a:gd name="connsiteX2312" fmla="*/ 1275398 w 1963622"/>
                              <a:gd name="connsiteY2312" fmla="*/ 957955 h 1823193"/>
                              <a:gd name="connsiteX2313" fmla="*/ 1336185 w 1963622"/>
                              <a:gd name="connsiteY2313" fmla="*/ 839759 h 1823193"/>
                              <a:gd name="connsiteX2314" fmla="*/ 1339215 w 1963622"/>
                              <a:gd name="connsiteY2314" fmla="*/ 834477 h 1823193"/>
                              <a:gd name="connsiteX2315" fmla="*/ 1356793 w 1963622"/>
                              <a:gd name="connsiteY2315" fmla="*/ 804949 h 1823193"/>
                              <a:gd name="connsiteX2316" fmla="*/ 1365452 w 1963622"/>
                              <a:gd name="connsiteY2316" fmla="*/ 779232 h 1823193"/>
                              <a:gd name="connsiteX2317" fmla="*/ 1174346 w 1963622"/>
                              <a:gd name="connsiteY2317" fmla="*/ 1133302 h 1823193"/>
                              <a:gd name="connsiteX2318" fmla="*/ 1186382 w 1963622"/>
                              <a:gd name="connsiteY2318" fmla="*/ 1088275 h 1823193"/>
                              <a:gd name="connsiteX2319" fmla="*/ 1209502 w 1963622"/>
                              <a:gd name="connsiteY2319" fmla="*/ 1031558 h 1823193"/>
                              <a:gd name="connsiteX2320" fmla="*/ 1228725 w 1963622"/>
                              <a:gd name="connsiteY2320" fmla="*/ 981941 h 1823193"/>
                              <a:gd name="connsiteX2321" fmla="*/ 1251931 w 1963622"/>
                              <a:gd name="connsiteY2321" fmla="*/ 915439 h 1823193"/>
                              <a:gd name="connsiteX2322" fmla="*/ 1255222 w 1963622"/>
                              <a:gd name="connsiteY2322" fmla="*/ 908945 h 1823193"/>
                              <a:gd name="connsiteX2323" fmla="*/ 1274705 w 1963622"/>
                              <a:gd name="connsiteY2323" fmla="*/ 861406 h 1823193"/>
                              <a:gd name="connsiteX2324" fmla="*/ 1278342 w 1963622"/>
                              <a:gd name="connsiteY2324" fmla="*/ 857596 h 1823193"/>
                              <a:gd name="connsiteX2325" fmla="*/ 1304405 w 1963622"/>
                              <a:gd name="connsiteY2325" fmla="*/ 817938 h 1823193"/>
                              <a:gd name="connsiteX2326" fmla="*/ 1303626 w 1963622"/>
                              <a:gd name="connsiteY2326" fmla="*/ 815686 h 1823193"/>
                              <a:gd name="connsiteX2327" fmla="*/ 1300163 w 1963622"/>
                              <a:gd name="connsiteY2327" fmla="*/ 806681 h 1823193"/>
                              <a:gd name="connsiteX2328" fmla="*/ 1336185 w 1963622"/>
                              <a:gd name="connsiteY2328" fmla="*/ 728143 h 1823193"/>
                              <a:gd name="connsiteX2329" fmla="*/ 1362854 w 1963622"/>
                              <a:gd name="connsiteY2329" fmla="*/ 679479 h 1823193"/>
                              <a:gd name="connsiteX2330" fmla="*/ 1390564 w 1963622"/>
                              <a:gd name="connsiteY2330" fmla="*/ 629083 h 1823193"/>
                              <a:gd name="connsiteX2331" fmla="*/ 1403985 w 1963622"/>
                              <a:gd name="connsiteY2331" fmla="*/ 610293 h 1823193"/>
                              <a:gd name="connsiteX2332" fmla="*/ 1433166 w 1963622"/>
                              <a:gd name="connsiteY2332" fmla="*/ 562321 h 1823193"/>
                              <a:gd name="connsiteX2333" fmla="*/ 1475076 w 1963622"/>
                              <a:gd name="connsiteY2333" fmla="*/ 506903 h 1823193"/>
                              <a:gd name="connsiteX2334" fmla="*/ 1477241 w 1963622"/>
                              <a:gd name="connsiteY2334" fmla="*/ 498071 h 1823193"/>
                              <a:gd name="connsiteX2335" fmla="*/ 1157548 w 1963622"/>
                              <a:gd name="connsiteY2335" fmla="*/ 1161011 h 1823193"/>
                              <a:gd name="connsiteX2336" fmla="*/ 1156335 w 1963622"/>
                              <a:gd name="connsiteY2336" fmla="*/ 1158500 h 1823193"/>
                              <a:gd name="connsiteX2337" fmla="*/ 1158327 w 1963622"/>
                              <a:gd name="connsiteY2337" fmla="*/ 1157807 h 1823193"/>
                              <a:gd name="connsiteX2338" fmla="*/ 1159280 w 1963622"/>
                              <a:gd name="connsiteY2338" fmla="*/ 1159799 h 1823193"/>
                              <a:gd name="connsiteX2339" fmla="*/ 1157548 w 1963622"/>
                              <a:gd name="connsiteY2339" fmla="*/ 1161011 h 1823193"/>
                              <a:gd name="connsiteX2340" fmla="*/ 1149754 w 1963622"/>
                              <a:gd name="connsiteY2340" fmla="*/ 1196167 h 1823193"/>
                              <a:gd name="connsiteX2341" fmla="*/ 1147589 w 1963622"/>
                              <a:gd name="connsiteY2341" fmla="*/ 1192790 h 1823193"/>
                              <a:gd name="connsiteX2342" fmla="*/ 1145598 w 1963622"/>
                              <a:gd name="connsiteY2342" fmla="*/ 1195301 h 1823193"/>
                              <a:gd name="connsiteX2343" fmla="*/ 1146724 w 1963622"/>
                              <a:gd name="connsiteY2343" fmla="*/ 1199371 h 1823193"/>
                              <a:gd name="connsiteX2344" fmla="*/ 1149754 w 1963622"/>
                              <a:gd name="connsiteY2344" fmla="*/ 1196167 h 1823193"/>
                              <a:gd name="connsiteX2345" fmla="*/ 1303713 w 1963622"/>
                              <a:gd name="connsiteY2345" fmla="*/ 815773 h 1823193"/>
                              <a:gd name="connsiteX2346" fmla="*/ 1303713 w 1963622"/>
                              <a:gd name="connsiteY2346" fmla="*/ 815773 h 1823193"/>
                              <a:gd name="connsiteX2347" fmla="*/ 1303713 w 1963622"/>
                              <a:gd name="connsiteY2347" fmla="*/ 815773 h 1823193"/>
                              <a:gd name="connsiteX2348" fmla="*/ 1303713 w 1963622"/>
                              <a:gd name="connsiteY2348" fmla="*/ 815860 h 1823193"/>
                              <a:gd name="connsiteX2349" fmla="*/ 1303713 w 1963622"/>
                              <a:gd name="connsiteY2349" fmla="*/ 815773 h 1823193"/>
                              <a:gd name="connsiteX2350" fmla="*/ 1312978 w 1963622"/>
                              <a:gd name="connsiteY2350" fmla="*/ 807114 h 1823193"/>
                              <a:gd name="connsiteX2351" fmla="*/ 1343458 w 1963622"/>
                              <a:gd name="connsiteY2351" fmla="*/ 748578 h 1823193"/>
                              <a:gd name="connsiteX2352" fmla="*/ 1358785 w 1963622"/>
                              <a:gd name="connsiteY2352" fmla="*/ 724853 h 1823193"/>
                              <a:gd name="connsiteX2353" fmla="*/ 1357572 w 1963622"/>
                              <a:gd name="connsiteY2353" fmla="*/ 714375 h 1823193"/>
                              <a:gd name="connsiteX2354" fmla="*/ 1324495 w 1963622"/>
                              <a:gd name="connsiteY2354" fmla="*/ 770053 h 1823193"/>
                              <a:gd name="connsiteX2355" fmla="*/ 1317741 w 1963622"/>
                              <a:gd name="connsiteY2355" fmla="*/ 783215 h 1823193"/>
                              <a:gd name="connsiteX2356" fmla="*/ 1303713 w 1963622"/>
                              <a:gd name="connsiteY2356" fmla="*/ 815773 h 1823193"/>
                              <a:gd name="connsiteX2357" fmla="*/ 1312978 w 1963622"/>
                              <a:gd name="connsiteY2357" fmla="*/ 807114 h 1823193"/>
                              <a:gd name="connsiteX2358" fmla="*/ 971290 w 1963622"/>
                              <a:gd name="connsiteY2358" fmla="*/ 1022033 h 1823193"/>
                              <a:gd name="connsiteX2359" fmla="*/ 969732 w 1963622"/>
                              <a:gd name="connsiteY2359" fmla="*/ 1019435 h 1823193"/>
                              <a:gd name="connsiteX2360" fmla="*/ 964017 w 1963622"/>
                              <a:gd name="connsiteY2360" fmla="*/ 1022639 h 1823193"/>
                              <a:gd name="connsiteX2361" fmla="*/ 947132 w 1963622"/>
                              <a:gd name="connsiteY2361" fmla="*/ 1056582 h 1823193"/>
                              <a:gd name="connsiteX2362" fmla="*/ 947565 w 1963622"/>
                              <a:gd name="connsiteY2362" fmla="*/ 1064549 h 1823193"/>
                              <a:gd name="connsiteX2363" fmla="*/ 953886 w 1963622"/>
                              <a:gd name="connsiteY2363" fmla="*/ 1058660 h 1823193"/>
                              <a:gd name="connsiteX2364" fmla="*/ 969472 w 1963622"/>
                              <a:gd name="connsiteY2364" fmla="*/ 1025669 h 1823193"/>
                              <a:gd name="connsiteX2365" fmla="*/ 971290 w 1963622"/>
                              <a:gd name="connsiteY2365" fmla="*/ 1022033 h 1823193"/>
                              <a:gd name="connsiteX2366" fmla="*/ 670214 w 1963622"/>
                              <a:gd name="connsiteY2366" fmla="*/ 1048183 h 1823193"/>
                              <a:gd name="connsiteX2367" fmla="*/ 670300 w 1963622"/>
                              <a:gd name="connsiteY2367" fmla="*/ 1048270 h 1823193"/>
                              <a:gd name="connsiteX2368" fmla="*/ 672812 w 1963622"/>
                              <a:gd name="connsiteY2368" fmla="*/ 1045758 h 1823193"/>
                              <a:gd name="connsiteX2369" fmla="*/ 672898 w 1963622"/>
                              <a:gd name="connsiteY2369" fmla="*/ 1045412 h 1823193"/>
                              <a:gd name="connsiteX2370" fmla="*/ 672725 w 1963622"/>
                              <a:gd name="connsiteY2370" fmla="*/ 1045585 h 1823193"/>
                              <a:gd name="connsiteX2371" fmla="*/ 670214 w 1963622"/>
                              <a:gd name="connsiteY2371" fmla="*/ 1048183 h 1823193"/>
                              <a:gd name="connsiteX2372" fmla="*/ 670127 w 1963622"/>
                              <a:gd name="connsiteY2372" fmla="*/ 1048356 h 1823193"/>
                              <a:gd name="connsiteX2373" fmla="*/ 670214 w 1963622"/>
                              <a:gd name="connsiteY2373" fmla="*/ 1048270 h 1823193"/>
                              <a:gd name="connsiteX2374" fmla="*/ 670127 w 1963622"/>
                              <a:gd name="connsiteY2374" fmla="*/ 1048183 h 1823193"/>
                              <a:gd name="connsiteX2375" fmla="*/ 670127 w 1963622"/>
                              <a:gd name="connsiteY2375" fmla="*/ 1048356 h 1823193"/>
                              <a:gd name="connsiteX2376" fmla="*/ 605531 w 1963622"/>
                              <a:gd name="connsiteY2376" fmla="*/ 1005753 h 1823193"/>
                              <a:gd name="connsiteX2377" fmla="*/ 595746 w 1963622"/>
                              <a:gd name="connsiteY2377" fmla="*/ 1011988 h 1823193"/>
                              <a:gd name="connsiteX2378" fmla="*/ 551151 w 1963622"/>
                              <a:gd name="connsiteY2378" fmla="*/ 1067493 h 1823193"/>
                              <a:gd name="connsiteX2379" fmla="*/ 529244 w 1963622"/>
                              <a:gd name="connsiteY2379" fmla="*/ 1100657 h 1823193"/>
                              <a:gd name="connsiteX2380" fmla="*/ 543878 w 1963622"/>
                              <a:gd name="connsiteY2380" fmla="*/ 1087928 h 1823193"/>
                              <a:gd name="connsiteX2381" fmla="*/ 581285 w 1963622"/>
                              <a:gd name="connsiteY2381" fmla="*/ 1041169 h 1823193"/>
                              <a:gd name="connsiteX2382" fmla="*/ 602500 w 1963622"/>
                              <a:gd name="connsiteY2382" fmla="*/ 1015365 h 1823193"/>
                              <a:gd name="connsiteX2383" fmla="*/ 605531 w 1963622"/>
                              <a:gd name="connsiteY2383" fmla="*/ 1005753 h 1823193"/>
                              <a:gd name="connsiteX2384" fmla="*/ 608907 w 1963622"/>
                              <a:gd name="connsiteY2384" fmla="*/ 1000818 h 1823193"/>
                              <a:gd name="connsiteX2385" fmla="*/ 628390 w 1963622"/>
                              <a:gd name="connsiteY2385" fmla="*/ 975793 h 1823193"/>
                              <a:gd name="connsiteX2386" fmla="*/ 608907 w 1963622"/>
                              <a:gd name="connsiteY2386" fmla="*/ 1000818 h 1823193"/>
                              <a:gd name="connsiteX2387" fmla="*/ 619818 w 1963622"/>
                              <a:gd name="connsiteY2387" fmla="*/ 865043 h 1823193"/>
                              <a:gd name="connsiteX2388" fmla="*/ 602153 w 1963622"/>
                              <a:gd name="connsiteY2388" fmla="*/ 881063 h 1823193"/>
                              <a:gd name="connsiteX2389" fmla="*/ 619818 w 1963622"/>
                              <a:gd name="connsiteY2389" fmla="*/ 865043 h 1823193"/>
                              <a:gd name="connsiteX2390" fmla="*/ 626918 w 1963622"/>
                              <a:gd name="connsiteY2390" fmla="*/ 1115810 h 1823193"/>
                              <a:gd name="connsiteX2391" fmla="*/ 630642 w 1963622"/>
                              <a:gd name="connsiteY2391" fmla="*/ 1114425 h 1823193"/>
                              <a:gd name="connsiteX2392" fmla="*/ 659563 w 1963622"/>
                              <a:gd name="connsiteY2392" fmla="*/ 1071216 h 1823193"/>
                              <a:gd name="connsiteX2393" fmla="*/ 670214 w 1963622"/>
                              <a:gd name="connsiteY2393" fmla="*/ 1048443 h 1823193"/>
                              <a:gd name="connsiteX2394" fmla="*/ 626918 w 1963622"/>
                              <a:gd name="connsiteY2394" fmla="*/ 1115810 h 1823193"/>
                              <a:gd name="connsiteX2395" fmla="*/ 689783 w 1963622"/>
                              <a:gd name="connsiteY2395" fmla="*/ 900459 h 1823193"/>
                              <a:gd name="connsiteX2396" fmla="*/ 653069 w 1963622"/>
                              <a:gd name="connsiteY2396" fmla="*/ 944793 h 1823193"/>
                              <a:gd name="connsiteX2397" fmla="*/ 643630 w 1963622"/>
                              <a:gd name="connsiteY2397" fmla="*/ 960726 h 1823193"/>
                              <a:gd name="connsiteX2398" fmla="*/ 654368 w 1963622"/>
                              <a:gd name="connsiteY2398" fmla="*/ 953799 h 1823193"/>
                              <a:gd name="connsiteX2399" fmla="*/ 694373 w 1963622"/>
                              <a:gd name="connsiteY2399" fmla="*/ 905221 h 1823193"/>
                              <a:gd name="connsiteX2400" fmla="*/ 698442 w 1963622"/>
                              <a:gd name="connsiteY2400" fmla="*/ 896822 h 1823193"/>
                              <a:gd name="connsiteX2401" fmla="*/ 689783 w 1963622"/>
                              <a:gd name="connsiteY2401" fmla="*/ 900459 h 1823193"/>
                              <a:gd name="connsiteX2402" fmla="*/ 672812 w 1963622"/>
                              <a:gd name="connsiteY2402" fmla="*/ 1045499 h 1823193"/>
                              <a:gd name="connsiteX2403" fmla="*/ 699135 w 1963622"/>
                              <a:gd name="connsiteY2403" fmla="*/ 1006100 h 1823193"/>
                              <a:gd name="connsiteX2404" fmla="*/ 672812 w 1963622"/>
                              <a:gd name="connsiteY2404" fmla="*/ 1045499 h 1823193"/>
                              <a:gd name="connsiteX2405" fmla="*/ 883054 w 1963622"/>
                              <a:gd name="connsiteY2405" fmla="*/ 1233574 h 1823193"/>
                              <a:gd name="connsiteX2406" fmla="*/ 883054 w 1963622"/>
                              <a:gd name="connsiteY2406" fmla="*/ 1233574 h 1823193"/>
                              <a:gd name="connsiteX2407" fmla="*/ 883054 w 1963622"/>
                              <a:gd name="connsiteY2407" fmla="*/ 1233574 h 1823193"/>
                              <a:gd name="connsiteX2408" fmla="*/ 883054 w 1963622"/>
                              <a:gd name="connsiteY2408" fmla="*/ 1233574 h 1823193"/>
                              <a:gd name="connsiteX2409" fmla="*/ 882968 w 1963622"/>
                              <a:gd name="connsiteY2409" fmla="*/ 1233661 h 1823193"/>
                              <a:gd name="connsiteX2410" fmla="*/ 882968 w 1963622"/>
                              <a:gd name="connsiteY2410" fmla="*/ 1233661 h 1823193"/>
                              <a:gd name="connsiteX2411" fmla="*/ 882968 w 1963622"/>
                              <a:gd name="connsiteY2411" fmla="*/ 1233661 h 1823193"/>
                              <a:gd name="connsiteX2412" fmla="*/ 882968 w 1963622"/>
                              <a:gd name="connsiteY2412" fmla="*/ 1233661 h 1823193"/>
                              <a:gd name="connsiteX2413" fmla="*/ 981681 w 1963622"/>
                              <a:gd name="connsiteY2413" fmla="*/ 838546 h 1823193"/>
                              <a:gd name="connsiteX2414" fmla="*/ 966874 w 1963622"/>
                              <a:gd name="connsiteY2414" fmla="*/ 852747 h 1823193"/>
                              <a:gd name="connsiteX2415" fmla="*/ 981681 w 1963622"/>
                              <a:gd name="connsiteY2415" fmla="*/ 838546 h 1823193"/>
                              <a:gd name="connsiteX2416" fmla="*/ 724333 w 1963622"/>
                              <a:gd name="connsiteY2416" fmla="*/ 868767 h 1823193"/>
                              <a:gd name="connsiteX2417" fmla="*/ 722168 w 1963622"/>
                              <a:gd name="connsiteY2417" fmla="*/ 864004 h 1823193"/>
                              <a:gd name="connsiteX2418" fmla="*/ 718618 w 1963622"/>
                              <a:gd name="connsiteY2418" fmla="*/ 866429 h 1823193"/>
                              <a:gd name="connsiteX2419" fmla="*/ 709872 w 1963622"/>
                              <a:gd name="connsiteY2419" fmla="*/ 884266 h 1823193"/>
                              <a:gd name="connsiteX2420" fmla="*/ 724333 w 1963622"/>
                              <a:gd name="connsiteY2420" fmla="*/ 868767 h 1823193"/>
                              <a:gd name="connsiteX2421" fmla="*/ 706842 w 1963622"/>
                              <a:gd name="connsiteY2421" fmla="*/ 1000991 h 1823193"/>
                              <a:gd name="connsiteX2422" fmla="*/ 763645 w 1963622"/>
                              <a:gd name="connsiteY2422" fmla="*/ 919249 h 1823193"/>
                              <a:gd name="connsiteX2423" fmla="*/ 706842 w 1963622"/>
                              <a:gd name="connsiteY2423" fmla="*/ 1000991 h 1823193"/>
                              <a:gd name="connsiteX2424" fmla="*/ 1473172 w 1963622"/>
                              <a:gd name="connsiteY2424" fmla="*/ 453044 h 1823193"/>
                              <a:gd name="connsiteX2425" fmla="*/ 1470314 w 1963622"/>
                              <a:gd name="connsiteY2425" fmla="*/ 450273 h 1823193"/>
                              <a:gd name="connsiteX2426" fmla="*/ 1458191 w 1963622"/>
                              <a:gd name="connsiteY2426" fmla="*/ 460144 h 1823193"/>
                              <a:gd name="connsiteX2427" fmla="*/ 1458971 w 1963622"/>
                              <a:gd name="connsiteY2427" fmla="*/ 461876 h 1823193"/>
                              <a:gd name="connsiteX2428" fmla="*/ 1473172 w 1963622"/>
                              <a:gd name="connsiteY2428" fmla="*/ 453044 h 1823193"/>
                              <a:gd name="connsiteX2429" fmla="*/ 764684 w 1963622"/>
                              <a:gd name="connsiteY2429" fmla="*/ 914746 h 1823193"/>
                              <a:gd name="connsiteX2430" fmla="*/ 775682 w 1963622"/>
                              <a:gd name="connsiteY2430" fmla="*/ 902537 h 1823193"/>
                              <a:gd name="connsiteX2431" fmla="*/ 764684 w 1963622"/>
                              <a:gd name="connsiteY2431" fmla="*/ 914746 h 1823193"/>
                              <a:gd name="connsiteX2432" fmla="*/ 875348 w 1963622"/>
                              <a:gd name="connsiteY2432" fmla="*/ 1251672 h 1823193"/>
                              <a:gd name="connsiteX2433" fmla="*/ 883054 w 1963622"/>
                              <a:gd name="connsiteY2433" fmla="*/ 1233661 h 1823193"/>
                              <a:gd name="connsiteX2434" fmla="*/ 875348 w 1963622"/>
                              <a:gd name="connsiteY2434" fmla="*/ 1251672 h 1823193"/>
                              <a:gd name="connsiteX2435" fmla="*/ 1209329 w 1963622"/>
                              <a:gd name="connsiteY2435" fmla="*/ 1192617 h 1823193"/>
                              <a:gd name="connsiteX2436" fmla="*/ 1216949 w 1963622"/>
                              <a:gd name="connsiteY2436" fmla="*/ 1176857 h 1823193"/>
                              <a:gd name="connsiteX2437" fmla="*/ 1209329 w 1963622"/>
                              <a:gd name="connsiteY2437" fmla="*/ 1192617 h 1823193"/>
                              <a:gd name="connsiteX2438" fmla="*/ 601374 w 1963622"/>
                              <a:gd name="connsiteY2438" fmla="*/ 1310640 h 1823193"/>
                              <a:gd name="connsiteX2439" fmla="*/ 607955 w 1963622"/>
                              <a:gd name="connsiteY2439" fmla="*/ 1304059 h 1823193"/>
                              <a:gd name="connsiteX2440" fmla="*/ 665538 w 1963622"/>
                              <a:gd name="connsiteY2440" fmla="*/ 1200929 h 1823193"/>
                              <a:gd name="connsiteX2441" fmla="*/ 687965 w 1963622"/>
                              <a:gd name="connsiteY2441" fmla="*/ 1157461 h 1823193"/>
                              <a:gd name="connsiteX2442" fmla="*/ 687272 w 1963622"/>
                              <a:gd name="connsiteY2442" fmla="*/ 1156768 h 1823193"/>
                              <a:gd name="connsiteX2443" fmla="*/ 683116 w 1963622"/>
                              <a:gd name="connsiteY2443" fmla="*/ 1161098 h 1823193"/>
                              <a:gd name="connsiteX2444" fmla="*/ 640513 w 1963622"/>
                              <a:gd name="connsiteY2444" fmla="*/ 1234094 h 1823193"/>
                              <a:gd name="connsiteX2445" fmla="*/ 600681 w 1963622"/>
                              <a:gd name="connsiteY2445" fmla="*/ 1310034 h 1823193"/>
                              <a:gd name="connsiteX2446" fmla="*/ 600681 w 1963622"/>
                              <a:gd name="connsiteY2446" fmla="*/ 1310034 h 1823193"/>
                              <a:gd name="connsiteX2447" fmla="*/ 596092 w 1963622"/>
                              <a:gd name="connsiteY2447" fmla="*/ 1317654 h 1823193"/>
                              <a:gd name="connsiteX2448" fmla="*/ 601374 w 1963622"/>
                              <a:gd name="connsiteY2448" fmla="*/ 1310640 h 1823193"/>
                              <a:gd name="connsiteX2449" fmla="*/ 596092 w 1963622"/>
                              <a:gd name="connsiteY2449" fmla="*/ 1317567 h 1823193"/>
                              <a:gd name="connsiteX2450" fmla="*/ 596005 w 1963622"/>
                              <a:gd name="connsiteY2450" fmla="*/ 1317567 h 1823193"/>
                              <a:gd name="connsiteX2451" fmla="*/ 595832 w 1963622"/>
                              <a:gd name="connsiteY2451" fmla="*/ 1318087 h 1823193"/>
                              <a:gd name="connsiteX2452" fmla="*/ 596092 w 1963622"/>
                              <a:gd name="connsiteY2452" fmla="*/ 1317654 h 1823193"/>
                              <a:gd name="connsiteX2453" fmla="*/ 596092 w 1963622"/>
                              <a:gd name="connsiteY2453" fmla="*/ 1317567 h 1823193"/>
                              <a:gd name="connsiteX2454" fmla="*/ 692814 w 1963622"/>
                              <a:gd name="connsiteY2454" fmla="*/ 1152352 h 1823193"/>
                              <a:gd name="connsiteX2455" fmla="*/ 700261 w 1963622"/>
                              <a:gd name="connsiteY2455" fmla="*/ 1139969 h 1823193"/>
                              <a:gd name="connsiteX2456" fmla="*/ 712210 w 1963622"/>
                              <a:gd name="connsiteY2456" fmla="*/ 1117542 h 1823193"/>
                              <a:gd name="connsiteX2457" fmla="*/ 699481 w 1963622"/>
                              <a:gd name="connsiteY2457" fmla="*/ 1139190 h 1823193"/>
                              <a:gd name="connsiteX2458" fmla="*/ 699828 w 1963622"/>
                              <a:gd name="connsiteY2458" fmla="*/ 1139536 h 1823193"/>
                              <a:gd name="connsiteX2459" fmla="*/ 699481 w 1963622"/>
                              <a:gd name="connsiteY2459" fmla="*/ 1139190 h 1823193"/>
                              <a:gd name="connsiteX2460" fmla="*/ 692035 w 1963622"/>
                              <a:gd name="connsiteY2460" fmla="*/ 1151573 h 1823193"/>
                              <a:gd name="connsiteX2461" fmla="*/ 692381 w 1963622"/>
                              <a:gd name="connsiteY2461" fmla="*/ 1151919 h 1823193"/>
                              <a:gd name="connsiteX2462" fmla="*/ 692035 w 1963622"/>
                              <a:gd name="connsiteY2462" fmla="*/ 1151573 h 1823193"/>
                              <a:gd name="connsiteX2463" fmla="*/ 687186 w 1963622"/>
                              <a:gd name="connsiteY2463" fmla="*/ 1156681 h 1823193"/>
                              <a:gd name="connsiteX2464" fmla="*/ 687878 w 1963622"/>
                              <a:gd name="connsiteY2464" fmla="*/ 1157374 h 1823193"/>
                              <a:gd name="connsiteX2465" fmla="*/ 692814 w 1963622"/>
                              <a:gd name="connsiteY2465" fmla="*/ 1152352 h 1823193"/>
                              <a:gd name="connsiteX2466" fmla="*/ 764338 w 1963622"/>
                              <a:gd name="connsiteY2466" fmla="*/ 1038225 h 1823193"/>
                              <a:gd name="connsiteX2467" fmla="*/ 764252 w 1963622"/>
                              <a:gd name="connsiteY2467" fmla="*/ 1038312 h 1823193"/>
                              <a:gd name="connsiteX2468" fmla="*/ 764252 w 1963622"/>
                              <a:gd name="connsiteY2468" fmla="*/ 1038398 h 1823193"/>
                              <a:gd name="connsiteX2469" fmla="*/ 764338 w 1963622"/>
                              <a:gd name="connsiteY2469" fmla="*/ 1038398 h 1823193"/>
                              <a:gd name="connsiteX2470" fmla="*/ 764338 w 1963622"/>
                              <a:gd name="connsiteY2470" fmla="*/ 1038225 h 1823193"/>
                              <a:gd name="connsiteX2471" fmla="*/ 712384 w 1963622"/>
                              <a:gd name="connsiteY2471" fmla="*/ 1117369 h 1823193"/>
                              <a:gd name="connsiteX2472" fmla="*/ 712210 w 1963622"/>
                              <a:gd name="connsiteY2472" fmla="*/ 1117369 h 1823193"/>
                              <a:gd name="connsiteX2473" fmla="*/ 712210 w 1963622"/>
                              <a:gd name="connsiteY2473" fmla="*/ 1117542 h 1823193"/>
                              <a:gd name="connsiteX2474" fmla="*/ 712297 w 1963622"/>
                              <a:gd name="connsiteY2474" fmla="*/ 1117456 h 1823193"/>
                              <a:gd name="connsiteX2475" fmla="*/ 712384 w 1963622"/>
                              <a:gd name="connsiteY2475" fmla="*/ 1117369 h 1823193"/>
                              <a:gd name="connsiteX2476" fmla="*/ 719311 w 1963622"/>
                              <a:gd name="connsiteY2476" fmla="*/ 1111308 h 1823193"/>
                              <a:gd name="connsiteX2477" fmla="*/ 762000 w 1963622"/>
                              <a:gd name="connsiteY2477" fmla="*/ 1048789 h 1823193"/>
                              <a:gd name="connsiteX2478" fmla="*/ 764165 w 1963622"/>
                              <a:gd name="connsiteY2478" fmla="*/ 1038398 h 1823193"/>
                              <a:gd name="connsiteX2479" fmla="*/ 759229 w 1963622"/>
                              <a:gd name="connsiteY2479" fmla="*/ 1041256 h 1823193"/>
                              <a:gd name="connsiteX2480" fmla="*/ 729962 w 1963622"/>
                              <a:gd name="connsiteY2480" fmla="*/ 1086196 h 1823193"/>
                              <a:gd name="connsiteX2481" fmla="*/ 712384 w 1963622"/>
                              <a:gd name="connsiteY2481" fmla="*/ 1117283 h 1823193"/>
                              <a:gd name="connsiteX2482" fmla="*/ 719311 w 1963622"/>
                              <a:gd name="connsiteY2482" fmla="*/ 1111308 h 1823193"/>
                              <a:gd name="connsiteX2483" fmla="*/ 1474383 w 1963622"/>
                              <a:gd name="connsiteY2483" fmla="*/ 608215 h 1823193"/>
                              <a:gd name="connsiteX2484" fmla="*/ 1474383 w 1963622"/>
                              <a:gd name="connsiteY2484" fmla="*/ 608215 h 1823193"/>
                              <a:gd name="connsiteX2485" fmla="*/ 1474383 w 1963622"/>
                              <a:gd name="connsiteY2485" fmla="*/ 608215 h 1823193"/>
                              <a:gd name="connsiteX2486" fmla="*/ 1474383 w 1963622"/>
                              <a:gd name="connsiteY2486" fmla="*/ 608215 h 1823193"/>
                              <a:gd name="connsiteX2487" fmla="*/ 1474383 w 1963622"/>
                              <a:gd name="connsiteY2487" fmla="*/ 608215 h 1823193"/>
                              <a:gd name="connsiteX2488" fmla="*/ 660083 w 1963622"/>
                              <a:gd name="connsiteY2488" fmla="*/ 826943 h 1823193"/>
                              <a:gd name="connsiteX2489" fmla="*/ 634278 w 1963622"/>
                              <a:gd name="connsiteY2489" fmla="*/ 847725 h 1823193"/>
                              <a:gd name="connsiteX2490" fmla="*/ 660083 w 1963622"/>
                              <a:gd name="connsiteY2490" fmla="*/ 826943 h 1823193"/>
                              <a:gd name="connsiteX2491" fmla="*/ 634192 w 1963622"/>
                              <a:gd name="connsiteY2491" fmla="*/ 975273 h 1823193"/>
                              <a:gd name="connsiteX2492" fmla="*/ 639561 w 1963622"/>
                              <a:gd name="connsiteY2492" fmla="*/ 964883 h 1823193"/>
                              <a:gd name="connsiteX2493" fmla="*/ 631161 w 1963622"/>
                              <a:gd name="connsiteY2493" fmla="*/ 972762 h 1823193"/>
                              <a:gd name="connsiteX2494" fmla="*/ 634192 w 1963622"/>
                              <a:gd name="connsiteY2494" fmla="*/ 975273 h 1823193"/>
                              <a:gd name="connsiteX2495" fmla="*/ 1348134 w 1963622"/>
                              <a:gd name="connsiteY2495" fmla="*/ 1028354 h 1823193"/>
                              <a:gd name="connsiteX2496" fmla="*/ 1348134 w 1963622"/>
                              <a:gd name="connsiteY2496" fmla="*/ 1028527 h 1823193"/>
                              <a:gd name="connsiteX2497" fmla="*/ 1348220 w 1963622"/>
                              <a:gd name="connsiteY2497" fmla="*/ 1028440 h 1823193"/>
                              <a:gd name="connsiteX2498" fmla="*/ 1348134 w 1963622"/>
                              <a:gd name="connsiteY2498" fmla="*/ 1028354 h 1823193"/>
                              <a:gd name="connsiteX2499" fmla="*/ 1348220 w 1963622"/>
                              <a:gd name="connsiteY2499" fmla="*/ 1028440 h 1823193"/>
                              <a:gd name="connsiteX2500" fmla="*/ 1348220 w 1963622"/>
                              <a:gd name="connsiteY2500" fmla="*/ 1028354 h 1823193"/>
                              <a:gd name="connsiteX2501" fmla="*/ 1348134 w 1963622"/>
                              <a:gd name="connsiteY2501" fmla="*/ 1028354 h 1823193"/>
                              <a:gd name="connsiteX2502" fmla="*/ 1348134 w 1963622"/>
                              <a:gd name="connsiteY2502" fmla="*/ 1028354 h 1823193"/>
                              <a:gd name="connsiteX2503" fmla="*/ 1321118 w 1963622"/>
                              <a:gd name="connsiteY2503" fmla="*/ 1074160 h 1823193"/>
                              <a:gd name="connsiteX2504" fmla="*/ 1296959 w 1963622"/>
                              <a:gd name="connsiteY2504" fmla="*/ 1119447 h 1823193"/>
                              <a:gd name="connsiteX2505" fmla="*/ 1302934 w 1963622"/>
                              <a:gd name="connsiteY2505" fmla="*/ 1098492 h 1823193"/>
                              <a:gd name="connsiteX2506" fmla="*/ 1330556 w 1963622"/>
                              <a:gd name="connsiteY2506" fmla="*/ 994150 h 1823193"/>
                              <a:gd name="connsiteX2507" fmla="*/ 1353330 w 1963622"/>
                              <a:gd name="connsiteY2507" fmla="*/ 915526 h 1823193"/>
                              <a:gd name="connsiteX2508" fmla="*/ 1355581 w 1963622"/>
                              <a:gd name="connsiteY2508" fmla="*/ 911196 h 1823193"/>
                              <a:gd name="connsiteX2509" fmla="*/ 1383723 w 1963622"/>
                              <a:gd name="connsiteY2509" fmla="*/ 855605 h 1823193"/>
                              <a:gd name="connsiteX2510" fmla="*/ 1403206 w 1963622"/>
                              <a:gd name="connsiteY2510" fmla="*/ 815946 h 1823193"/>
                              <a:gd name="connsiteX2511" fmla="*/ 1405111 w 1963622"/>
                              <a:gd name="connsiteY2511" fmla="*/ 796550 h 1823193"/>
                              <a:gd name="connsiteX2512" fmla="*/ 1397924 w 1963622"/>
                              <a:gd name="connsiteY2512" fmla="*/ 811703 h 1823193"/>
                              <a:gd name="connsiteX2513" fmla="*/ 1389785 w 1963622"/>
                              <a:gd name="connsiteY2513" fmla="*/ 819670 h 1823193"/>
                              <a:gd name="connsiteX2514" fmla="*/ 1389351 w 1963622"/>
                              <a:gd name="connsiteY2514" fmla="*/ 807547 h 1823193"/>
                              <a:gd name="connsiteX2515" fmla="*/ 1405197 w 1963622"/>
                              <a:gd name="connsiteY2515" fmla="*/ 770140 h 1823193"/>
                              <a:gd name="connsiteX2516" fmla="*/ 1412471 w 1963622"/>
                              <a:gd name="connsiteY2516" fmla="*/ 736715 h 1823193"/>
                              <a:gd name="connsiteX2517" fmla="*/ 1412558 w 1963622"/>
                              <a:gd name="connsiteY2517" fmla="*/ 736802 h 1823193"/>
                              <a:gd name="connsiteX2518" fmla="*/ 1413077 w 1963622"/>
                              <a:gd name="connsiteY2518" fmla="*/ 735850 h 1823193"/>
                              <a:gd name="connsiteX2519" fmla="*/ 1412471 w 1963622"/>
                              <a:gd name="connsiteY2519" fmla="*/ 736715 h 1823193"/>
                              <a:gd name="connsiteX2520" fmla="*/ 1414289 w 1963622"/>
                              <a:gd name="connsiteY2520" fmla="*/ 728749 h 1823193"/>
                              <a:gd name="connsiteX2521" fmla="*/ 1428577 w 1963622"/>
                              <a:gd name="connsiteY2521" fmla="*/ 714375 h 1823193"/>
                              <a:gd name="connsiteX2522" fmla="*/ 1462348 w 1963622"/>
                              <a:gd name="connsiteY2522" fmla="*/ 641985 h 1823193"/>
                              <a:gd name="connsiteX2523" fmla="*/ 1470573 w 1963622"/>
                              <a:gd name="connsiteY2523" fmla="*/ 613930 h 1823193"/>
                              <a:gd name="connsiteX2524" fmla="*/ 1474383 w 1963622"/>
                              <a:gd name="connsiteY2524" fmla="*/ 608301 h 1823193"/>
                              <a:gd name="connsiteX2525" fmla="*/ 1472738 w 1963622"/>
                              <a:gd name="connsiteY2525" fmla="*/ 602759 h 1823193"/>
                              <a:gd name="connsiteX2526" fmla="*/ 1469188 w 1963622"/>
                              <a:gd name="connsiteY2526" fmla="*/ 606050 h 1823193"/>
                              <a:gd name="connsiteX2527" fmla="*/ 1438016 w 1963622"/>
                              <a:gd name="connsiteY2527" fmla="*/ 671166 h 1823193"/>
                              <a:gd name="connsiteX2528" fmla="*/ 1424594 w 1963622"/>
                              <a:gd name="connsiteY2528" fmla="*/ 698009 h 1823193"/>
                              <a:gd name="connsiteX2529" fmla="*/ 1380692 w 1963622"/>
                              <a:gd name="connsiteY2529" fmla="*/ 776374 h 1823193"/>
                              <a:gd name="connsiteX2530" fmla="*/ 1359131 w 1963622"/>
                              <a:gd name="connsiteY2530" fmla="*/ 826077 h 1823193"/>
                              <a:gd name="connsiteX2531" fmla="*/ 1323975 w 1963622"/>
                              <a:gd name="connsiteY2531" fmla="*/ 902277 h 1823193"/>
                              <a:gd name="connsiteX2532" fmla="*/ 1262755 w 1963622"/>
                              <a:gd name="connsiteY2532" fmla="*/ 1061778 h 1823193"/>
                              <a:gd name="connsiteX2533" fmla="*/ 1219633 w 1963622"/>
                              <a:gd name="connsiteY2533" fmla="*/ 1164994 h 1823193"/>
                              <a:gd name="connsiteX2534" fmla="*/ 1217122 w 1963622"/>
                              <a:gd name="connsiteY2534" fmla="*/ 1176771 h 1823193"/>
                              <a:gd name="connsiteX2535" fmla="*/ 1224828 w 1963622"/>
                              <a:gd name="connsiteY2535" fmla="*/ 1181620 h 1823193"/>
                              <a:gd name="connsiteX2536" fmla="*/ 1222404 w 1963622"/>
                              <a:gd name="connsiteY2536" fmla="*/ 1196080 h 1823193"/>
                              <a:gd name="connsiteX2537" fmla="*/ 1205432 w 1963622"/>
                              <a:gd name="connsiteY2537" fmla="*/ 1249507 h 1823193"/>
                              <a:gd name="connsiteX2538" fmla="*/ 1184910 w 1963622"/>
                              <a:gd name="connsiteY2538" fmla="*/ 1327785 h 1823193"/>
                              <a:gd name="connsiteX2539" fmla="*/ 1177896 w 1963622"/>
                              <a:gd name="connsiteY2539" fmla="*/ 1357053 h 1823193"/>
                              <a:gd name="connsiteX2540" fmla="*/ 1156335 w 1963622"/>
                              <a:gd name="connsiteY2540" fmla="*/ 1429962 h 1823193"/>
                              <a:gd name="connsiteX2541" fmla="*/ 1158327 w 1963622"/>
                              <a:gd name="connsiteY2541" fmla="*/ 1440094 h 1823193"/>
                              <a:gd name="connsiteX2542" fmla="*/ 1165340 w 1963622"/>
                              <a:gd name="connsiteY2542" fmla="*/ 1431608 h 1823193"/>
                              <a:gd name="connsiteX2543" fmla="*/ 1174519 w 1963622"/>
                              <a:gd name="connsiteY2543" fmla="*/ 1392122 h 1823193"/>
                              <a:gd name="connsiteX2544" fmla="*/ 1188374 w 1963622"/>
                              <a:gd name="connsiteY2544" fmla="*/ 1349000 h 1823193"/>
                              <a:gd name="connsiteX2545" fmla="*/ 1198245 w 1963622"/>
                              <a:gd name="connsiteY2545" fmla="*/ 1302587 h 1823193"/>
                              <a:gd name="connsiteX2546" fmla="*/ 1225348 w 1963622"/>
                              <a:gd name="connsiteY2546" fmla="*/ 1206818 h 1823193"/>
                              <a:gd name="connsiteX2547" fmla="*/ 1249074 w 1963622"/>
                              <a:gd name="connsiteY2547" fmla="*/ 1127500 h 1823193"/>
                              <a:gd name="connsiteX2548" fmla="*/ 1264661 w 1963622"/>
                              <a:gd name="connsiteY2548" fmla="*/ 1096328 h 1823193"/>
                              <a:gd name="connsiteX2549" fmla="*/ 1296613 w 1963622"/>
                              <a:gd name="connsiteY2549" fmla="*/ 1037879 h 1823193"/>
                              <a:gd name="connsiteX2550" fmla="*/ 1311593 w 1963622"/>
                              <a:gd name="connsiteY2550" fmla="*/ 1012508 h 1823193"/>
                              <a:gd name="connsiteX2551" fmla="*/ 1312372 w 1963622"/>
                              <a:gd name="connsiteY2551" fmla="*/ 1027661 h 1823193"/>
                              <a:gd name="connsiteX2552" fmla="*/ 1295141 w 1963622"/>
                              <a:gd name="connsiteY2552" fmla="*/ 1091478 h 1823193"/>
                              <a:gd name="connsiteX2553" fmla="*/ 1273060 w 1963622"/>
                              <a:gd name="connsiteY2553" fmla="*/ 1161184 h 1823193"/>
                              <a:gd name="connsiteX2554" fmla="*/ 1226214 w 1963622"/>
                              <a:gd name="connsiteY2554" fmla="*/ 1334193 h 1823193"/>
                              <a:gd name="connsiteX2555" fmla="*/ 1196514 w 1963622"/>
                              <a:gd name="connsiteY2555" fmla="*/ 1434032 h 1823193"/>
                              <a:gd name="connsiteX2556" fmla="*/ 1185690 w 1963622"/>
                              <a:gd name="connsiteY2556" fmla="*/ 1465811 h 1823193"/>
                              <a:gd name="connsiteX2557" fmla="*/ 1163869 w 1963622"/>
                              <a:gd name="connsiteY2557" fmla="*/ 1535776 h 1823193"/>
                              <a:gd name="connsiteX2558" fmla="*/ 1142308 w 1963622"/>
                              <a:gd name="connsiteY2558" fmla="*/ 1607041 h 1823193"/>
                              <a:gd name="connsiteX2559" fmla="*/ 1145511 w 1963622"/>
                              <a:gd name="connsiteY2559" fmla="*/ 1618557 h 1823193"/>
                              <a:gd name="connsiteX2560" fmla="*/ 1151313 w 1963622"/>
                              <a:gd name="connsiteY2560" fmla="*/ 1607474 h 1823193"/>
                              <a:gd name="connsiteX2561" fmla="*/ 1176338 w 1963622"/>
                              <a:gd name="connsiteY2561" fmla="*/ 1519930 h 1823193"/>
                              <a:gd name="connsiteX2562" fmla="*/ 1209848 w 1963622"/>
                              <a:gd name="connsiteY2562" fmla="*/ 1420784 h 1823193"/>
                              <a:gd name="connsiteX2563" fmla="*/ 1221018 w 1963622"/>
                              <a:gd name="connsiteY2563" fmla="*/ 1387619 h 1823193"/>
                              <a:gd name="connsiteX2564" fmla="*/ 1231063 w 1963622"/>
                              <a:gd name="connsiteY2564" fmla="*/ 1343285 h 1823193"/>
                              <a:gd name="connsiteX2565" fmla="*/ 1265093 w 1963622"/>
                              <a:gd name="connsiteY2565" fmla="*/ 1219893 h 1823193"/>
                              <a:gd name="connsiteX2566" fmla="*/ 1309515 w 1963622"/>
                              <a:gd name="connsiteY2566" fmla="*/ 1113992 h 1823193"/>
                              <a:gd name="connsiteX2567" fmla="*/ 1320425 w 1963622"/>
                              <a:gd name="connsiteY2567" fmla="*/ 1091911 h 1823193"/>
                              <a:gd name="connsiteX2568" fmla="*/ 1341986 w 1963622"/>
                              <a:gd name="connsiteY2568" fmla="*/ 1048962 h 1823193"/>
                              <a:gd name="connsiteX2569" fmla="*/ 1347874 w 1963622"/>
                              <a:gd name="connsiteY2569" fmla="*/ 1028700 h 1823193"/>
                              <a:gd name="connsiteX2570" fmla="*/ 1321118 w 1963622"/>
                              <a:gd name="connsiteY2570" fmla="*/ 1074160 h 1823193"/>
                              <a:gd name="connsiteX2571" fmla="*/ 1387446 w 1963622"/>
                              <a:gd name="connsiteY2571" fmla="*/ 835602 h 1823193"/>
                              <a:gd name="connsiteX2572" fmla="*/ 1376536 w 1963622"/>
                              <a:gd name="connsiteY2572" fmla="*/ 859415 h 1823193"/>
                              <a:gd name="connsiteX2573" fmla="*/ 1372552 w 1963622"/>
                              <a:gd name="connsiteY2573" fmla="*/ 861493 h 1823193"/>
                              <a:gd name="connsiteX2574" fmla="*/ 1370734 w 1963622"/>
                              <a:gd name="connsiteY2574" fmla="*/ 857683 h 1823193"/>
                              <a:gd name="connsiteX2575" fmla="*/ 1379826 w 1963622"/>
                              <a:gd name="connsiteY2575" fmla="*/ 832745 h 1823193"/>
                              <a:gd name="connsiteX2576" fmla="*/ 1384675 w 1963622"/>
                              <a:gd name="connsiteY2576" fmla="*/ 829801 h 1823193"/>
                              <a:gd name="connsiteX2577" fmla="*/ 1387446 w 1963622"/>
                              <a:gd name="connsiteY2577" fmla="*/ 835602 h 1823193"/>
                              <a:gd name="connsiteX2578" fmla="*/ 1310294 w 1963622"/>
                              <a:gd name="connsiteY2578" fmla="*/ 1000731 h 1823193"/>
                              <a:gd name="connsiteX2579" fmla="*/ 1275311 w 1963622"/>
                              <a:gd name="connsiteY2579" fmla="*/ 1065674 h 1823193"/>
                              <a:gd name="connsiteX2580" fmla="*/ 1277995 w 1963622"/>
                              <a:gd name="connsiteY2580" fmla="*/ 1044979 h 1823193"/>
                              <a:gd name="connsiteX2581" fmla="*/ 1315749 w 1963622"/>
                              <a:gd name="connsiteY2581" fmla="*/ 942109 h 1823193"/>
                              <a:gd name="connsiteX2582" fmla="*/ 1348827 w 1963622"/>
                              <a:gd name="connsiteY2582" fmla="*/ 863658 h 1823193"/>
                              <a:gd name="connsiteX2583" fmla="*/ 1380692 w 1963622"/>
                              <a:gd name="connsiteY2583" fmla="*/ 795771 h 1823193"/>
                              <a:gd name="connsiteX2584" fmla="*/ 1389957 w 1963622"/>
                              <a:gd name="connsiteY2584" fmla="*/ 778539 h 1823193"/>
                              <a:gd name="connsiteX2585" fmla="*/ 1406756 w 1963622"/>
                              <a:gd name="connsiteY2585" fmla="*/ 743816 h 1823193"/>
                              <a:gd name="connsiteX2586" fmla="*/ 1390564 w 1963622"/>
                              <a:gd name="connsiteY2586" fmla="*/ 779232 h 1823193"/>
                              <a:gd name="connsiteX2587" fmla="*/ 1372726 w 1963622"/>
                              <a:gd name="connsiteY2587" fmla="*/ 836208 h 1823193"/>
                              <a:gd name="connsiteX2588" fmla="*/ 1354369 w 1963622"/>
                              <a:gd name="connsiteY2588" fmla="*/ 890588 h 1823193"/>
                              <a:gd name="connsiteX2589" fmla="*/ 1333154 w 1963622"/>
                              <a:gd name="connsiteY2589" fmla="*/ 952933 h 1823193"/>
                              <a:gd name="connsiteX2590" fmla="*/ 1310294 w 1963622"/>
                              <a:gd name="connsiteY2590" fmla="*/ 1000731 h 1823193"/>
                              <a:gd name="connsiteX2591" fmla="*/ 1477674 w 1963622"/>
                              <a:gd name="connsiteY2591" fmla="*/ 612111 h 1823193"/>
                              <a:gd name="connsiteX2592" fmla="*/ 1491702 w 1963622"/>
                              <a:gd name="connsiteY2592" fmla="*/ 586047 h 1823193"/>
                              <a:gd name="connsiteX2593" fmla="*/ 1474383 w 1963622"/>
                              <a:gd name="connsiteY2593" fmla="*/ 608215 h 1823193"/>
                              <a:gd name="connsiteX2594" fmla="*/ 1477674 w 1963622"/>
                              <a:gd name="connsiteY2594" fmla="*/ 612111 h 1823193"/>
                              <a:gd name="connsiteX2595" fmla="*/ 1216949 w 1963622"/>
                              <a:gd name="connsiteY2595" fmla="*/ 1176857 h 1823193"/>
                              <a:gd name="connsiteX2596" fmla="*/ 1217122 w 1963622"/>
                              <a:gd name="connsiteY2596" fmla="*/ 1176857 h 1823193"/>
                              <a:gd name="connsiteX2597" fmla="*/ 1217122 w 1963622"/>
                              <a:gd name="connsiteY2597" fmla="*/ 1176684 h 1823193"/>
                              <a:gd name="connsiteX2598" fmla="*/ 1217036 w 1963622"/>
                              <a:gd name="connsiteY2598" fmla="*/ 1176684 h 1823193"/>
                              <a:gd name="connsiteX2599" fmla="*/ 1216949 w 1963622"/>
                              <a:gd name="connsiteY2599" fmla="*/ 1176857 h 1823193"/>
                              <a:gd name="connsiteX2600" fmla="*/ 537730 w 1963622"/>
                              <a:gd name="connsiteY2600" fmla="*/ 958908 h 1823193"/>
                              <a:gd name="connsiteX2601" fmla="*/ 540587 w 1963622"/>
                              <a:gd name="connsiteY2601" fmla="*/ 957349 h 1823193"/>
                              <a:gd name="connsiteX2602" fmla="*/ 560676 w 1963622"/>
                              <a:gd name="connsiteY2602" fmla="*/ 927475 h 1823193"/>
                              <a:gd name="connsiteX2603" fmla="*/ 559464 w 1963622"/>
                              <a:gd name="connsiteY2603" fmla="*/ 923319 h 1823193"/>
                              <a:gd name="connsiteX2604" fmla="*/ 555481 w 1963622"/>
                              <a:gd name="connsiteY2604" fmla="*/ 924878 h 1823193"/>
                              <a:gd name="connsiteX2605" fmla="*/ 536171 w 1963622"/>
                              <a:gd name="connsiteY2605" fmla="*/ 953020 h 1823193"/>
                              <a:gd name="connsiteX2606" fmla="*/ 537730 w 1963622"/>
                              <a:gd name="connsiteY2606" fmla="*/ 958908 h 1823193"/>
                              <a:gd name="connsiteX2607" fmla="*/ 886171 w 1963622"/>
                              <a:gd name="connsiteY2607" fmla="*/ 1229851 h 1823193"/>
                              <a:gd name="connsiteX2608" fmla="*/ 883054 w 1963622"/>
                              <a:gd name="connsiteY2608" fmla="*/ 1233574 h 1823193"/>
                              <a:gd name="connsiteX2609" fmla="*/ 886951 w 1963622"/>
                              <a:gd name="connsiteY2609" fmla="*/ 1230630 h 1823193"/>
                              <a:gd name="connsiteX2610" fmla="*/ 886171 w 1963622"/>
                              <a:gd name="connsiteY2610" fmla="*/ 1229851 h 1823193"/>
                              <a:gd name="connsiteX2611" fmla="*/ 1308649 w 1963622"/>
                              <a:gd name="connsiteY2611" fmla="*/ 548900 h 1823193"/>
                              <a:gd name="connsiteX2612" fmla="*/ 1308649 w 1963622"/>
                              <a:gd name="connsiteY2612" fmla="*/ 548900 h 1823193"/>
                              <a:gd name="connsiteX2613" fmla="*/ 1308649 w 1963622"/>
                              <a:gd name="connsiteY2613" fmla="*/ 548900 h 1823193"/>
                              <a:gd name="connsiteX2614" fmla="*/ 1308649 w 1963622"/>
                              <a:gd name="connsiteY2614" fmla="*/ 548900 h 1823193"/>
                              <a:gd name="connsiteX2615" fmla="*/ 1308649 w 1963622"/>
                              <a:gd name="connsiteY2615" fmla="*/ 548900 h 1823193"/>
                              <a:gd name="connsiteX2616" fmla="*/ 1308649 w 1963622"/>
                              <a:gd name="connsiteY2616" fmla="*/ 548900 h 1823193"/>
                              <a:gd name="connsiteX2617" fmla="*/ 1308649 w 1963622"/>
                              <a:gd name="connsiteY2617" fmla="*/ 548900 h 1823193"/>
                              <a:gd name="connsiteX2618" fmla="*/ 1171056 w 1963622"/>
                              <a:gd name="connsiteY2618" fmla="*/ 702079 h 1823193"/>
                              <a:gd name="connsiteX2619" fmla="*/ 1179802 w 1963622"/>
                              <a:gd name="connsiteY2619" fmla="*/ 692035 h 1823193"/>
                              <a:gd name="connsiteX2620" fmla="*/ 1188720 w 1963622"/>
                              <a:gd name="connsiteY2620" fmla="*/ 677920 h 1823193"/>
                              <a:gd name="connsiteX2621" fmla="*/ 1199544 w 1963622"/>
                              <a:gd name="connsiteY2621" fmla="*/ 672465 h 1823193"/>
                              <a:gd name="connsiteX2622" fmla="*/ 1203441 w 1963622"/>
                              <a:gd name="connsiteY2622" fmla="*/ 669694 h 1823193"/>
                              <a:gd name="connsiteX2623" fmla="*/ 1238597 w 1963622"/>
                              <a:gd name="connsiteY2623" fmla="*/ 630035 h 1823193"/>
                              <a:gd name="connsiteX2624" fmla="*/ 1282672 w 1963622"/>
                              <a:gd name="connsiteY2624" fmla="*/ 581285 h 1823193"/>
                              <a:gd name="connsiteX2625" fmla="*/ 1292803 w 1963622"/>
                              <a:gd name="connsiteY2625" fmla="*/ 571500 h 1823193"/>
                              <a:gd name="connsiteX2626" fmla="*/ 1308735 w 1963622"/>
                              <a:gd name="connsiteY2626" fmla="*/ 548900 h 1823193"/>
                              <a:gd name="connsiteX2627" fmla="*/ 1299730 w 1963622"/>
                              <a:gd name="connsiteY2627" fmla="*/ 551930 h 1823193"/>
                              <a:gd name="connsiteX2628" fmla="*/ 1272367 w 1963622"/>
                              <a:gd name="connsiteY2628" fmla="*/ 576522 h 1823193"/>
                              <a:gd name="connsiteX2629" fmla="*/ 1231323 w 1963622"/>
                              <a:gd name="connsiteY2629" fmla="*/ 620770 h 1823193"/>
                              <a:gd name="connsiteX2630" fmla="*/ 1186296 w 1963622"/>
                              <a:gd name="connsiteY2630" fmla="*/ 670387 h 1823193"/>
                              <a:gd name="connsiteX2631" fmla="*/ 1171402 w 1963622"/>
                              <a:gd name="connsiteY2631" fmla="*/ 690909 h 1823193"/>
                              <a:gd name="connsiteX2632" fmla="*/ 1150620 w 1963622"/>
                              <a:gd name="connsiteY2632" fmla="*/ 721908 h 1823193"/>
                              <a:gd name="connsiteX2633" fmla="*/ 1171056 w 1963622"/>
                              <a:gd name="connsiteY2633" fmla="*/ 702079 h 1823193"/>
                              <a:gd name="connsiteX2634" fmla="*/ 1150360 w 1963622"/>
                              <a:gd name="connsiteY2634" fmla="*/ 721735 h 1823193"/>
                              <a:gd name="connsiteX2635" fmla="*/ 1150101 w 1963622"/>
                              <a:gd name="connsiteY2635" fmla="*/ 721822 h 1823193"/>
                              <a:gd name="connsiteX2636" fmla="*/ 1150187 w 1963622"/>
                              <a:gd name="connsiteY2636" fmla="*/ 721908 h 1823193"/>
                              <a:gd name="connsiteX2637" fmla="*/ 1150360 w 1963622"/>
                              <a:gd name="connsiteY2637" fmla="*/ 721735 h 1823193"/>
                              <a:gd name="connsiteX2638" fmla="*/ 1077105 w 1963622"/>
                              <a:gd name="connsiteY2638" fmla="*/ 833524 h 1823193"/>
                              <a:gd name="connsiteX2639" fmla="*/ 1103948 w 1963622"/>
                              <a:gd name="connsiteY2639" fmla="*/ 792220 h 1823193"/>
                              <a:gd name="connsiteX2640" fmla="*/ 1077105 w 1963622"/>
                              <a:gd name="connsiteY2640" fmla="*/ 833524 h 1823193"/>
                              <a:gd name="connsiteX2641" fmla="*/ 1042901 w 1963622"/>
                              <a:gd name="connsiteY2641" fmla="*/ 1141182 h 1823193"/>
                              <a:gd name="connsiteX2642" fmla="*/ 1039351 w 1963622"/>
                              <a:gd name="connsiteY2642" fmla="*/ 1143000 h 1823193"/>
                              <a:gd name="connsiteX2643" fmla="*/ 1025150 w 1963622"/>
                              <a:gd name="connsiteY2643" fmla="*/ 1179628 h 1823193"/>
                              <a:gd name="connsiteX2644" fmla="*/ 1045239 w 1963622"/>
                              <a:gd name="connsiteY2644" fmla="*/ 1144818 h 1823193"/>
                              <a:gd name="connsiteX2645" fmla="*/ 1042901 w 1963622"/>
                              <a:gd name="connsiteY2645" fmla="*/ 1141182 h 1823193"/>
                              <a:gd name="connsiteX2646" fmla="*/ 1332981 w 1963622"/>
                              <a:gd name="connsiteY2646" fmla="*/ 524568 h 1823193"/>
                              <a:gd name="connsiteX2647" fmla="*/ 1308649 w 1963622"/>
                              <a:gd name="connsiteY2647" fmla="*/ 548813 h 1823193"/>
                              <a:gd name="connsiteX2648" fmla="*/ 1332981 w 1963622"/>
                              <a:gd name="connsiteY2648" fmla="*/ 524568 h 1823193"/>
                              <a:gd name="connsiteX2649" fmla="*/ 1366232 w 1963622"/>
                              <a:gd name="connsiteY2649" fmla="*/ 497292 h 1823193"/>
                              <a:gd name="connsiteX2650" fmla="*/ 1342419 w 1963622"/>
                              <a:gd name="connsiteY2650" fmla="*/ 518160 h 1823193"/>
                              <a:gd name="connsiteX2651" fmla="*/ 1366232 w 1963622"/>
                              <a:gd name="connsiteY2651" fmla="*/ 497292 h 1823193"/>
                              <a:gd name="connsiteX2652" fmla="*/ 977092 w 1963622"/>
                              <a:gd name="connsiteY2652" fmla="*/ 907213 h 1823193"/>
                              <a:gd name="connsiteX2653" fmla="*/ 1017963 w 1963622"/>
                              <a:gd name="connsiteY2653" fmla="*/ 864177 h 1823193"/>
                              <a:gd name="connsiteX2654" fmla="*/ 1018049 w 1963622"/>
                              <a:gd name="connsiteY2654" fmla="*/ 859848 h 1823193"/>
                              <a:gd name="connsiteX2655" fmla="*/ 1012075 w 1963622"/>
                              <a:gd name="connsiteY2655" fmla="*/ 861753 h 1823193"/>
                              <a:gd name="connsiteX2656" fmla="*/ 981508 w 1963622"/>
                              <a:gd name="connsiteY2656" fmla="*/ 896303 h 1823193"/>
                              <a:gd name="connsiteX2657" fmla="*/ 977092 w 1963622"/>
                              <a:gd name="connsiteY2657" fmla="*/ 907213 h 1823193"/>
                              <a:gd name="connsiteX2658" fmla="*/ 1086803 w 1963622"/>
                              <a:gd name="connsiteY2658" fmla="*/ 797502 h 1823193"/>
                              <a:gd name="connsiteX2659" fmla="*/ 1110182 w 1963622"/>
                              <a:gd name="connsiteY2659" fmla="*/ 783994 h 1823193"/>
                              <a:gd name="connsiteX2660" fmla="*/ 1113819 w 1963622"/>
                              <a:gd name="connsiteY2660" fmla="*/ 781137 h 1823193"/>
                              <a:gd name="connsiteX2661" fmla="*/ 1150101 w 1963622"/>
                              <a:gd name="connsiteY2661" fmla="*/ 721995 h 1823193"/>
                              <a:gd name="connsiteX2662" fmla="*/ 1135727 w 1963622"/>
                              <a:gd name="connsiteY2662" fmla="*/ 734118 h 1823193"/>
                              <a:gd name="connsiteX2663" fmla="*/ 1103428 w 1963622"/>
                              <a:gd name="connsiteY2663" fmla="*/ 772824 h 1823193"/>
                              <a:gd name="connsiteX2664" fmla="*/ 1068792 w 1963622"/>
                              <a:gd name="connsiteY2664" fmla="*/ 805555 h 1823193"/>
                              <a:gd name="connsiteX2665" fmla="*/ 1070870 w 1963622"/>
                              <a:gd name="connsiteY2665" fmla="*/ 808153 h 1823193"/>
                              <a:gd name="connsiteX2666" fmla="*/ 1086803 w 1963622"/>
                              <a:gd name="connsiteY2666" fmla="*/ 797502 h 1823193"/>
                              <a:gd name="connsiteX2667" fmla="*/ 977092 w 1963622"/>
                              <a:gd name="connsiteY2667" fmla="*/ 907386 h 1823193"/>
                              <a:gd name="connsiteX2668" fmla="*/ 977005 w 1963622"/>
                              <a:gd name="connsiteY2668" fmla="*/ 907300 h 1823193"/>
                              <a:gd name="connsiteX2669" fmla="*/ 976832 w 1963622"/>
                              <a:gd name="connsiteY2669" fmla="*/ 907559 h 1823193"/>
                              <a:gd name="connsiteX2670" fmla="*/ 977092 w 1963622"/>
                              <a:gd name="connsiteY2670" fmla="*/ 907386 h 1823193"/>
                              <a:gd name="connsiteX2671" fmla="*/ 1029046 w 1963622"/>
                              <a:gd name="connsiteY2671" fmla="*/ 985664 h 1823193"/>
                              <a:gd name="connsiteX2672" fmla="*/ 1030519 w 1963622"/>
                              <a:gd name="connsiteY2672" fmla="*/ 977785 h 1823193"/>
                              <a:gd name="connsiteX2673" fmla="*/ 1022466 w 1963622"/>
                              <a:gd name="connsiteY2673" fmla="*/ 982374 h 1823193"/>
                              <a:gd name="connsiteX2674" fmla="*/ 998653 w 1963622"/>
                              <a:gd name="connsiteY2674" fmla="*/ 1021426 h 1823193"/>
                              <a:gd name="connsiteX2675" fmla="*/ 979776 w 1963622"/>
                              <a:gd name="connsiteY2675" fmla="*/ 1058314 h 1823193"/>
                              <a:gd name="connsiteX2676" fmla="*/ 991466 w 1963622"/>
                              <a:gd name="connsiteY2676" fmla="*/ 1045932 h 1823193"/>
                              <a:gd name="connsiteX2677" fmla="*/ 1029046 w 1963622"/>
                              <a:gd name="connsiteY2677" fmla="*/ 985664 h 1823193"/>
                              <a:gd name="connsiteX2678" fmla="*/ 975966 w 1963622"/>
                              <a:gd name="connsiteY2678" fmla="*/ 908252 h 1823193"/>
                              <a:gd name="connsiteX2679" fmla="*/ 976746 w 1963622"/>
                              <a:gd name="connsiteY2679" fmla="*/ 907473 h 1823193"/>
                              <a:gd name="connsiteX2680" fmla="*/ 976226 w 1963622"/>
                              <a:gd name="connsiteY2680" fmla="*/ 907646 h 1823193"/>
                              <a:gd name="connsiteX2681" fmla="*/ 975966 w 1963622"/>
                              <a:gd name="connsiteY2681" fmla="*/ 908252 h 1823193"/>
                              <a:gd name="connsiteX2682" fmla="*/ 1047923 w 1963622"/>
                              <a:gd name="connsiteY2682" fmla="*/ 877166 h 1823193"/>
                              <a:gd name="connsiteX2683" fmla="*/ 1008698 w 1963622"/>
                              <a:gd name="connsiteY2683" fmla="*/ 940810 h 1823193"/>
                              <a:gd name="connsiteX2684" fmla="*/ 989215 w 1963622"/>
                              <a:gd name="connsiteY2684" fmla="*/ 978044 h 1823193"/>
                              <a:gd name="connsiteX2685" fmla="*/ 971723 w 1963622"/>
                              <a:gd name="connsiteY2685" fmla="*/ 1007572 h 1823193"/>
                              <a:gd name="connsiteX2686" fmla="*/ 972243 w 1963622"/>
                              <a:gd name="connsiteY2686" fmla="*/ 1014759 h 1823193"/>
                              <a:gd name="connsiteX2687" fmla="*/ 977265 w 1963622"/>
                              <a:gd name="connsiteY2687" fmla="*/ 1010516 h 1823193"/>
                              <a:gd name="connsiteX2688" fmla="*/ 978997 w 1963622"/>
                              <a:gd name="connsiteY2688" fmla="*/ 1007226 h 1823193"/>
                              <a:gd name="connsiteX2689" fmla="*/ 1054244 w 1963622"/>
                              <a:gd name="connsiteY2689" fmla="*/ 876213 h 1823193"/>
                              <a:gd name="connsiteX2690" fmla="*/ 1075806 w 1963622"/>
                              <a:gd name="connsiteY2690" fmla="*/ 840365 h 1823193"/>
                              <a:gd name="connsiteX2691" fmla="*/ 1059873 w 1963622"/>
                              <a:gd name="connsiteY2691" fmla="*/ 854306 h 1823193"/>
                              <a:gd name="connsiteX2692" fmla="*/ 1047923 w 1963622"/>
                              <a:gd name="connsiteY2692" fmla="*/ 877166 h 1823193"/>
                              <a:gd name="connsiteX2693" fmla="*/ 977092 w 1963622"/>
                              <a:gd name="connsiteY2693" fmla="*/ 907386 h 1823193"/>
                              <a:gd name="connsiteX2694" fmla="*/ 977092 w 1963622"/>
                              <a:gd name="connsiteY2694" fmla="*/ 907213 h 1823193"/>
                              <a:gd name="connsiteX2695" fmla="*/ 977005 w 1963622"/>
                              <a:gd name="connsiteY2695" fmla="*/ 907300 h 1823193"/>
                              <a:gd name="connsiteX2696" fmla="*/ 977092 w 1963622"/>
                              <a:gd name="connsiteY2696" fmla="*/ 907386 h 1823193"/>
                              <a:gd name="connsiteX2697" fmla="*/ 1062038 w 1963622"/>
                              <a:gd name="connsiteY2697" fmla="*/ 814820 h 1823193"/>
                              <a:gd name="connsiteX2698" fmla="*/ 1028181 w 1963622"/>
                              <a:gd name="connsiteY2698" fmla="*/ 851795 h 1823193"/>
                              <a:gd name="connsiteX2699" fmla="*/ 1062038 w 1963622"/>
                              <a:gd name="connsiteY2699" fmla="*/ 814820 h 1823193"/>
                              <a:gd name="connsiteX2700" fmla="*/ 1150187 w 1963622"/>
                              <a:gd name="connsiteY2700" fmla="*/ 721908 h 1823193"/>
                              <a:gd name="connsiteX2701" fmla="*/ 1150101 w 1963622"/>
                              <a:gd name="connsiteY2701" fmla="*/ 722082 h 1823193"/>
                              <a:gd name="connsiteX2702" fmla="*/ 1150274 w 1963622"/>
                              <a:gd name="connsiteY2702" fmla="*/ 721995 h 1823193"/>
                              <a:gd name="connsiteX2703" fmla="*/ 1150187 w 1963622"/>
                              <a:gd name="connsiteY2703" fmla="*/ 721908 h 1823193"/>
                              <a:gd name="connsiteX2704" fmla="*/ 1303800 w 1963622"/>
                              <a:gd name="connsiteY2704" fmla="*/ 700088 h 1823193"/>
                              <a:gd name="connsiteX2705" fmla="*/ 1306397 w 1963622"/>
                              <a:gd name="connsiteY2705" fmla="*/ 703378 h 1823193"/>
                              <a:gd name="connsiteX2706" fmla="*/ 1314883 w 1963622"/>
                              <a:gd name="connsiteY2706" fmla="*/ 690909 h 1823193"/>
                              <a:gd name="connsiteX2707" fmla="*/ 1314017 w 1963622"/>
                              <a:gd name="connsiteY2707" fmla="*/ 687965 h 1823193"/>
                              <a:gd name="connsiteX2708" fmla="*/ 1303800 w 1963622"/>
                              <a:gd name="connsiteY2708" fmla="*/ 700088 h 1823193"/>
                              <a:gd name="connsiteX2709" fmla="*/ 1200670 w 1963622"/>
                              <a:gd name="connsiteY2709" fmla="*/ 728663 h 1823193"/>
                              <a:gd name="connsiteX2710" fmla="*/ 1164388 w 1963622"/>
                              <a:gd name="connsiteY2710" fmla="*/ 776114 h 1823193"/>
                              <a:gd name="connsiteX2711" fmla="*/ 1129406 w 1963622"/>
                              <a:gd name="connsiteY2711" fmla="*/ 823133 h 1823193"/>
                              <a:gd name="connsiteX2712" fmla="*/ 1094076 w 1963622"/>
                              <a:gd name="connsiteY2712" fmla="*/ 873443 h 1823193"/>
                              <a:gd name="connsiteX2713" fmla="*/ 1042208 w 1963622"/>
                              <a:gd name="connsiteY2713" fmla="*/ 956137 h 1823193"/>
                              <a:gd name="connsiteX2714" fmla="*/ 1052686 w 1963622"/>
                              <a:gd name="connsiteY2714" fmla="*/ 949210 h 1823193"/>
                              <a:gd name="connsiteX2715" fmla="*/ 1073987 w 1963622"/>
                              <a:gd name="connsiteY2715" fmla="*/ 913274 h 1823193"/>
                              <a:gd name="connsiteX2716" fmla="*/ 1138065 w 1963622"/>
                              <a:gd name="connsiteY2716" fmla="*/ 824259 h 1823193"/>
                              <a:gd name="connsiteX2717" fmla="*/ 1175039 w 1963622"/>
                              <a:gd name="connsiteY2717" fmla="*/ 773603 h 1823193"/>
                              <a:gd name="connsiteX2718" fmla="*/ 1202402 w 1963622"/>
                              <a:gd name="connsiteY2718" fmla="*/ 735850 h 1823193"/>
                              <a:gd name="connsiteX2719" fmla="*/ 1269856 w 1963622"/>
                              <a:gd name="connsiteY2719" fmla="*/ 655753 h 1823193"/>
                              <a:gd name="connsiteX2720" fmla="*/ 1295400 w 1963622"/>
                              <a:gd name="connsiteY2720" fmla="*/ 631854 h 1823193"/>
                              <a:gd name="connsiteX2721" fmla="*/ 1146550 w 1963622"/>
                              <a:gd name="connsiteY2721" fmla="*/ 885825 h 1823193"/>
                              <a:gd name="connsiteX2722" fmla="*/ 1158587 w 1963622"/>
                              <a:gd name="connsiteY2722" fmla="*/ 876040 h 1823193"/>
                              <a:gd name="connsiteX2723" fmla="*/ 1237644 w 1963622"/>
                              <a:gd name="connsiteY2723" fmla="*/ 735763 h 1823193"/>
                              <a:gd name="connsiteX2724" fmla="*/ 1250459 w 1963622"/>
                              <a:gd name="connsiteY2724" fmla="*/ 714288 h 1823193"/>
                              <a:gd name="connsiteX2725" fmla="*/ 1273752 w 1963622"/>
                              <a:gd name="connsiteY2725" fmla="*/ 680431 h 1823193"/>
                              <a:gd name="connsiteX2726" fmla="*/ 1334279 w 1963622"/>
                              <a:gd name="connsiteY2726" fmla="*/ 590723 h 1823193"/>
                              <a:gd name="connsiteX2727" fmla="*/ 1360430 w 1963622"/>
                              <a:gd name="connsiteY2727" fmla="*/ 551498 h 1823193"/>
                              <a:gd name="connsiteX2728" fmla="*/ 1346402 w 1963622"/>
                              <a:gd name="connsiteY2728" fmla="*/ 557992 h 1823193"/>
                              <a:gd name="connsiteX2729" fmla="*/ 1316788 w 1963622"/>
                              <a:gd name="connsiteY2729" fmla="*/ 590983 h 1823193"/>
                              <a:gd name="connsiteX2730" fmla="*/ 1200670 w 1963622"/>
                              <a:gd name="connsiteY2730" fmla="*/ 728663 h 1823193"/>
                              <a:gd name="connsiteX2731" fmla="*/ 1300423 w 1963622"/>
                              <a:gd name="connsiteY2731" fmla="*/ 623888 h 1823193"/>
                              <a:gd name="connsiteX2732" fmla="*/ 1299297 w 1963622"/>
                              <a:gd name="connsiteY2732" fmla="*/ 622762 h 1823193"/>
                              <a:gd name="connsiteX2733" fmla="*/ 1300163 w 1963622"/>
                              <a:gd name="connsiteY2733" fmla="*/ 621982 h 1823193"/>
                              <a:gd name="connsiteX2734" fmla="*/ 1300855 w 1963622"/>
                              <a:gd name="connsiteY2734" fmla="*/ 622848 h 1823193"/>
                              <a:gd name="connsiteX2735" fmla="*/ 1300423 w 1963622"/>
                              <a:gd name="connsiteY2735" fmla="*/ 623888 h 1823193"/>
                              <a:gd name="connsiteX2736" fmla="*/ 1310467 w 1963622"/>
                              <a:gd name="connsiteY2736" fmla="*/ 613323 h 1823193"/>
                              <a:gd name="connsiteX2737" fmla="*/ 1308822 w 1963622"/>
                              <a:gd name="connsiteY2737" fmla="*/ 613237 h 1823193"/>
                              <a:gd name="connsiteX2738" fmla="*/ 1309082 w 1963622"/>
                              <a:gd name="connsiteY2738" fmla="*/ 609860 h 1823193"/>
                              <a:gd name="connsiteX2739" fmla="*/ 1310727 w 1963622"/>
                              <a:gd name="connsiteY2739" fmla="*/ 611159 h 1823193"/>
                              <a:gd name="connsiteX2740" fmla="*/ 1310467 w 1963622"/>
                              <a:gd name="connsiteY2740" fmla="*/ 613323 h 1823193"/>
                              <a:gd name="connsiteX2741" fmla="*/ 1261110 w 1963622"/>
                              <a:gd name="connsiteY2741" fmla="*/ 776720 h 1823193"/>
                              <a:gd name="connsiteX2742" fmla="*/ 1293582 w 1963622"/>
                              <a:gd name="connsiteY2742" fmla="*/ 727883 h 1823193"/>
                              <a:gd name="connsiteX2743" fmla="*/ 1293755 w 1963622"/>
                              <a:gd name="connsiteY2743" fmla="*/ 722861 h 1823193"/>
                              <a:gd name="connsiteX2744" fmla="*/ 1286308 w 1963622"/>
                              <a:gd name="connsiteY2744" fmla="*/ 725026 h 1823193"/>
                              <a:gd name="connsiteX2745" fmla="*/ 1275138 w 1963622"/>
                              <a:gd name="connsiteY2745" fmla="*/ 742604 h 1823193"/>
                              <a:gd name="connsiteX2746" fmla="*/ 1246563 w 1963622"/>
                              <a:gd name="connsiteY2746" fmla="*/ 788843 h 1823193"/>
                              <a:gd name="connsiteX2747" fmla="*/ 1261110 w 1963622"/>
                              <a:gd name="connsiteY2747" fmla="*/ 776720 h 1823193"/>
                              <a:gd name="connsiteX2748" fmla="*/ 1364327 w 1963622"/>
                              <a:gd name="connsiteY2748" fmla="*/ 548294 h 1823193"/>
                              <a:gd name="connsiteX2749" fmla="*/ 1363547 w 1963622"/>
                              <a:gd name="connsiteY2749" fmla="*/ 547514 h 1823193"/>
                              <a:gd name="connsiteX2750" fmla="*/ 1360517 w 1963622"/>
                              <a:gd name="connsiteY2750" fmla="*/ 551324 h 1823193"/>
                              <a:gd name="connsiteX2751" fmla="*/ 1364327 w 1963622"/>
                              <a:gd name="connsiteY2751" fmla="*/ 548294 h 1823193"/>
                              <a:gd name="connsiteX2752" fmla="*/ 1360517 w 1963622"/>
                              <a:gd name="connsiteY2752" fmla="*/ 551324 h 1823193"/>
                              <a:gd name="connsiteX2753" fmla="*/ 1360430 w 1963622"/>
                              <a:gd name="connsiteY2753" fmla="*/ 551498 h 1823193"/>
                              <a:gd name="connsiteX2754" fmla="*/ 1360603 w 1963622"/>
                              <a:gd name="connsiteY2754" fmla="*/ 551498 h 1823193"/>
                              <a:gd name="connsiteX2755" fmla="*/ 1360517 w 1963622"/>
                              <a:gd name="connsiteY2755" fmla="*/ 551324 h 1823193"/>
                              <a:gd name="connsiteX2756" fmla="*/ 1360517 w 1963622"/>
                              <a:gd name="connsiteY2756" fmla="*/ 551324 h 1823193"/>
                              <a:gd name="connsiteX2757" fmla="*/ 1360603 w 1963622"/>
                              <a:gd name="connsiteY2757" fmla="*/ 551411 h 1823193"/>
                              <a:gd name="connsiteX2758" fmla="*/ 1360603 w 1963622"/>
                              <a:gd name="connsiteY2758" fmla="*/ 551324 h 1823193"/>
                              <a:gd name="connsiteX2759" fmla="*/ 1360517 w 1963622"/>
                              <a:gd name="connsiteY2759" fmla="*/ 551324 h 1823193"/>
                              <a:gd name="connsiteX2760" fmla="*/ 1233055 w 1963622"/>
                              <a:gd name="connsiteY2760" fmla="*/ 805555 h 1823193"/>
                              <a:gd name="connsiteX2761" fmla="*/ 1235999 w 1963622"/>
                              <a:gd name="connsiteY2761" fmla="*/ 808240 h 1823193"/>
                              <a:gd name="connsiteX2762" fmla="*/ 1246563 w 1963622"/>
                              <a:gd name="connsiteY2762" fmla="*/ 794991 h 1823193"/>
                              <a:gd name="connsiteX2763" fmla="*/ 1233055 w 1963622"/>
                              <a:gd name="connsiteY2763" fmla="*/ 805555 h 1823193"/>
                              <a:gd name="connsiteX2764" fmla="*/ 1226907 w 1963622"/>
                              <a:gd name="connsiteY2764" fmla="*/ 823220 h 1823193"/>
                              <a:gd name="connsiteX2765" fmla="*/ 1226993 w 1963622"/>
                              <a:gd name="connsiteY2765" fmla="*/ 823306 h 1823193"/>
                              <a:gd name="connsiteX2766" fmla="*/ 1227513 w 1963622"/>
                              <a:gd name="connsiteY2766" fmla="*/ 822267 h 1823193"/>
                              <a:gd name="connsiteX2767" fmla="*/ 1226907 w 1963622"/>
                              <a:gd name="connsiteY2767" fmla="*/ 823220 h 1823193"/>
                              <a:gd name="connsiteX2768" fmla="*/ 1188287 w 1963622"/>
                              <a:gd name="connsiteY2768" fmla="*/ 875348 h 1823193"/>
                              <a:gd name="connsiteX2769" fmla="*/ 1175299 w 1963622"/>
                              <a:gd name="connsiteY2769" fmla="*/ 906347 h 1823193"/>
                              <a:gd name="connsiteX2770" fmla="*/ 1188287 w 1963622"/>
                              <a:gd name="connsiteY2770" fmla="*/ 875348 h 1823193"/>
                              <a:gd name="connsiteX2771" fmla="*/ 779838 w 1963622"/>
                              <a:gd name="connsiteY2771" fmla="*/ 1020734 h 1823193"/>
                              <a:gd name="connsiteX2772" fmla="*/ 776807 w 1963622"/>
                              <a:gd name="connsiteY2772" fmla="*/ 1016664 h 1823193"/>
                              <a:gd name="connsiteX2773" fmla="*/ 764252 w 1963622"/>
                              <a:gd name="connsiteY2773" fmla="*/ 1038225 h 1823193"/>
                              <a:gd name="connsiteX2774" fmla="*/ 779838 w 1963622"/>
                              <a:gd name="connsiteY2774" fmla="*/ 1020734 h 1823193"/>
                              <a:gd name="connsiteX2775" fmla="*/ 968087 w 1963622"/>
                              <a:gd name="connsiteY2775" fmla="*/ 1294794 h 1823193"/>
                              <a:gd name="connsiteX2776" fmla="*/ 970944 w 1963622"/>
                              <a:gd name="connsiteY2776" fmla="*/ 1293149 h 1823193"/>
                              <a:gd name="connsiteX2777" fmla="*/ 990514 w 1963622"/>
                              <a:gd name="connsiteY2777" fmla="*/ 1257127 h 1823193"/>
                              <a:gd name="connsiteX2778" fmla="*/ 987310 w 1963622"/>
                              <a:gd name="connsiteY2778" fmla="*/ 1251498 h 1823193"/>
                              <a:gd name="connsiteX2779" fmla="*/ 985058 w 1963622"/>
                              <a:gd name="connsiteY2779" fmla="*/ 1252451 h 1823193"/>
                              <a:gd name="connsiteX2780" fmla="*/ 965229 w 1963622"/>
                              <a:gd name="connsiteY2780" fmla="*/ 1291590 h 1823193"/>
                              <a:gd name="connsiteX2781" fmla="*/ 968087 w 1963622"/>
                              <a:gd name="connsiteY2781" fmla="*/ 1294794 h 1823193"/>
                              <a:gd name="connsiteX2782" fmla="*/ 1128106 w 1963622"/>
                              <a:gd name="connsiteY2782" fmla="*/ 929207 h 1823193"/>
                              <a:gd name="connsiteX2783" fmla="*/ 1145944 w 1963622"/>
                              <a:gd name="connsiteY2783" fmla="*/ 894311 h 1823193"/>
                              <a:gd name="connsiteX2784" fmla="*/ 1128106 w 1963622"/>
                              <a:gd name="connsiteY2784" fmla="*/ 929207 h 1823193"/>
                              <a:gd name="connsiteX2785" fmla="*/ 1200064 w 1963622"/>
                              <a:gd name="connsiteY2785" fmla="*/ 858462 h 1823193"/>
                              <a:gd name="connsiteX2786" fmla="*/ 1201535 w 1963622"/>
                              <a:gd name="connsiteY2786" fmla="*/ 863831 h 1823193"/>
                              <a:gd name="connsiteX2787" fmla="*/ 1206471 w 1963622"/>
                              <a:gd name="connsiteY2787" fmla="*/ 861233 h 1823193"/>
                              <a:gd name="connsiteX2788" fmla="*/ 1214351 w 1963622"/>
                              <a:gd name="connsiteY2788" fmla="*/ 847812 h 1823193"/>
                              <a:gd name="connsiteX2789" fmla="*/ 1226907 w 1963622"/>
                              <a:gd name="connsiteY2789" fmla="*/ 823393 h 1823193"/>
                              <a:gd name="connsiteX2790" fmla="*/ 1200064 w 1963622"/>
                              <a:gd name="connsiteY2790" fmla="*/ 858462 h 1823193"/>
                              <a:gd name="connsiteX2791" fmla="*/ 1226820 w 1963622"/>
                              <a:gd name="connsiteY2791" fmla="*/ 823393 h 1823193"/>
                              <a:gd name="connsiteX2792" fmla="*/ 1226907 w 1963622"/>
                              <a:gd name="connsiteY2792" fmla="*/ 823306 h 1823193"/>
                              <a:gd name="connsiteX2793" fmla="*/ 1226820 w 1963622"/>
                              <a:gd name="connsiteY2793" fmla="*/ 823220 h 1823193"/>
                              <a:gd name="connsiteX2794" fmla="*/ 1226820 w 1963622"/>
                              <a:gd name="connsiteY2794" fmla="*/ 823393 h 18231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 ang="0">
                                <a:pos x="connsiteX1182" y="connsiteY1182"/>
                              </a:cxn>
                              <a:cxn ang="0">
                                <a:pos x="connsiteX1183" y="connsiteY1183"/>
                              </a:cxn>
                              <a:cxn ang="0">
                                <a:pos x="connsiteX1184" y="connsiteY1184"/>
                              </a:cxn>
                              <a:cxn ang="0">
                                <a:pos x="connsiteX1185" y="connsiteY1185"/>
                              </a:cxn>
                              <a:cxn ang="0">
                                <a:pos x="connsiteX1186" y="connsiteY1186"/>
                              </a:cxn>
                              <a:cxn ang="0">
                                <a:pos x="connsiteX1187" y="connsiteY1187"/>
                              </a:cxn>
                              <a:cxn ang="0">
                                <a:pos x="connsiteX1188" y="connsiteY1188"/>
                              </a:cxn>
                              <a:cxn ang="0">
                                <a:pos x="connsiteX1189" y="connsiteY1189"/>
                              </a:cxn>
                              <a:cxn ang="0">
                                <a:pos x="connsiteX1190" y="connsiteY1190"/>
                              </a:cxn>
                              <a:cxn ang="0">
                                <a:pos x="connsiteX1191" y="connsiteY1191"/>
                              </a:cxn>
                              <a:cxn ang="0">
                                <a:pos x="connsiteX1192" y="connsiteY1192"/>
                              </a:cxn>
                              <a:cxn ang="0">
                                <a:pos x="connsiteX1193" y="connsiteY1193"/>
                              </a:cxn>
                              <a:cxn ang="0">
                                <a:pos x="connsiteX1194" y="connsiteY1194"/>
                              </a:cxn>
                              <a:cxn ang="0">
                                <a:pos x="connsiteX1195" y="connsiteY1195"/>
                              </a:cxn>
                              <a:cxn ang="0">
                                <a:pos x="connsiteX1196" y="connsiteY1196"/>
                              </a:cxn>
                              <a:cxn ang="0">
                                <a:pos x="connsiteX1197" y="connsiteY1197"/>
                              </a:cxn>
                              <a:cxn ang="0">
                                <a:pos x="connsiteX1198" y="connsiteY1198"/>
                              </a:cxn>
                              <a:cxn ang="0">
                                <a:pos x="connsiteX1199" y="connsiteY1199"/>
                              </a:cxn>
                              <a:cxn ang="0">
                                <a:pos x="connsiteX1200" y="connsiteY1200"/>
                              </a:cxn>
                              <a:cxn ang="0">
                                <a:pos x="connsiteX1201" y="connsiteY1201"/>
                              </a:cxn>
                              <a:cxn ang="0">
                                <a:pos x="connsiteX1202" y="connsiteY1202"/>
                              </a:cxn>
                              <a:cxn ang="0">
                                <a:pos x="connsiteX1203" y="connsiteY1203"/>
                              </a:cxn>
                              <a:cxn ang="0">
                                <a:pos x="connsiteX1204" y="connsiteY1204"/>
                              </a:cxn>
                              <a:cxn ang="0">
                                <a:pos x="connsiteX1205" y="connsiteY1205"/>
                              </a:cxn>
                              <a:cxn ang="0">
                                <a:pos x="connsiteX1206" y="connsiteY1206"/>
                              </a:cxn>
                              <a:cxn ang="0">
                                <a:pos x="connsiteX1207" y="connsiteY1207"/>
                              </a:cxn>
                              <a:cxn ang="0">
                                <a:pos x="connsiteX1208" y="connsiteY1208"/>
                              </a:cxn>
                              <a:cxn ang="0">
                                <a:pos x="connsiteX1209" y="connsiteY1209"/>
                              </a:cxn>
                              <a:cxn ang="0">
                                <a:pos x="connsiteX1210" y="connsiteY1210"/>
                              </a:cxn>
                              <a:cxn ang="0">
                                <a:pos x="connsiteX1211" y="connsiteY1211"/>
                              </a:cxn>
                              <a:cxn ang="0">
                                <a:pos x="connsiteX1212" y="connsiteY1212"/>
                              </a:cxn>
                              <a:cxn ang="0">
                                <a:pos x="connsiteX1213" y="connsiteY1213"/>
                              </a:cxn>
                              <a:cxn ang="0">
                                <a:pos x="connsiteX1214" y="connsiteY1214"/>
                              </a:cxn>
                              <a:cxn ang="0">
                                <a:pos x="connsiteX1215" y="connsiteY1215"/>
                              </a:cxn>
                              <a:cxn ang="0">
                                <a:pos x="connsiteX1216" y="connsiteY1216"/>
                              </a:cxn>
                              <a:cxn ang="0">
                                <a:pos x="connsiteX1217" y="connsiteY1217"/>
                              </a:cxn>
                              <a:cxn ang="0">
                                <a:pos x="connsiteX1218" y="connsiteY1218"/>
                              </a:cxn>
                              <a:cxn ang="0">
                                <a:pos x="connsiteX1219" y="connsiteY1219"/>
                              </a:cxn>
                              <a:cxn ang="0">
                                <a:pos x="connsiteX1220" y="connsiteY1220"/>
                              </a:cxn>
                              <a:cxn ang="0">
                                <a:pos x="connsiteX1221" y="connsiteY1221"/>
                              </a:cxn>
                              <a:cxn ang="0">
                                <a:pos x="connsiteX1222" y="connsiteY1222"/>
                              </a:cxn>
                              <a:cxn ang="0">
                                <a:pos x="connsiteX1223" y="connsiteY1223"/>
                              </a:cxn>
                              <a:cxn ang="0">
                                <a:pos x="connsiteX1224" y="connsiteY1224"/>
                              </a:cxn>
                              <a:cxn ang="0">
                                <a:pos x="connsiteX1225" y="connsiteY1225"/>
                              </a:cxn>
                              <a:cxn ang="0">
                                <a:pos x="connsiteX1226" y="connsiteY1226"/>
                              </a:cxn>
                              <a:cxn ang="0">
                                <a:pos x="connsiteX1227" y="connsiteY1227"/>
                              </a:cxn>
                              <a:cxn ang="0">
                                <a:pos x="connsiteX1228" y="connsiteY1228"/>
                              </a:cxn>
                              <a:cxn ang="0">
                                <a:pos x="connsiteX1229" y="connsiteY1229"/>
                              </a:cxn>
                              <a:cxn ang="0">
                                <a:pos x="connsiteX1230" y="connsiteY1230"/>
                              </a:cxn>
                              <a:cxn ang="0">
                                <a:pos x="connsiteX1231" y="connsiteY1231"/>
                              </a:cxn>
                              <a:cxn ang="0">
                                <a:pos x="connsiteX1232" y="connsiteY1232"/>
                              </a:cxn>
                              <a:cxn ang="0">
                                <a:pos x="connsiteX1233" y="connsiteY1233"/>
                              </a:cxn>
                              <a:cxn ang="0">
                                <a:pos x="connsiteX1234" y="connsiteY1234"/>
                              </a:cxn>
                              <a:cxn ang="0">
                                <a:pos x="connsiteX1235" y="connsiteY1235"/>
                              </a:cxn>
                              <a:cxn ang="0">
                                <a:pos x="connsiteX1236" y="connsiteY1236"/>
                              </a:cxn>
                              <a:cxn ang="0">
                                <a:pos x="connsiteX1237" y="connsiteY1237"/>
                              </a:cxn>
                              <a:cxn ang="0">
                                <a:pos x="connsiteX1238" y="connsiteY1238"/>
                              </a:cxn>
                              <a:cxn ang="0">
                                <a:pos x="connsiteX1239" y="connsiteY1239"/>
                              </a:cxn>
                              <a:cxn ang="0">
                                <a:pos x="connsiteX1240" y="connsiteY1240"/>
                              </a:cxn>
                              <a:cxn ang="0">
                                <a:pos x="connsiteX1241" y="connsiteY1241"/>
                              </a:cxn>
                              <a:cxn ang="0">
                                <a:pos x="connsiteX1242" y="connsiteY1242"/>
                              </a:cxn>
                              <a:cxn ang="0">
                                <a:pos x="connsiteX1243" y="connsiteY1243"/>
                              </a:cxn>
                              <a:cxn ang="0">
                                <a:pos x="connsiteX1244" y="connsiteY1244"/>
                              </a:cxn>
                              <a:cxn ang="0">
                                <a:pos x="connsiteX1245" y="connsiteY1245"/>
                              </a:cxn>
                              <a:cxn ang="0">
                                <a:pos x="connsiteX1246" y="connsiteY1246"/>
                              </a:cxn>
                              <a:cxn ang="0">
                                <a:pos x="connsiteX1247" y="connsiteY1247"/>
                              </a:cxn>
                              <a:cxn ang="0">
                                <a:pos x="connsiteX1248" y="connsiteY1248"/>
                              </a:cxn>
                              <a:cxn ang="0">
                                <a:pos x="connsiteX1249" y="connsiteY1249"/>
                              </a:cxn>
                              <a:cxn ang="0">
                                <a:pos x="connsiteX1250" y="connsiteY1250"/>
                              </a:cxn>
                              <a:cxn ang="0">
                                <a:pos x="connsiteX1251" y="connsiteY1251"/>
                              </a:cxn>
                              <a:cxn ang="0">
                                <a:pos x="connsiteX1252" y="connsiteY1252"/>
                              </a:cxn>
                              <a:cxn ang="0">
                                <a:pos x="connsiteX1253" y="connsiteY1253"/>
                              </a:cxn>
                              <a:cxn ang="0">
                                <a:pos x="connsiteX1254" y="connsiteY1254"/>
                              </a:cxn>
                              <a:cxn ang="0">
                                <a:pos x="connsiteX1255" y="connsiteY1255"/>
                              </a:cxn>
                              <a:cxn ang="0">
                                <a:pos x="connsiteX1256" y="connsiteY1256"/>
                              </a:cxn>
                              <a:cxn ang="0">
                                <a:pos x="connsiteX1257" y="connsiteY1257"/>
                              </a:cxn>
                              <a:cxn ang="0">
                                <a:pos x="connsiteX1258" y="connsiteY1258"/>
                              </a:cxn>
                              <a:cxn ang="0">
                                <a:pos x="connsiteX1259" y="connsiteY1259"/>
                              </a:cxn>
                              <a:cxn ang="0">
                                <a:pos x="connsiteX1260" y="connsiteY1260"/>
                              </a:cxn>
                              <a:cxn ang="0">
                                <a:pos x="connsiteX1261" y="connsiteY1261"/>
                              </a:cxn>
                              <a:cxn ang="0">
                                <a:pos x="connsiteX1262" y="connsiteY1262"/>
                              </a:cxn>
                              <a:cxn ang="0">
                                <a:pos x="connsiteX1263" y="connsiteY1263"/>
                              </a:cxn>
                              <a:cxn ang="0">
                                <a:pos x="connsiteX1264" y="connsiteY1264"/>
                              </a:cxn>
                              <a:cxn ang="0">
                                <a:pos x="connsiteX1265" y="connsiteY1265"/>
                              </a:cxn>
                              <a:cxn ang="0">
                                <a:pos x="connsiteX1266" y="connsiteY1266"/>
                              </a:cxn>
                              <a:cxn ang="0">
                                <a:pos x="connsiteX1267" y="connsiteY1267"/>
                              </a:cxn>
                              <a:cxn ang="0">
                                <a:pos x="connsiteX1268" y="connsiteY1268"/>
                              </a:cxn>
                              <a:cxn ang="0">
                                <a:pos x="connsiteX1269" y="connsiteY1269"/>
                              </a:cxn>
                              <a:cxn ang="0">
                                <a:pos x="connsiteX1270" y="connsiteY1270"/>
                              </a:cxn>
                              <a:cxn ang="0">
                                <a:pos x="connsiteX1271" y="connsiteY1271"/>
                              </a:cxn>
                              <a:cxn ang="0">
                                <a:pos x="connsiteX1272" y="connsiteY1272"/>
                              </a:cxn>
                              <a:cxn ang="0">
                                <a:pos x="connsiteX1273" y="connsiteY1273"/>
                              </a:cxn>
                              <a:cxn ang="0">
                                <a:pos x="connsiteX1274" y="connsiteY1274"/>
                              </a:cxn>
                              <a:cxn ang="0">
                                <a:pos x="connsiteX1275" y="connsiteY1275"/>
                              </a:cxn>
                              <a:cxn ang="0">
                                <a:pos x="connsiteX1276" y="connsiteY1276"/>
                              </a:cxn>
                              <a:cxn ang="0">
                                <a:pos x="connsiteX1277" y="connsiteY1277"/>
                              </a:cxn>
                              <a:cxn ang="0">
                                <a:pos x="connsiteX1278" y="connsiteY1278"/>
                              </a:cxn>
                              <a:cxn ang="0">
                                <a:pos x="connsiteX1279" y="connsiteY1279"/>
                              </a:cxn>
                              <a:cxn ang="0">
                                <a:pos x="connsiteX1280" y="connsiteY1280"/>
                              </a:cxn>
                              <a:cxn ang="0">
                                <a:pos x="connsiteX1281" y="connsiteY1281"/>
                              </a:cxn>
                              <a:cxn ang="0">
                                <a:pos x="connsiteX1282" y="connsiteY1282"/>
                              </a:cxn>
                              <a:cxn ang="0">
                                <a:pos x="connsiteX1283" y="connsiteY1283"/>
                              </a:cxn>
                              <a:cxn ang="0">
                                <a:pos x="connsiteX1284" y="connsiteY1284"/>
                              </a:cxn>
                              <a:cxn ang="0">
                                <a:pos x="connsiteX1285" y="connsiteY1285"/>
                              </a:cxn>
                              <a:cxn ang="0">
                                <a:pos x="connsiteX1286" y="connsiteY1286"/>
                              </a:cxn>
                              <a:cxn ang="0">
                                <a:pos x="connsiteX1287" y="connsiteY1287"/>
                              </a:cxn>
                              <a:cxn ang="0">
                                <a:pos x="connsiteX1288" y="connsiteY1288"/>
                              </a:cxn>
                              <a:cxn ang="0">
                                <a:pos x="connsiteX1289" y="connsiteY1289"/>
                              </a:cxn>
                              <a:cxn ang="0">
                                <a:pos x="connsiteX1290" y="connsiteY1290"/>
                              </a:cxn>
                              <a:cxn ang="0">
                                <a:pos x="connsiteX1291" y="connsiteY1291"/>
                              </a:cxn>
                              <a:cxn ang="0">
                                <a:pos x="connsiteX1292" y="connsiteY1292"/>
                              </a:cxn>
                              <a:cxn ang="0">
                                <a:pos x="connsiteX1293" y="connsiteY1293"/>
                              </a:cxn>
                              <a:cxn ang="0">
                                <a:pos x="connsiteX1294" y="connsiteY1294"/>
                              </a:cxn>
                              <a:cxn ang="0">
                                <a:pos x="connsiteX1295" y="connsiteY1295"/>
                              </a:cxn>
                              <a:cxn ang="0">
                                <a:pos x="connsiteX1296" y="connsiteY1296"/>
                              </a:cxn>
                              <a:cxn ang="0">
                                <a:pos x="connsiteX1297" y="connsiteY1297"/>
                              </a:cxn>
                              <a:cxn ang="0">
                                <a:pos x="connsiteX1298" y="connsiteY1298"/>
                              </a:cxn>
                              <a:cxn ang="0">
                                <a:pos x="connsiteX1299" y="connsiteY1299"/>
                              </a:cxn>
                              <a:cxn ang="0">
                                <a:pos x="connsiteX1300" y="connsiteY1300"/>
                              </a:cxn>
                              <a:cxn ang="0">
                                <a:pos x="connsiteX1301" y="connsiteY1301"/>
                              </a:cxn>
                              <a:cxn ang="0">
                                <a:pos x="connsiteX1302" y="connsiteY1302"/>
                              </a:cxn>
                              <a:cxn ang="0">
                                <a:pos x="connsiteX1303" y="connsiteY1303"/>
                              </a:cxn>
                              <a:cxn ang="0">
                                <a:pos x="connsiteX1304" y="connsiteY1304"/>
                              </a:cxn>
                              <a:cxn ang="0">
                                <a:pos x="connsiteX1305" y="connsiteY1305"/>
                              </a:cxn>
                              <a:cxn ang="0">
                                <a:pos x="connsiteX1306" y="connsiteY1306"/>
                              </a:cxn>
                              <a:cxn ang="0">
                                <a:pos x="connsiteX1307" y="connsiteY1307"/>
                              </a:cxn>
                              <a:cxn ang="0">
                                <a:pos x="connsiteX1308" y="connsiteY1308"/>
                              </a:cxn>
                              <a:cxn ang="0">
                                <a:pos x="connsiteX1309" y="connsiteY1309"/>
                              </a:cxn>
                              <a:cxn ang="0">
                                <a:pos x="connsiteX1310" y="connsiteY1310"/>
                              </a:cxn>
                              <a:cxn ang="0">
                                <a:pos x="connsiteX1311" y="connsiteY1311"/>
                              </a:cxn>
                              <a:cxn ang="0">
                                <a:pos x="connsiteX1312" y="connsiteY1312"/>
                              </a:cxn>
                              <a:cxn ang="0">
                                <a:pos x="connsiteX1313" y="connsiteY1313"/>
                              </a:cxn>
                              <a:cxn ang="0">
                                <a:pos x="connsiteX1314" y="connsiteY1314"/>
                              </a:cxn>
                              <a:cxn ang="0">
                                <a:pos x="connsiteX1315" y="connsiteY1315"/>
                              </a:cxn>
                              <a:cxn ang="0">
                                <a:pos x="connsiteX1316" y="connsiteY1316"/>
                              </a:cxn>
                              <a:cxn ang="0">
                                <a:pos x="connsiteX1317" y="connsiteY1317"/>
                              </a:cxn>
                              <a:cxn ang="0">
                                <a:pos x="connsiteX1318" y="connsiteY1318"/>
                              </a:cxn>
                              <a:cxn ang="0">
                                <a:pos x="connsiteX1319" y="connsiteY1319"/>
                              </a:cxn>
                              <a:cxn ang="0">
                                <a:pos x="connsiteX1320" y="connsiteY1320"/>
                              </a:cxn>
                              <a:cxn ang="0">
                                <a:pos x="connsiteX1321" y="connsiteY1321"/>
                              </a:cxn>
                              <a:cxn ang="0">
                                <a:pos x="connsiteX1322" y="connsiteY1322"/>
                              </a:cxn>
                              <a:cxn ang="0">
                                <a:pos x="connsiteX1323" y="connsiteY1323"/>
                              </a:cxn>
                              <a:cxn ang="0">
                                <a:pos x="connsiteX1324" y="connsiteY1324"/>
                              </a:cxn>
                              <a:cxn ang="0">
                                <a:pos x="connsiteX1325" y="connsiteY1325"/>
                              </a:cxn>
                              <a:cxn ang="0">
                                <a:pos x="connsiteX1326" y="connsiteY1326"/>
                              </a:cxn>
                              <a:cxn ang="0">
                                <a:pos x="connsiteX1327" y="connsiteY1327"/>
                              </a:cxn>
                              <a:cxn ang="0">
                                <a:pos x="connsiteX1328" y="connsiteY1328"/>
                              </a:cxn>
                              <a:cxn ang="0">
                                <a:pos x="connsiteX1329" y="connsiteY1329"/>
                              </a:cxn>
                              <a:cxn ang="0">
                                <a:pos x="connsiteX1330" y="connsiteY1330"/>
                              </a:cxn>
                              <a:cxn ang="0">
                                <a:pos x="connsiteX1331" y="connsiteY1331"/>
                              </a:cxn>
                              <a:cxn ang="0">
                                <a:pos x="connsiteX1332" y="connsiteY1332"/>
                              </a:cxn>
                              <a:cxn ang="0">
                                <a:pos x="connsiteX1333" y="connsiteY1333"/>
                              </a:cxn>
                              <a:cxn ang="0">
                                <a:pos x="connsiteX1334" y="connsiteY1334"/>
                              </a:cxn>
                              <a:cxn ang="0">
                                <a:pos x="connsiteX1335" y="connsiteY1335"/>
                              </a:cxn>
                              <a:cxn ang="0">
                                <a:pos x="connsiteX1336" y="connsiteY1336"/>
                              </a:cxn>
                              <a:cxn ang="0">
                                <a:pos x="connsiteX1337" y="connsiteY1337"/>
                              </a:cxn>
                              <a:cxn ang="0">
                                <a:pos x="connsiteX1338" y="connsiteY1338"/>
                              </a:cxn>
                              <a:cxn ang="0">
                                <a:pos x="connsiteX1339" y="connsiteY1339"/>
                              </a:cxn>
                              <a:cxn ang="0">
                                <a:pos x="connsiteX1340" y="connsiteY1340"/>
                              </a:cxn>
                              <a:cxn ang="0">
                                <a:pos x="connsiteX1341" y="connsiteY1341"/>
                              </a:cxn>
                              <a:cxn ang="0">
                                <a:pos x="connsiteX1342" y="connsiteY1342"/>
                              </a:cxn>
                              <a:cxn ang="0">
                                <a:pos x="connsiteX1343" y="connsiteY1343"/>
                              </a:cxn>
                              <a:cxn ang="0">
                                <a:pos x="connsiteX1344" y="connsiteY1344"/>
                              </a:cxn>
                              <a:cxn ang="0">
                                <a:pos x="connsiteX1345" y="connsiteY1345"/>
                              </a:cxn>
                              <a:cxn ang="0">
                                <a:pos x="connsiteX1346" y="connsiteY1346"/>
                              </a:cxn>
                              <a:cxn ang="0">
                                <a:pos x="connsiteX1347" y="connsiteY1347"/>
                              </a:cxn>
                              <a:cxn ang="0">
                                <a:pos x="connsiteX1348" y="connsiteY1348"/>
                              </a:cxn>
                              <a:cxn ang="0">
                                <a:pos x="connsiteX1349" y="connsiteY1349"/>
                              </a:cxn>
                              <a:cxn ang="0">
                                <a:pos x="connsiteX1350" y="connsiteY1350"/>
                              </a:cxn>
                              <a:cxn ang="0">
                                <a:pos x="connsiteX1351" y="connsiteY1351"/>
                              </a:cxn>
                              <a:cxn ang="0">
                                <a:pos x="connsiteX1352" y="connsiteY1352"/>
                              </a:cxn>
                              <a:cxn ang="0">
                                <a:pos x="connsiteX1353" y="connsiteY1353"/>
                              </a:cxn>
                              <a:cxn ang="0">
                                <a:pos x="connsiteX1354" y="connsiteY1354"/>
                              </a:cxn>
                              <a:cxn ang="0">
                                <a:pos x="connsiteX1355" y="connsiteY1355"/>
                              </a:cxn>
                              <a:cxn ang="0">
                                <a:pos x="connsiteX1356" y="connsiteY1356"/>
                              </a:cxn>
                              <a:cxn ang="0">
                                <a:pos x="connsiteX1357" y="connsiteY1357"/>
                              </a:cxn>
                              <a:cxn ang="0">
                                <a:pos x="connsiteX1358" y="connsiteY1358"/>
                              </a:cxn>
                              <a:cxn ang="0">
                                <a:pos x="connsiteX1359" y="connsiteY1359"/>
                              </a:cxn>
                              <a:cxn ang="0">
                                <a:pos x="connsiteX1360" y="connsiteY1360"/>
                              </a:cxn>
                              <a:cxn ang="0">
                                <a:pos x="connsiteX1361" y="connsiteY1361"/>
                              </a:cxn>
                              <a:cxn ang="0">
                                <a:pos x="connsiteX1362" y="connsiteY1362"/>
                              </a:cxn>
                              <a:cxn ang="0">
                                <a:pos x="connsiteX1363" y="connsiteY1363"/>
                              </a:cxn>
                              <a:cxn ang="0">
                                <a:pos x="connsiteX1364" y="connsiteY1364"/>
                              </a:cxn>
                              <a:cxn ang="0">
                                <a:pos x="connsiteX1365" y="connsiteY1365"/>
                              </a:cxn>
                              <a:cxn ang="0">
                                <a:pos x="connsiteX1366" y="connsiteY1366"/>
                              </a:cxn>
                              <a:cxn ang="0">
                                <a:pos x="connsiteX1367" y="connsiteY1367"/>
                              </a:cxn>
                              <a:cxn ang="0">
                                <a:pos x="connsiteX1368" y="connsiteY1368"/>
                              </a:cxn>
                              <a:cxn ang="0">
                                <a:pos x="connsiteX1369" y="connsiteY1369"/>
                              </a:cxn>
                              <a:cxn ang="0">
                                <a:pos x="connsiteX1370" y="connsiteY1370"/>
                              </a:cxn>
                              <a:cxn ang="0">
                                <a:pos x="connsiteX1371" y="connsiteY1371"/>
                              </a:cxn>
                              <a:cxn ang="0">
                                <a:pos x="connsiteX1372" y="connsiteY1372"/>
                              </a:cxn>
                              <a:cxn ang="0">
                                <a:pos x="connsiteX1373" y="connsiteY1373"/>
                              </a:cxn>
                              <a:cxn ang="0">
                                <a:pos x="connsiteX1374" y="connsiteY1374"/>
                              </a:cxn>
                              <a:cxn ang="0">
                                <a:pos x="connsiteX1375" y="connsiteY1375"/>
                              </a:cxn>
                              <a:cxn ang="0">
                                <a:pos x="connsiteX1376" y="connsiteY1376"/>
                              </a:cxn>
                              <a:cxn ang="0">
                                <a:pos x="connsiteX1377" y="connsiteY1377"/>
                              </a:cxn>
                              <a:cxn ang="0">
                                <a:pos x="connsiteX1378" y="connsiteY1378"/>
                              </a:cxn>
                              <a:cxn ang="0">
                                <a:pos x="connsiteX1379" y="connsiteY1379"/>
                              </a:cxn>
                              <a:cxn ang="0">
                                <a:pos x="connsiteX1380" y="connsiteY1380"/>
                              </a:cxn>
                              <a:cxn ang="0">
                                <a:pos x="connsiteX1381" y="connsiteY1381"/>
                              </a:cxn>
                              <a:cxn ang="0">
                                <a:pos x="connsiteX1382" y="connsiteY1382"/>
                              </a:cxn>
                              <a:cxn ang="0">
                                <a:pos x="connsiteX1383" y="connsiteY1383"/>
                              </a:cxn>
                              <a:cxn ang="0">
                                <a:pos x="connsiteX1384" y="connsiteY1384"/>
                              </a:cxn>
                              <a:cxn ang="0">
                                <a:pos x="connsiteX1385" y="connsiteY1385"/>
                              </a:cxn>
                              <a:cxn ang="0">
                                <a:pos x="connsiteX1386" y="connsiteY1386"/>
                              </a:cxn>
                              <a:cxn ang="0">
                                <a:pos x="connsiteX1387" y="connsiteY1387"/>
                              </a:cxn>
                              <a:cxn ang="0">
                                <a:pos x="connsiteX1388" y="connsiteY1388"/>
                              </a:cxn>
                              <a:cxn ang="0">
                                <a:pos x="connsiteX1389" y="connsiteY1389"/>
                              </a:cxn>
                              <a:cxn ang="0">
                                <a:pos x="connsiteX1390" y="connsiteY1390"/>
                              </a:cxn>
                              <a:cxn ang="0">
                                <a:pos x="connsiteX1391" y="connsiteY1391"/>
                              </a:cxn>
                              <a:cxn ang="0">
                                <a:pos x="connsiteX1392" y="connsiteY1392"/>
                              </a:cxn>
                              <a:cxn ang="0">
                                <a:pos x="connsiteX1393" y="connsiteY1393"/>
                              </a:cxn>
                              <a:cxn ang="0">
                                <a:pos x="connsiteX1394" y="connsiteY1394"/>
                              </a:cxn>
                              <a:cxn ang="0">
                                <a:pos x="connsiteX1395" y="connsiteY1395"/>
                              </a:cxn>
                              <a:cxn ang="0">
                                <a:pos x="connsiteX1396" y="connsiteY1396"/>
                              </a:cxn>
                              <a:cxn ang="0">
                                <a:pos x="connsiteX1397" y="connsiteY1397"/>
                              </a:cxn>
                              <a:cxn ang="0">
                                <a:pos x="connsiteX1398" y="connsiteY1398"/>
                              </a:cxn>
                              <a:cxn ang="0">
                                <a:pos x="connsiteX1399" y="connsiteY1399"/>
                              </a:cxn>
                              <a:cxn ang="0">
                                <a:pos x="connsiteX1400" y="connsiteY1400"/>
                              </a:cxn>
                              <a:cxn ang="0">
                                <a:pos x="connsiteX1401" y="connsiteY1401"/>
                              </a:cxn>
                              <a:cxn ang="0">
                                <a:pos x="connsiteX1402" y="connsiteY1402"/>
                              </a:cxn>
                              <a:cxn ang="0">
                                <a:pos x="connsiteX1403" y="connsiteY1403"/>
                              </a:cxn>
                              <a:cxn ang="0">
                                <a:pos x="connsiteX1404" y="connsiteY1404"/>
                              </a:cxn>
                              <a:cxn ang="0">
                                <a:pos x="connsiteX1405" y="connsiteY1405"/>
                              </a:cxn>
                              <a:cxn ang="0">
                                <a:pos x="connsiteX1406" y="connsiteY1406"/>
                              </a:cxn>
                              <a:cxn ang="0">
                                <a:pos x="connsiteX1407" y="connsiteY1407"/>
                              </a:cxn>
                              <a:cxn ang="0">
                                <a:pos x="connsiteX1408" y="connsiteY1408"/>
                              </a:cxn>
                              <a:cxn ang="0">
                                <a:pos x="connsiteX1409" y="connsiteY1409"/>
                              </a:cxn>
                              <a:cxn ang="0">
                                <a:pos x="connsiteX1410" y="connsiteY1410"/>
                              </a:cxn>
                              <a:cxn ang="0">
                                <a:pos x="connsiteX1411" y="connsiteY1411"/>
                              </a:cxn>
                              <a:cxn ang="0">
                                <a:pos x="connsiteX1412" y="connsiteY1412"/>
                              </a:cxn>
                              <a:cxn ang="0">
                                <a:pos x="connsiteX1413" y="connsiteY1413"/>
                              </a:cxn>
                              <a:cxn ang="0">
                                <a:pos x="connsiteX1414" y="connsiteY1414"/>
                              </a:cxn>
                              <a:cxn ang="0">
                                <a:pos x="connsiteX1415" y="connsiteY1415"/>
                              </a:cxn>
                              <a:cxn ang="0">
                                <a:pos x="connsiteX1416" y="connsiteY1416"/>
                              </a:cxn>
                              <a:cxn ang="0">
                                <a:pos x="connsiteX1417" y="connsiteY1417"/>
                              </a:cxn>
                              <a:cxn ang="0">
                                <a:pos x="connsiteX1418" y="connsiteY1418"/>
                              </a:cxn>
                              <a:cxn ang="0">
                                <a:pos x="connsiteX1419" y="connsiteY1419"/>
                              </a:cxn>
                              <a:cxn ang="0">
                                <a:pos x="connsiteX1420" y="connsiteY1420"/>
                              </a:cxn>
                              <a:cxn ang="0">
                                <a:pos x="connsiteX1421" y="connsiteY1421"/>
                              </a:cxn>
                              <a:cxn ang="0">
                                <a:pos x="connsiteX1422" y="connsiteY1422"/>
                              </a:cxn>
                              <a:cxn ang="0">
                                <a:pos x="connsiteX1423" y="connsiteY1423"/>
                              </a:cxn>
                              <a:cxn ang="0">
                                <a:pos x="connsiteX1424" y="connsiteY1424"/>
                              </a:cxn>
                              <a:cxn ang="0">
                                <a:pos x="connsiteX1425" y="connsiteY1425"/>
                              </a:cxn>
                              <a:cxn ang="0">
                                <a:pos x="connsiteX1426" y="connsiteY1426"/>
                              </a:cxn>
                              <a:cxn ang="0">
                                <a:pos x="connsiteX1427" y="connsiteY1427"/>
                              </a:cxn>
                              <a:cxn ang="0">
                                <a:pos x="connsiteX1428" y="connsiteY1428"/>
                              </a:cxn>
                              <a:cxn ang="0">
                                <a:pos x="connsiteX1429" y="connsiteY1429"/>
                              </a:cxn>
                              <a:cxn ang="0">
                                <a:pos x="connsiteX1430" y="connsiteY1430"/>
                              </a:cxn>
                              <a:cxn ang="0">
                                <a:pos x="connsiteX1431" y="connsiteY1431"/>
                              </a:cxn>
                              <a:cxn ang="0">
                                <a:pos x="connsiteX1432" y="connsiteY1432"/>
                              </a:cxn>
                              <a:cxn ang="0">
                                <a:pos x="connsiteX1433" y="connsiteY1433"/>
                              </a:cxn>
                              <a:cxn ang="0">
                                <a:pos x="connsiteX1434" y="connsiteY1434"/>
                              </a:cxn>
                              <a:cxn ang="0">
                                <a:pos x="connsiteX1435" y="connsiteY1435"/>
                              </a:cxn>
                              <a:cxn ang="0">
                                <a:pos x="connsiteX1436" y="connsiteY1436"/>
                              </a:cxn>
                              <a:cxn ang="0">
                                <a:pos x="connsiteX1437" y="connsiteY1437"/>
                              </a:cxn>
                              <a:cxn ang="0">
                                <a:pos x="connsiteX1438" y="connsiteY1438"/>
                              </a:cxn>
                              <a:cxn ang="0">
                                <a:pos x="connsiteX1439" y="connsiteY1439"/>
                              </a:cxn>
                              <a:cxn ang="0">
                                <a:pos x="connsiteX1440" y="connsiteY1440"/>
                              </a:cxn>
                              <a:cxn ang="0">
                                <a:pos x="connsiteX1441" y="connsiteY1441"/>
                              </a:cxn>
                              <a:cxn ang="0">
                                <a:pos x="connsiteX1442" y="connsiteY1442"/>
                              </a:cxn>
                              <a:cxn ang="0">
                                <a:pos x="connsiteX1443" y="connsiteY1443"/>
                              </a:cxn>
                              <a:cxn ang="0">
                                <a:pos x="connsiteX1444" y="connsiteY1444"/>
                              </a:cxn>
                              <a:cxn ang="0">
                                <a:pos x="connsiteX1445" y="connsiteY1445"/>
                              </a:cxn>
                              <a:cxn ang="0">
                                <a:pos x="connsiteX1446" y="connsiteY1446"/>
                              </a:cxn>
                              <a:cxn ang="0">
                                <a:pos x="connsiteX1447" y="connsiteY1447"/>
                              </a:cxn>
                              <a:cxn ang="0">
                                <a:pos x="connsiteX1448" y="connsiteY1448"/>
                              </a:cxn>
                              <a:cxn ang="0">
                                <a:pos x="connsiteX1449" y="connsiteY1449"/>
                              </a:cxn>
                              <a:cxn ang="0">
                                <a:pos x="connsiteX1450" y="connsiteY1450"/>
                              </a:cxn>
                              <a:cxn ang="0">
                                <a:pos x="connsiteX1451" y="connsiteY1451"/>
                              </a:cxn>
                              <a:cxn ang="0">
                                <a:pos x="connsiteX1452" y="connsiteY1452"/>
                              </a:cxn>
                              <a:cxn ang="0">
                                <a:pos x="connsiteX1453" y="connsiteY1453"/>
                              </a:cxn>
                              <a:cxn ang="0">
                                <a:pos x="connsiteX1454" y="connsiteY1454"/>
                              </a:cxn>
                              <a:cxn ang="0">
                                <a:pos x="connsiteX1455" y="connsiteY1455"/>
                              </a:cxn>
                              <a:cxn ang="0">
                                <a:pos x="connsiteX1456" y="connsiteY1456"/>
                              </a:cxn>
                              <a:cxn ang="0">
                                <a:pos x="connsiteX1457" y="connsiteY1457"/>
                              </a:cxn>
                              <a:cxn ang="0">
                                <a:pos x="connsiteX1458" y="connsiteY1458"/>
                              </a:cxn>
                              <a:cxn ang="0">
                                <a:pos x="connsiteX1459" y="connsiteY1459"/>
                              </a:cxn>
                              <a:cxn ang="0">
                                <a:pos x="connsiteX1460" y="connsiteY1460"/>
                              </a:cxn>
                              <a:cxn ang="0">
                                <a:pos x="connsiteX1461" y="connsiteY1461"/>
                              </a:cxn>
                              <a:cxn ang="0">
                                <a:pos x="connsiteX1462" y="connsiteY1462"/>
                              </a:cxn>
                              <a:cxn ang="0">
                                <a:pos x="connsiteX1463" y="connsiteY1463"/>
                              </a:cxn>
                              <a:cxn ang="0">
                                <a:pos x="connsiteX1464" y="connsiteY1464"/>
                              </a:cxn>
                              <a:cxn ang="0">
                                <a:pos x="connsiteX1465" y="connsiteY1465"/>
                              </a:cxn>
                              <a:cxn ang="0">
                                <a:pos x="connsiteX1466" y="connsiteY1466"/>
                              </a:cxn>
                              <a:cxn ang="0">
                                <a:pos x="connsiteX1467" y="connsiteY1467"/>
                              </a:cxn>
                              <a:cxn ang="0">
                                <a:pos x="connsiteX1468" y="connsiteY1468"/>
                              </a:cxn>
                              <a:cxn ang="0">
                                <a:pos x="connsiteX1469" y="connsiteY1469"/>
                              </a:cxn>
                              <a:cxn ang="0">
                                <a:pos x="connsiteX1470" y="connsiteY1470"/>
                              </a:cxn>
                              <a:cxn ang="0">
                                <a:pos x="connsiteX1471" y="connsiteY1471"/>
                              </a:cxn>
                              <a:cxn ang="0">
                                <a:pos x="connsiteX1472" y="connsiteY1472"/>
                              </a:cxn>
                              <a:cxn ang="0">
                                <a:pos x="connsiteX1473" y="connsiteY1473"/>
                              </a:cxn>
                              <a:cxn ang="0">
                                <a:pos x="connsiteX1474" y="connsiteY1474"/>
                              </a:cxn>
                              <a:cxn ang="0">
                                <a:pos x="connsiteX1475" y="connsiteY1475"/>
                              </a:cxn>
                              <a:cxn ang="0">
                                <a:pos x="connsiteX1476" y="connsiteY1476"/>
                              </a:cxn>
                              <a:cxn ang="0">
                                <a:pos x="connsiteX1477" y="connsiteY1477"/>
                              </a:cxn>
                              <a:cxn ang="0">
                                <a:pos x="connsiteX1478" y="connsiteY1478"/>
                              </a:cxn>
                              <a:cxn ang="0">
                                <a:pos x="connsiteX1479" y="connsiteY1479"/>
                              </a:cxn>
                              <a:cxn ang="0">
                                <a:pos x="connsiteX1480" y="connsiteY1480"/>
                              </a:cxn>
                              <a:cxn ang="0">
                                <a:pos x="connsiteX1481" y="connsiteY1481"/>
                              </a:cxn>
                              <a:cxn ang="0">
                                <a:pos x="connsiteX1482" y="connsiteY1482"/>
                              </a:cxn>
                              <a:cxn ang="0">
                                <a:pos x="connsiteX1483" y="connsiteY1483"/>
                              </a:cxn>
                              <a:cxn ang="0">
                                <a:pos x="connsiteX1484" y="connsiteY1484"/>
                              </a:cxn>
                              <a:cxn ang="0">
                                <a:pos x="connsiteX1485" y="connsiteY1485"/>
                              </a:cxn>
                              <a:cxn ang="0">
                                <a:pos x="connsiteX1486" y="connsiteY1486"/>
                              </a:cxn>
                              <a:cxn ang="0">
                                <a:pos x="connsiteX1487" y="connsiteY1487"/>
                              </a:cxn>
                              <a:cxn ang="0">
                                <a:pos x="connsiteX1488" y="connsiteY1488"/>
                              </a:cxn>
                              <a:cxn ang="0">
                                <a:pos x="connsiteX1489" y="connsiteY1489"/>
                              </a:cxn>
                              <a:cxn ang="0">
                                <a:pos x="connsiteX1490" y="connsiteY1490"/>
                              </a:cxn>
                              <a:cxn ang="0">
                                <a:pos x="connsiteX1491" y="connsiteY1491"/>
                              </a:cxn>
                              <a:cxn ang="0">
                                <a:pos x="connsiteX1492" y="connsiteY1492"/>
                              </a:cxn>
                              <a:cxn ang="0">
                                <a:pos x="connsiteX1493" y="connsiteY1493"/>
                              </a:cxn>
                              <a:cxn ang="0">
                                <a:pos x="connsiteX1494" y="connsiteY1494"/>
                              </a:cxn>
                              <a:cxn ang="0">
                                <a:pos x="connsiteX1495" y="connsiteY1495"/>
                              </a:cxn>
                              <a:cxn ang="0">
                                <a:pos x="connsiteX1496" y="connsiteY1496"/>
                              </a:cxn>
                              <a:cxn ang="0">
                                <a:pos x="connsiteX1497" y="connsiteY1497"/>
                              </a:cxn>
                              <a:cxn ang="0">
                                <a:pos x="connsiteX1498" y="connsiteY1498"/>
                              </a:cxn>
                              <a:cxn ang="0">
                                <a:pos x="connsiteX1499" y="connsiteY1499"/>
                              </a:cxn>
                              <a:cxn ang="0">
                                <a:pos x="connsiteX1500" y="connsiteY1500"/>
                              </a:cxn>
                              <a:cxn ang="0">
                                <a:pos x="connsiteX1501" y="connsiteY1501"/>
                              </a:cxn>
                              <a:cxn ang="0">
                                <a:pos x="connsiteX1502" y="connsiteY1502"/>
                              </a:cxn>
                              <a:cxn ang="0">
                                <a:pos x="connsiteX1503" y="connsiteY1503"/>
                              </a:cxn>
                              <a:cxn ang="0">
                                <a:pos x="connsiteX1504" y="connsiteY1504"/>
                              </a:cxn>
                              <a:cxn ang="0">
                                <a:pos x="connsiteX1505" y="connsiteY1505"/>
                              </a:cxn>
                              <a:cxn ang="0">
                                <a:pos x="connsiteX1506" y="connsiteY1506"/>
                              </a:cxn>
                              <a:cxn ang="0">
                                <a:pos x="connsiteX1507" y="connsiteY1507"/>
                              </a:cxn>
                              <a:cxn ang="0">
                                <a:pos x="connsiteX1508" y="connsiteY1508"/>
                              </a:cxn>
                              <a:cxn ang="0">
                                <a:pos x="connsiteX1509" y="connsiteY1509"/>
                              </a:cxn>
                              <a:cxn ang="0">
                                <a:pos x="connsiteX1510" y="connsiteY1510"/>
                              </a:cxn>
                              <a:cxn ang="0">
                                <a:pos x="connsiteX1511" y="connsiteY1511"/>
                              </a:cxn>
                              <a:cxn ang="0">
                                <a:pos x="connsiteX1512" y="connsiteY1512"/>
                              </a:cxn>
                              <a:cxn ang="0">
                                <a:pos x="connsiteX1513" y="connsiteY1513"/>
                              </a:cxn>
                              <a:cxn ang="0">
                                <a:pos x="connsiteX1514" y="connsiteY1514"/>
                              </a:cxn>
                              <a:cxn ang="0">
                                <a:pos x="connsiteX1515" y="connsiteY1515"/>
                              </a:cxn>
                              <a:cxn ang="0">
                                <a:pos x="connsiteX1516" y="connsiteY1516"/>
                              </a:cxn>
                              <a:cxn ang="0">
                                <a:pos x="connsiteX1517" y="connsiteY1517"/>
                              </a:cxn>
                              <a:cxn ang="0">
                                <a:pos x="connsiteX1518" y="connsiteY1518"/>
                              </a:cxn>
                              <a:cxn ang="0">
                                <a:pos x="connsiteX1519" y="connsiteY1519"/>
                              </a:cxn>
                              <a:cxn ang="0">
                                <a:pos x="connsiteX1520" y="connsiteY1520"/>
                              </a:cxn>
                              <a:cxn ang="0">
                                <a:pos x="connsiteX1521" y="connsiteY1521"/>
                              </a:cxn>
                              <a:cxn ang="0">
                                <a:pos x="connsiteX1522" y="connsiteY1522"/>
                              </a:cxn>
                              <a:cxn ang="0">
                                <a:pos x="connsiteX1523" y="connsiteY1523"/>
                              </a:cxn>
                              <a:cxn ang="0">
                                <a:pos x="connsiteX1524" y="connsiteY1524"/>
                              </a:cxn>
                              <a:cxn ang="0">
                                <a:pos x="connsiteX1525" y="connsiteY1525"/>
                              </a:cxn>
                              <a:cxn ang="0">
                                <a:pos x="connsiteX1526" y="connsiteY1526"/>
                              </a:cxn>
                              <a:cxn ang="0">
                                <a:pos x="connsiteX1527" y="connsiteY1527"/>
                              </a:cxn>
                              <a:cxn ang="0">
                                <a:pos x="connsiteX1528" y="connsiteY1528"/>
                              </a:cxn>
                              <a:cxn ang="0">
                                <a:pos x="connsiteX1529" y="connsiteY1529"/>
                              </a:cxn>
                              <a:cxn ang="0">
                                <a:pos x="connsiteX1530" y="connsiteY1530"/>
                              </a:cxn>
                              <a:cxn ang="0">
                                <a:pos x="connsiteX1531" y="connsiteY1531"/>
                              </a:cxn>
                              <a:cxn ang="0">
                                <a:pos x="connsiteX1532" y="connsiteY1532"/>
                              </a:cxn>
                              <a:cxn ang="0">
                                <a:pos x="connsiteX1533" y="connsiteY1533"/>
                              </a:cxn>
                              <a:cxn ang="0">
                                <a:pos x="connsiteX1534" y="connsiteY1534"/>
                              </a:cxn>
                              <a:cxn ang="0">
                                <a:pos x="connsiteX1535" y="connsiteY1535"/>
                              </a:cxn>
                              <a:cxn ang="0">
                                <a:pos x="connsiteX1536" y="connsiteY1536"/>
                              </a:cxn>
                              <a:cxn ang="0">
                                <a:pos x="connsiteX1537" y="connsiteY1537"/>
                              </a:cxn>
                              <a:cxn ang="0">
                                <a:pos x="connsiteX1538" y="connsiteY1538"/>
                              </a:cxn>
                              <a:cxn ang="0">
                                <a:pos x="connsiteX1539" y="connsiteY1539"/>
                              </a:cxn>
                              <a:cxn ang="0">
                                <a:pos x="connsiteX1540" y="connsiteY1540"/>
                              </a:cxn>
                              <a:cxn ang="0">
                                <a:pos x="connsiteX1541" y="connsiteY1541"/>
                              </a:cxn>
                              <a:cxn ang="0">
                                <a:pos x="connsiteX1542" y="connsiteY1542"/>
                              </a:cxn>
                              <a:cxn ang="0">
                                <a:pos x="connsiteX1543" y="connsiteY1543"/>
                              </a:cxn>
                              <a:cxn ang="0">
                                <a:pos x="connsiteX1544" y="connsiteY1544"/>
                              </a:cxn>
                              <a:cxn ang="0">
                                <a:pos x="connsiteX1545" y="connsiteY1545"/>
                              </a:cxn>
                              <a:cxn ang="0">
                                <a:pos x="connsiteX1546" y="connsiteY1546"/>
                              </a:cxn>
                              <a:cxn ang="0">
                                <a:pos x="connsiteX1547" y="connsiteY1547"/>
                              </a:cxn>
                              <a:cxn ang="0">
                                <a:pos x="connsiteX1548" y="connsiteY1548"/>
                              </a:cxn>
                              <a:cxn ang="0">
                                <a:pos x="connsiteX1549" y="connsiteY1549"/>
                              </a:cxn>
                              <a:cxn ang="0">
                                <a:pos x="connsiteX1550" y="connsiteY1550"/>
                              </a:cxn>
                              <a:cxn ang="0">
                                <a:pos x="connsiteX1551" y="connsiteY1551"/>
                              </a:cxn>
                              <a:cxn ang="0">
                                <a:pos x="connsiteX1552" y="connsiteY1552"/>
                              </a:cxn>
                              <a:cxn ang="0">
                                <a:pos x="connsiteX1553" y="connsiteY1553"/>
                              </a:cxn>
                              <a:cxn ang="0">
                                <a:pos x="connsiteX1554" y="connsiteY1554"/>
                              </a:cxn>
                              <a:cxn ang="0">
                                <a:pos x="connsiteX1555" y="connsiteY1555"/>
                              </a:cxn>
                              <a:cxn ang="0">
                                <a:pos x="connsiteX1556" y="connsiteY1556"/>
                              </a:cxn>
                              <a:cxn ang="0">
                                <a:pos x="connsiteX1557" y="connsiteY1557"/>
                              </a:cxn>
                              <a:cxn ang="0">
                                <a:pos x="connsiteX1558" y="connsiteY1558"/>
                              </a:cxn>
                              <a:cxn ang="0">
                                <a:pos x="connsiteX1559" y="connsiteY1559"/>
                              </a:cxn>
                              <a:cxn ang="0">
                                <a:pos x="connsiteX1560" y="connsiteY1560"/>
                              </a:cxn>
                              <a:cxn ang="0">
                                <a:pos x="connsiteX1561" y="connsiteY1561"/>
                              </a:cxn>
                              <a:cxn ang="0">
                                <a:pos x="connsiteX1562" y="connsiteY1562"/>
                              </a:cxn>
                              <a:cxn ang="0">
                                <a:pos x="connsiteX1563" y="connsiteY1563"/>
                              </a:cxn>
                              <a:cxn ang="0">
                                <a:pos x="connsiteX1564" y="connsiteY1564"/>
                              </a:cxn>
                              <a:cxn ang="0">
                                <a:pos x="connsiteX1565" y="connsiteY1565"/>
                              </a:cxn>
                              <a:cxn ang="0">
                                <a:pos x="connsiteX1566" y="connsiteY1566"/>
                              </a:cxn>
                              <a:cxn ang="0">
                                <a:pos x="connsiteX1567" y="connsiteY1567"/>
                              </a:cxn>
                              <a:cxn ang="0">
                                <a:pos x="connsiteX1568" y="connsiteY1568"/>
                              </a:cxn>
                              <a:cxn ang="0">
                                <a:pos x="connsiteX1569" y="connsiteY1569"/>
                              </a:cxn>
                              <a:cxn ang="0">
                                <a:pos x="connsiteX1570" y="connsiteY1570"/>
                              </a:cxn>
                              <a:cxn ang="0">
                                <a:pos x="connsiteX1571" y="connsiteY1571"/>
                              </a:cxn>
                              <a:cxn ang="0">
                                <a:pos x="connsiteX1572" y="connsiteY1572"/>
                              </a:cxn>
                              <a:cxn ang="0">
                                <a:pos x="connsiteX1573" y="connsiteY1573"/>
                              </a:cxn>
                              <a:cxn ang="0">
                                <a:pos x="connsiteX1574" y="connsiteY1574"/>
                              </a:cxn>
                              <a:cxn ang="0">
                                <a:pos x="connsiteX1575" y="connsiteY1575"/>
                              </a:cxn>
                              <a:cxn ang="0">
                                <a:pos x="connsiteX1576" y="connsiteY1576"/>
                              </a:cxn>
                              <a:cxn ang="0">
                                <a:pos x="connsiteX1577" y="connsiteY1577"/>
                              </a:cxn>
                              <a:cxn ang="0">
                                <a:pos x="connsiteX1578" y="connsiteY1578"/>
                              </a:cxn>
                              <a:cxn ang="0">
                                <a:pos x="connsiteX1579" y="connsiteY1579"/>
                              </a:cxn>
                              <a:cxn ang="0">
                                <a:pos x="connsiteX1580" y="connsiteY1580"/>
                              </a:cxn>
                              <a:cxn ang="0">
                                <a:pos x="connsiteX1581" y="connsiteY1581"/>
                              </a:cxn>
                              <a:cxn ang="0">
                                <a:pos x="connsiteX1582" y="connsiteY1582"/>
                              </a:cxn>
                              <a:cxn ang="0">
                                <a:pos x="connsiteX1583" y="connsiteY1583"/>
                              </a:cxn>
                              <a:cxn ang="0">
                                <a:pos x="connsiteX1584" y="connsiteY1584"/>
                              </a:cxn>
                              <a:cxn ang="0">
                                <a:pos x="connsiteX1585" y="connsiteY1585"/>
                              </a:cxn>
                              <a:cxn ang="0">
                                <a:pos x="connsiteX1586" y="connsiteY1586"/>
                              </a:cxn>
                              <a:cxn ang="0">
                                <a:pos x="connsiteX1587" y="connsiteY1587"/>
                              </a:cxn>
                              <a:cxn ang="0">
                                <a:pos x="connsiteX1588" y="connsiteY1588"/>
                              </a:cxn>
                              <a:cxn ang="0">
                                <a:pos x="connsiteX1589" y="connsiteY1589"/>
                              </a:cxn>
                              <a:cxn ang="0">
                                <a:pos x="connsiteX1590" y="connsiteY1590"/>
                              </a:cxn>
                              <a:cxn ang="0">
                                <a:pos x="connsiteX1591" y="connsiteY1591"/>
                              </a:cxn>
                              <a:cxn ang="0">
                                <a:pos x="connsiteX1592" y="connsiteY1592"/>
                              </a:cxn>
                              <a:cxn ang="0">
                                <a:pos x="connsiteX1593" y="connsiteY1593"/>
                              </a:cxn>
                              <a:cxn ang="0">
                                <a:pos x="connsiteX1594" y="connsiteY1594"/>
                              </a:cxn>
                              <a:cxn ang="0">
                                <a:pos x="connsiteX1595" y="connsiteY1595"/>
                              </a:cxn>
                              <a:cxn ang="0">
                                <a:pos x="connsiteX1596" y="connsiteY1596"/>
                              </a:cxn>
                              <a:cxn ang="0">
                                <a:pos x="connsiteX1597" y="connsiteY1597"/>
                              </a:cxn>
                              <a:cxn ang="0">
                                <a:pos x="connsiteX1598" y="connsiteY1598"/>
                              </a:cxn>
                              <a:cxn ang="0">
                                <a:pos x="connsiteX1599" y="connsiteY1599"/>
                              </a:cxn>
                              <a:cxn ang="0">
                                <a:pos x="connsiteX1600" y="connsiteY1600"/>
                              </a:cxn>
                              <a:cxn ang="0">
                                <a:pos x="connsiteX1601" y="connsiteY1601"/>
                              </a:cxn>
                              <a:cxn ang="0">
                                <a:pos x="connsiteX1602" y="connsiteY1602"/>
                              </a:cxn>
                              <a:cxn ang="0">
                                <a:pos x="connsiteX1603" y="connsiteY1603"/>
                              </a:cxn>
                              <a:cxn ang="0">
                                <a:pos x="connsiteX1604" y="connsiteY1604"/>
                              </a:cxn>
                              <a:cxn ang="0">
                                <a:pos x="connsiteX1605" y="connsiteY1605"/>
                              </a:cxn>
                              <a:cxn ang="0">
                                <a:pos x="connsiteX1606" y="connsiteY1606"/>
                              </a:cxn>
                              <a:cxn ang="0">
                                <a:pos x="connsiteX1607" y="connsiteY1607"/>
                              </a:cxn>
                              <a:cxn ang="0">
                                <a:pos x="connsiteX1608" y="connsiteY1608"/>
                              </a:cxn>
                              <a:cxn ang="0">
                                <a:pos x="connsiteX1609" y="connsiteY1609"/>
                              </a:cxn>
                              <a:cxn ang="0">
                                <a:pos x="connsiteX1610" y="connsiteY1610"/>
                              </a:cxn>
                              <a:cxn ang="0">
                                <a:pos x="connsiteX1611" y="connsiteY1611"/>
                              </a:cxn>
                              <a:cxn ang="0">
                                <a:pos x="connsiteX1612" y="connsiteY1612"/>
                              </a:cxn>
                              <a:cxn ang="0">
                                <a:pos x="connsiteX1613" y="connsiteY1613"/>
                              </a:cxn>
                              <a:cxn ang="0">
                                <a:pos x="connsiteX1614" y="connsiteY1614"/>
                              </a:cxn>
                              <a:cxn ang="0">
                                <a:pos x="connsiteX1615" y="connsiteY1615"/>
                              </a:cxn>
                              <a:cxn ang="0">
                                <a:pos x="connsiteX1616" y="connsiteY1616"/>
                              </a:cxn>
                              <a:cxn ang="0">
                                <a:pos x="connsiteX1617" y="connsiteY1617"/>
                              </a:cxn>
                              <a:cxn ang="0">
                                <a:pos x="connsiteX1618" y="connsiteY1618"/>
                              </a:cxn>
                              <a:cxn ang="0">
                                <a:pos x="connsiteX1619" y="connsiteY1619"/>
                              </a:cxn>
                              <a:cxn ang="0">
                                <a:pos x="connsiteX1620" y="connsiteY1620"/>
                              </a:cxn>
                              <a:cxn ang="0">
                                <a:pos x="connsiteX1621" y="connsiteY1621"/>
                              </a:cxn>
                              <a:cxn ang="0">
                                <a:pos x="connsiteX1622" y="connsiteY1622"/>
                              </a:cxn>
                              <a:cxn ang="0">
                                <a:pos x="connsiteX1623" y="connsiteY1623"/>
                              </a:cxn>
                              <a:cxn ang="0">
                                <a:pos x="connsiteX1624" y="connsiteY1624"/>
                              </a:cxn>
                              <a:cxn ang="0">
                                <a:pos x="connsiteX1625" y="connsiteY1625"/>
                              </a:cxn>
                              <a:cxn ang="0">
                                <a:pos x="connsiteX1626" y="connsiteY1626"/>
                              </a:cxn>
                              <a:cxn ang="0">
                                <a:pos x="connsiteX1627" y="connsiteY1627"/>
                              </a:cxn>
                              <a:cxn ang="0">
                                <a:pos x="connsiteX1628" y="connsiteY1628"/>
                              </a:cxn>
                              <a:cxn ang="0">
                                <a:pos x="connsiteX1629" y="connsiteY1629"/>
                              </a:cxn>
                              <a:cxn ang="0">
                                <a:pos x="connsiteX1630" y="connsiteY1630"/>
                              </a:cxn>
                              <a:cxn ang="0">
                                <a:pos x="connsiteX1631" y="connsiteY1631"/>
                              </a:cxn>
                              <a:cxn ang="0">
                                <a:pos x="connsiteX1632" y="connsiteY1632"/>
                              </a:cxn>
                              <a:cxn ang="0">
                                <a:pos x="connsiteX1633" y="connsiteY1633"/>
                              </a:cxn>
                              <a:cxn ang="0">
                                <a:pos x="connsiteX1634" y="connsiteY1634"/>
                              </a:cxn>
                              <a:cxn ang="0">
                                <a:pos x="connsiteX1635" y="connsiteY1635"/>
                              </a:cxn>
                              <a:cxn ang="0">
                                <a:pos x="connsiteX1636" y="connsiteY1636"/>
                              </a:cxn>
                              <a:cxn ang="0">
                                <a:pos x="connsiteX1637" y="connsiteY1637"/>
                              </a:cxn>
                              <a:cxn ang="0">
                                <a:pos x="connsiteX1638" y="connsiteY1638"/>
                              </a:cxn>
                              <a:cxn ang="0">
                                <a:pos x="connsiteX1639" y="connsiteY1639"/>
                              </a:cxn>
                              <a:cxn ang="0">
                                <a:pos x="connsiteX1640" y="connsiteY1640"/>
                              </a:cxn>
                              <a:cxn ang="0">
                                <a:pos x="connsiteX1641" y="connsiteY1641"/>
                              </a:cxn>
                              <a:cxn ang="0">
                                <a:pos x="connsiteX1642" y="connsiteY1642"/>
                              </a:cxn>
                              <a:cxn ang="0">
                                <a:pos x="connsiteX1643" y="connsiteY1643"/>
                              </a:cxn>
                              <a:cxn ang="0">
                                <a:pos x="connsiteX1644" y="connsiteY1644"/>
                              </a:cxn>
                              <a:cxn ang="0">
                                <a:pos x="connsiteX1645" y="connsiteY1645"/>
                              </a:cxn>
                              <a:cxn ang="0">
                                <a:pos x="connsiteX1646" y="connsiteY1646"/>
                              </a:cxn>
                              <a:cxn ang="0">
                                <a:pos x="connsiteX1647" y="connsiteY1647"/>
                              </a:cxn>
                              <a:cxn ang="0">
                                <a:pos x="connsiteX1648" y="connsiteY1648"/>
                              </a:cxn>
                              <a:cxn ang="0">
                                <a:pos x="connsiteX1649" y="connsiteY1649"/>
                              </a:cxn>
                              <a:cxn ang="0">
                                <a:pos x="connsiteX1650" y="connsiteY1650"/>
                              </a:cxn>
                              <a:cxn ang="0">
                                <a:pos x="connsiteX1651" y="connsiteY1651"/>
                              </a:cxn>
                              <a:cxn ang="0">
                                <a:pos x="connsiteX1652" y="connsiteY1652"/>
                              </a:cxn>
                              <a:cxn ang="0">
                                <a:pos x="connsiteX1653" y="connsiteY1653"/>
                              </a:cxn>
                              <a:cxn ang="0">
                                <a:pos x="connsiteX1654" y="connsiteY1654"/>
                              </a:cxn>
                              <a:cxn ang="0">
                                <a:pos x="connsiteX1655" y="connsiteY1655"/>
                              </a:cxn>
                              <a:cxn ang="0">
                                <a:pos x="connsiteX1656" y="connsiteY1656"/>
                              </a:cxn>
                              <a:cxn ang="0">
                                <a:pos x="connsiteX1657" y="connsiteY1657"/>
                              </a:cxn>
                              <a:cxn ang="0">
                                <a:pos x="connsiteX1658" y="connsiteY1658"/>
                              </a:cxn>
                              <a:cxn ang="0">
                                <a:pos x="connsiteX1659" y="connsiteY1659"/>
                              </a:cxn>
                              <a:cxn ang="0">
                                <a:pos x="connsiteX1660" y="connsiteY1660"/>
                              </a:cxn>
                              <a:cxn ang="0">
                                <a:pos x="connsiteX1661" y="connsiteY1661"/>
                              </a:cxn>
                              <a:cxn ang="0">
                                <a:pos x="connsiteX1662" y="connsiteY1662"/>
                              </a:cxn>
                              <a:cxn ang="0">
                                <a:pos x="connsiteX1663" y="connsiteY1663"/>
                              </a:cxn>
                              <a:cxn ang="0">
                                <a:pos x="connsiteX1664" y="connsiteY1664"/>
                              </a:cxn>
                              <a:cxn ang="0">
                                <a:pos x="connsiteX1665" y="connsiteY1665"/>
                              </a:cxn>
                              <a:cxn ang="0">
                                <a:pos x="connsiteX1666" y="connsiteY1666"/>
                              </a:cxn>
                              <a:cxn ang="0">
                                <a:pos x="connsiteX1667" y="connsiteY1667"/>
                              </a:cxn>
                              <a:cxn ang="0">
                                <a:pos x="connsiteX1668" y="connsiteY1668"/>
                              </a:cxn>
                              <a:cxn ang="0">
                                <a:pos x="connsiteX1669" y="connsiteY1669"/>
                              </a:cxn>
                              <a:cxn ang="0">
                                <a:pos x="connsiteX1670" y="connsiteY1670"/>
                              </a:cxn>
                              <a:cxn ang="0">
                                <a:pos x="connsiteX1671" y="connsiteY1671"/>
                              </a:cxn>
                              <a:cxn ang="0">
                                <a:pos x="connsiteX1672" y="connsiteY1672"/>
                              </a:cxn>
                              <a:cxn ang="0">
                                <a:pos x="connsiteX1673" y="connsiteY1673"/>
                              </a:cxn>
                              <a:cxn ang="0">
                                <a:pos x="connsiteX1674" y="connsiteY1674"/>
                              </a:cxn>
                              <a:cxn ang="0">
                                <a:pos x="connsiteX1675" y="connsiteY1675"/>
                              </a:cxn>
                              <a:cxn ang="0">
                                <a:pos x="connsiteX1676" y="connsiteY1676"/>
                              </a:cxn>
                              <a:cxn ang="0">
                                <a:pos x="connsiteX1677" y="connsiteY1677"/>
                              </a:cxn>
                              <a:cxn ang="0">
                                <a:pos x="connsiteX1678" y="connsiteY1678"/>
                              </a:cxn>
                              <a:cxn ang="0">
                                <a:pos x="connsiteX1679" y="connsiteY1679"/>
                              </a:cxn>
                              <a:cxn ang="0">
                                <a:pos x="connsiteX1680" y="connsiteY1680"/>
                              </a:cxn>
                              <a:cxn ang="0">
                                <a:pos x="connsiteX1681" y="connsiteY1681"/>
                              </a:cxn>
                              <a:cxn ang="0">
                                <a:pos x="connsiteX1682" y="connsiteY1682"/>
                              </a:cxn>
                              <a:cxn ang="0">
                                <a:pos x="connsiteX1683" y="connsiteY1683"/>
                              </a:cxn>
                              <a:cxn ang="0">
                                <a:pos x="connsiteX1684" y="connsiteY1684"/>
                              </a:cxn>
                              <a:cxn ang="0">
                                <a:pos x="connsiteX1685" y="connsiteY1685"/>
                              </a:cxn>
                              <a:cxn ang="0">
                                <a:pos x="connsiteX1686" y="connsiteY1686"/>
                              </a:cxn>
                              <a:cxn ang="0">
                                <a:pos x="connsiteX1687" y="connsiteY1687"/>
                              </a:cxn>
                              <a:cxn ang="0">
                                <a:pos x="connsiteX1688" y="connsiteY1688"/>
                              </a:cxn>
                              <a:cxn ang="0">
                                <a:pos x="connsiteX1689" y="connsiteY1689"/>
                              </a:cxn>
                              <a:cxn ang="0">
                                <a:pos x="connsiteX1690" y="connsiteY1690"/>
                              </a:cxn>
                              <a:cxn ang="0">
                                <a:pos x="connsiteX1691" y="connsiteY1691"/>
                              </a:cxn>
                              <a:cxn ang="0">
                                <a:pos x="connsiteX1692" y="connsiteY1692"/>
                              </a:cxn>
                              <a:cxn ang="0">
                                <a:pos x="connsiteX1693" y="connsiteY1693"/>
                              </a:cxn>
                              <a:cxn ang="0">
                                <a:pos x="connsiteX1694" y="connsiteY1694"/>
                              </a:cxn>
                              <a:cxn ang="0">
                                <a:pos x="connsiteX1695" y="connsiteY1695"/>
                              </a:cxn>
                              <a:cxn ang="0">
                                <a:pos x="connsiteX1696" y="connsiteY1696"/>
                              </a:cxn>
                              <a:cxn ang="0">
                                <a:pos x="connsiteX1697" y="connsiteY1697"/>
                              </a:cxn>
                              <a:cxn ang="0">
                                <a:pos x="connsiteX1698" y="connsiteY1698"/>
                              </a:cxn>
                              <a:cxn ang="0">
                                <a:pos x="connsiteX1699" y="connsiteY1699"/>
                              </a:cxn>
                              <a:cxn ang="0">
                                <a:pos x="connsiteX1700" y="connsiteY1700"/>
                              </a:cxn>
                              <a:cxn ang="0">
                                <a:pos x="connsiteX1701" y="connsiteY1701"/>
                              </a:cxn>
                              <a:cxn ang="0">
                                <a:pos x="connsiteX1702" y="connsiteY1702"/>
                              </a:cxn>
                              <a:cxn ang="0">
                                <a:pos x="connsiteX1703" y="connsiteY1703"/>
                              </a:cxn>
                              <a:cxn ang="0">
                                <a:pos x="connsiteX1704" y="connsiteY1704"/>
                              </a:cxn>
                              <a:cxn ang="0">
                                <a:pos x="connsiteX1705" y="connsiteY1705"/>
                              </a:cxn>
                              <a:cxn ang="0">
                                <a:pos x="connsiteX1706" y="connsiteY1706"/>
                              </a:cxn>
                              <a:cxn ang="0">
                                <a:pos x="connsiteX1707" y="connsiteY1707"/>
                              </a:cxn>
                              <a:cxn ang="0">
                                <a:pos x="connsiteX1708" y="connsiteY1708"/>
                              </a:cxn>
                              <a:cxn ang="0">
                                <a:pos x="connsiteX1709" y="connsiteY1709"/>
                              </a:cxn>
                              <a:cxn ang="0">
                                <a:pos x="connsiteX1710" y="connsiteY1710"/>
                              </a:cxn>
                              <a:cxn ang="0">
                                <a:pos x="connsiteX1711" y="connsiteY1711"/>
                              </a:cxn>
                              <a:cxn ang="0">
                                <a:pos x="connsiteX1712" y="connsiteY1712"/>
                              </a:cxn>
                              <a:cxn ang="0">
                                <a:pos x="connsiteX1713" y="connsiteY1713"/>
                              </a:cxn>
                              <a:cxn ang="0">
                                <a:pos x="connsiteX1714" y="connsiteY1714"/>
                              </a:cxn>
                              <a:cxn ang="0">
                                <a:pos x="connsiteX1715" y="connsiteY1715"/>
                              </a:cxn>
                              <a:cxn ang="0">
                                <a:pos x="connsiteX1716" y="connsiteY1716"/>
                              </a:cxn>
                              <a:cxn ang="0">
                                <a:pos x="connsiteX1717" y="connsiteY1717"/>
                              </a:cxn>
                              <a:cxn ang="0">
                                <a:pos x="connsiteX1718" y="connsiteY1718"/>
                              </a:cxn>
                              <a:cxn ang="0">
                                <a:pos x="connsiteX1719" y="connsiteY1719"/>
                              </a:cxn>
                              <a:cxn ang="0">
                                <a:pos x="connsiteX1720" y="connsiteY1720"/>
                              </a:cxn>
                              <a:cxn ang="0">
                                <a:pos x="connsiteX1721" y="connsiteY1721"/>
                              </a:cxn>
                              <a:cxn ang="0">
                                <a:pos x="connsiteX1722" y="connsiteY1722"/>
                              </a:cxn>
                              <a:cxn ang="0">
                                <a:pos x="connsiteX1723" y="connsiteY1723"/>
                              </a:cxn>
                              <a:cxn ang="0">
                                <a:pos x="connsiteX1724" y="connsiteY1724"/>
                              </a:cxn>
                              <a:cxn ang="0">
                                <a:pos x="connsiteX1725" y="connsiteY1725"/>
                              </a:cxn>
                              <a:cxn ang="0">
                                <a:pos x="connsiteX1726" y="connsiteY1726"/>
                              </a:cxn>
                              <a:cxn ang="0">
                                <a:pos x="connsiteX1727" y="connsiteY1727"/>
                              </a:cxn>
                              <a:cxn ang="0">
                                <a:pos x="connsiteX1728" y="connsiteY1728"/>
                              </a:cxn>
                              <a:cxn ang="0">
                                <a:pos x="connsiteX1729" y="connsiteY1729"/>
                              </a:cxn>
                              <a:cxn ang="0">
                                <a:pos x="connsiteX1730" y="connsiteY1730"/>
                              </a:cxn>
                              <a:cxn ang="0">
                                <a:pos x="connsiteX1731" y="connsiteY1731"/>
                              </a:cxn>
                              <a:cxn ang="0">
                                <a:pos x="connsiteX1732" y="connsiteY1732"/>
                              </a:cxn>
                              <a:cxn ang="0">
                                <a:pos x="connsiteX1733" y="connsiteY1733"/>
                              </a:cxn>
                              <a:cxn ang="0">
                                <a:pos x="connsiteX1734" y="connsiteY1734"/>
                              </a:cxn>
                              <a:cxn ang="0">
                                <a:pos x="connsiteX1735" y="connsiteY1735"/>
                              </a:cxn>
                              <a:cxn ang="0">
                                <a:pos x="connsiteX1736" y="connsiteY1736"/>
                              </a:cxn>
                              <a:cxn ang="0">
                                <a:pos x="connsiteX1737" y="connsiteY1737"/>
                              </a:cxn>
                              <a:cxn ang="0">
                                <a:pos x="connsiteX1738" y="connsiteY1738"/>
                              </a:cxn>
                              <a:cxn ang="0">
                                <a:pos x="connsiteX1739" y="connsiteY1739"/>
                              </a:cxn>
                              <a:cxn ang="0">
                                <a:pos x="connsiteX1740" y="connsiteY1740"/>
                              </a:cxn>
                              <a:cxn ang="0">
                                <a:pos x="connsiteX1741" y="connsiteY1741"/>
                              </a:cxn>
                              <a:cxn ang="0">
                                <a:pos x="connsiteX1742" y="connsiteY1742"/>
                              </a:cxn>
                              <a:cxn ang="0">
                                <a:pos x="connsiteX1743" y="connsiteY1743"/>
                              </a:cxn>
                              <a:cxn ang="0">
                                <a:pos x="connsiteX1744" y="connsiteY1744"/>
                              </a:cxn>
                              <a:cxn ang="0">
                                <a:pos x="connsiteX1745" y="connsiteY1745"/>
                              </a:cxn>
                              <a:cxn ang="0">
                                <a:pos x="connsiteX1746" y="connsiteY1746"/>
                              </a:cxn>
                              <a:cxn ang="0">
                                <a:pos x="connsiteX1747" y="connsiteY1747"/>
                              </a:cxn>
                              <a:cxn ang="0">
                                <a:pos x="connsiteX1748" y="connsiteY1748"/>
                              </a:cxn>
                              <a:cxn ang="0">
                                <a:pos x="connsiteX1749" y="connsiteY1749"/>
                              </a:cxn>
                              <a:cxn ang="0">
                                <a:pos x="connsiteX1750" y="connsiteY1750"/>
                              </a:cxn>
                              <a:cxn ang="0">
                                <a:pos x="connsiteX1751" y="connsiteY1751"/>
                              </a:cxn>
                              <a:cxn ang="0">
                                <a:pos x="connsiteX1752" y="connsiteY1752"/>
                              </a:cxn>
                              <a:cxn ang="0">
                                <a:pos x="connsiteX1753" y="connsiteY1753"/>
                              </a:cxn>
                              <a:cxn ang="0">
                                <a:pos x="connsiteX1754" y="connsiteY1754"/>
                              </a:cxn>
                              <a:cxn ang="0">
                                <a:pos x="connsiteX1755" y="connsiteY1755"/>
                              </a:cxn>
                              <a:cxn ang="0">
                                <a:pos x="connsiteX1756" y="connsiteY1756"/>
                              </a:cxn>
                              <a:cxn ang="0">
                                <a:pos x="connsiteX1757" y="connsiteY1757"/>
                              </a:cxn>
                              <a:cxn ang="0">
                                <a:pos x="connsiteX1758" y="connsiteY1758"/>
                              </a:cxn>
                              <a:cxn ang="0">
                                <a:pos x="connsiteX1759" y="connsiteY1759"/>
                              </a:cxn>
                              <a:cxn ang="0">
                                <a:pos x="connsiteX1760" y="connsiteY1760"/>
                              </a:cxn>
                              <a:cxn ang="0">
                                <a:pos x="connsiteX1761" y="connsiteY1761"/>
                              </a:cxn>
                              <a:cxn ang="0">
                                <a:pos x="connsiteX1762" y="connsiteY1762"/>
                              </a:cxn>
                              <a:cxn ang="0">
                                <a:pos x="connsiteX1763" y="connsiteY1763"/>
                              </a:cxn>
                              <a:cxn ang="0">
                                <a:pos x="connsiteX1764" y="connsiteY1764"/>
                              </a:cxn>
                              <a:cxn ang="0">
                                <a:pos x="connsiteX1765" y="connsiteY1765"/>
                              </a:cxn>
                              <a:cxn ang="0">
                                <a:pos x="connsiteX1766" y="connsiteY1766"/>
                              </a:cxn>
                              <a:cxn ang="0">
                                <a:pos x="connsiteX1767" y="connsiteY1767"/>
                              </a:cxn>
                              <a:cxn ang="0">
                                <a:pos x="connsiteX1768" y="connsiteY1768"/>
                              </a:cxn>
                              <a:cxn ang="0">
                                <a:pos x="connsiteX1769" y="connsiteY1769"/>
                              </a:cxn>
                              <a:cxn ang="0">
                                <a:pos x="connsiteX1770" y="connsiteY1770"/>
                              </a:cxn>
                              <a:cxn ang="0">
                                <a:pos x="connsiteX1771" y="connsiteY1771"/>
                              </a:cxn>
                              <a:cxn ang="0">
                                <a:pos x="connsiteX1772" y="connsiteY1772"/>
                              </a:cxn>
                              <a:cxn ang="0">
                                <a:pos x="connsiteX1773" y="connsiteY1773"/>
                              </a:cxn>
                              <a:cxn ang="0">
                                <a:pos x="connsiteX1774" y="connsiteY1774"/>
                              </a:cxn>
                              <a:cxn ang="0">
                                <a:pos x="connsiteX1775" y="connsiteY1775"/>
                              </a:cxn>
                              <a:cxn ang="0">
                                <a:pos x="connsiteX1776" y="connsiteY1776"/>
                              </a:cxn>
                              <a:cxn ang="0">
                                <a:pos x="connsiteX1777" y="connsiteY1777"/>
                              </a:cxn>
                              <a:cxn ang="0">
                                <a:pos x="connsiteX1778" y="connsiteY1778"/>
                              </a:cxn>
                              <a:cxn ang="0">
                                <a:pos x="connsiteX1779" y="connsiteY1779"/>
                              </a:cxn>
                              <a:cxn ang="0">
                                <a:pos x="connsiteX1780" y="connsiteY1780"/>
                              </a:cxn>
                              <a:cxn ang="0">
                                <a:pos x="connsiteX1781" y="connsiteY1781"/>
                              </a:cxn>
                              <a:cxn ang="0">
                                <a:pos x="connsiteX1782" y="connsiteY1782"/>
                              </a:cxn>
                              <a:cxn ang="0">
                                <a:pos x="connsiteX1783" y="connsiteY1783"/>
                              </a:cxn>
                              <a:cxn ang="0">
                                <a:pos x="connsiteX1784" y="connsiteY1784"/>
                              </a:cxn>
                              <a:cxn ang="0">
                                <a:pos x="connsiteX1785" y="connsiteY1785"/>
                              </a:cxn>
                              <a:cxn ang="0">
                                <a:pos x="connsiteX1786" y="connsiteY1786"/>
                              </a:cxn>
                              <a:cxn ang="0">
                                <a:pos x="connsiteX1787" y="connsiteY1787"/>
                              </a:cxn>
                              <a:cxn ang="0">
                                <a:pos x="connsiteX1788" y="connsiteY1788"/>
                              </a:cxn>
                              <a:cxn ang="0">
                                <a:pos x="connsiteX1789" y="connsiteY1789"/>
                              </a:cxn>
                              <a:cxn ang="0">
                                <a:pos x="connsiteX1790" y="connsiteY1790"/>
                              </a:cxn>
                              <a:cxn ang="0">
                                <a:pos x="connsiteX1791" y="connsiteY1791"/>
                              </a:cxn>
                              <a:cxn ang="0">
                                <a:pos x="connsiteX1792" y="connsiteY1792"/>
                              </a:cxn>
                              <a:cxn ang="0">
                                <a:pos x="connsiteX1793" y="connsiteY1793"/>
                              </a:cxn>
                              <a:cxn ang="0">
                                <a:pos x="connsiteX1794" y="connsiteY1794"/>
                              </a:cxn>
                              <a:cxn ang="0">
                                <a:pos x="connsiteX1795" y="connsiteY1795"/>
                              </a:cxn>
                              <a:cxn ang="0">
                                <a:pos x="connsiteX1796" y="connsiteY1796"/>
                              </a:cxn>
                              <a:cxn ang="0">
                                <a:pos x="connsiteX1797" y="connsiteY1797"/>
                              </a:cxn>
                              <a:cxn ang="0">
                                <a:pos x="connsiteX1798" y="connsiteY1798"/>
                              </a:cxn>
                              <a:cxn ang="0">
                                <a:pos x="connsiteX1799" y="connsiteY1799"/>
                              </a:cxn>
                              <a:cxn ang="0">
                                <a:pos x="connsiteX1800" y="connsiteY1800"/>
                              </a:cxn>
                              <a:cxn ang="0">
                                <a:pos x="connsiteX1801" y="connsiteY1801"/>
                              </a:cxn>
                              <a:cxn ang="0">
                                <a:pos x="connsiteX1802" y="connsiteY1802"/>
                              </a:cxn>
                              <a:cxn ang="0">
                                <a:pos x="connsiteX1803" y="connsiteY1803"/>
                              </a:cxn>
                              <a:cxn ang="0">
                                <a:pos x="connsiteX1804" y="connsiteY1804"/>
                              </a:cxn>
                              <a:cxn ang="0">
                                <a:pos x="connsiteX1805" y="connsiteY1805"/>
                              </a:cxn>
                              <a:cxn ang="0">
                                <a:pos x="connsiteX1806" y="connsiteY1806"/>
                              </a:cxn>
                              <a:cxn ang="0">
                                <a:pos x="connsiteX1807" y="connsiteY1807"/>
                              </a:cxn>
                              <a:cxn ang="0">
                                <a:pos x="connsiteX1808" y="connsiteY1808"/>
                              </a:cxn>
                              <a:cxn ang="0">
                                <a:pos x="connsiteX1809" y="connsiteY1809"/>
                              </a:cxn>
                              <a:cxn ang="0">
                                <a:pos x="connsiteX1810" y="connsiteY1810"/>
                              </a:cxn>
                              <a:cxn ang="0">
                                <a:pos x="connsiteX1811" y="connsiteY1811"/>
                              </a:cxn>
                              <a:cxn ang="0">
                                <a:pos x="connsiteX1812" y="connsiteY1812"/>
                              </a:cxn>
                              <a:cxn ang="0">
                                <a:pos x="connsiteX1813" y="connsiteY1813"/>
                              </a:cxn>
                              <a:cxn ang="0">
                                <a:pos x="connsiteX1814" y="connsiteY1814"/>
                              </a:cxn>
                              <a:cxn ang="0">
                                <a:pos x="connsiteX1815" y="connsiteY1815"/>
                              </a:cxn>
                              <a:cxn ang="0">
                                <a:pos x="connsiteX1816" y="connsiteY1816"/>
                              </a:cxn>
                              <a:cxn ang="0">
                                <a:pos x="connsiteX1817" y="connsiteY1817"/>
                              </a:cxn>
                              <a:cxn ang="0">
                                <a:pos x="connsiteX1818" y="connsiteY1818"/>
                              </a:cxn>
                              <a:cxn ang="0">
                                <a:pos x="connsiteX1819" y="connsiteY1819"/>
                              </a:cxn>
                              <a:cxn ang="0">
                                <a:pos x="connsiteX1820" y="connsiteY1820"/>
                              </a:cxn>
                              <a:cxn ang="0">
                                <a:pos x="connsiteX1821" y="connsiteY1821"/>
                              </a:cxn>
                              <a:cxn ang="0">
                                <a:pos x="connsiteX1822" y="connsiteY1822"/>
                              </a:cxn>
                              <a:cxn ang="0">
                                <a:pos x="connsiteX1823" y="connsiteY1823"/>
                              </a:cxn>
                              <a:cxn ang="0">
                                <a:pos x="connsiteX1824" y="connsiteY1824"/>
                              </a:cxn>
                              <a:cxn ang="0">
                                <a:pos x="connsiteX1825" y="connsiteY1825"/>
                              </a:cxn>
                              <a:cxn ang="0">
                                <a:pos x="connsiteX1826" y="connsiteY1826"/>
                              </a:cxn>
                              <a:cxn ang="0">
                                <a:pos x="connsiteX1827" y="connsiteY1827"/>
                              </a:cxn>
                              <a:cxn ang="0">
                                <a:pos x="connsiteX1828" y="connsiteY1828"/>
                              </a:cxn>
                              <a:cxn ang="0">
                                <a:pos x="connsiteX1829" y="connsiteY1829"/>
                              </a:cxn>
                              <a:cxn ang="0">
                                <a:pos x="connsiteX1830" y="connsiteY1830"/>
                              </a:cxn>
                              <a:cxn ang="0">
                                <a:pos x="connsiteX1831" y="connsiteY1831"/>
                              </a:cxn>
                              <a:cxn ang="0">
                                <a:pos x="connsiteX1832" y="connsiteY1832"/>
                              </a:cxn>
                              <a:cxn ang="0">
                                <a:pos x="connsiteX1833" y="connsiteY1833"/>
                              </a:cxn>
                              <a:cxn ang="0">
                                <a:pos x="connsiteX1834" y="connsiteY1834"/>
                              </a:cxn>
                              <a:cxn ang="0">
                                <a:pos x="connsiteX1835" y="connsiteY1835"/>
                              </a:cxn>
                              <a:cxn ang="0">
                                <a:pos x="connsiteX1836" y="connsiteY1836"/>
                              </a:cxn>
                              <a:cxn ang="0">
                                <a:pos x="connsiteX1837" y="connsiteY1837"/>
                              </a:cxn>
                              <a:cxn ang="0">
                                <a:pos x="connsiteX1838" y="connsiteY1838"/>
                              </a:cxn>
                              <a:cxn ang="0">
                                <a:pos x="connsiteX1839" y="connsiteY1839"/>
                              </a:cxn>
                              <a:cxn ang="0">
                                <a:pos x="connsiteX1840" y="connsiteY1840"/>
                              </a:cxn>
                              <a:cxn ang="0">
                                <a:pos x="connsiteX1841" y="connsiteY1841"/>
                              </a:cxn>
                              <a:cxn ang="0">
                                <a:pos x="connsiteX1842" y="connsiteY1842"/>
                              </a:cxn>
                              <a:cxn ang="0">
                                <a:pos x="connsiteX1843" y="connsiteY1843"/>
                              </a:cxn>
                              <a:cxn ang="0">
                                <a:pos x="connsiteX1844" y="connsiteY1844"/>
                              </a:cxn>
                              <a:cxn ang="0">
                                <a:pos x="connsiteX1845" y="connsiteY1845"/>
                              </a:cxn>
                              <a:cxn ang="0">
                                <a:pos x="connsiteX1846" y="connsiteY1846"/>
                              </a:cxn>
                              <a:cxn ang="0">
                                <a:pos x="connsiteX1847" y="connsiteY1847"/>
                              </a:cxn>
                              <a:cxn ang="0">
                                <a:pos x="connsiteX1848" y="connsiteY1848"/>
                              </a:cxn>
                              <a:cxn ang="0">
                                <a:pos x="connsiteX1849" y="connsiteY1849"/>
                              </a:cxn>
                              <a:cxn ang="0">
                                <a:pos x="connsiteX1850" y="connsiteY1850"/>
                              </a:cxn>
                              <a:cxn ang="0">
                                <a:pos x="connsiteX1851" y="connsiteY1851"/>
                              </a:cxn>
                              <a:cxn ang="0">
                                <a:pos x="connsiteX1852" y="connsiteY1852"/>
                              </a:cxn>
                              <a:cxn ang="0">
                                <a:pos x="connsiteX1853" y="connsiteY1853"/>
                              </a:cxn>
                              <a:cxn ang="0">
                                <a:pos x="connsiteX1854" y="connsiteY1854"/>
                              </a:cxn>
                              <a:cxn ang="0">
                                <a:pos x="connsiteX1855" y="connsiteY1855"/>
                              </a:cxn>
                              <a:cxn ang="0">
                                <a:pos x="connsiteX1856" y="connsiteY1856"/>
                              </a:cxn>
                              <a:cxn ang="0">
                                <a:pos x="connsiteX1857" y="connsiteY1857"/>
                              </a:cxn>
                              <a:cxn ang="0">
                                <a:pos x="connsiteX1858" y="connsiteY1858"/>
                              </a:cxn>
                              <a:cxn ang="0">
                                <a:pos x="connsiteX1859" y="connsiteY1859"/>
                              </a:cxn>
                              <a:cxn ang="0">
                                <a:pos x="connsiteX1860" y="connsiteY1860"/>
                              </a:cxn>
                              <a:cxn ang="0">
                                <a:pos x="connsiteX1861" y="connsiteY1861"/>
                              </a:cxn>
                              <a:cxn ang="0">
                                <a:pos x="connsiteX1862" y="connsiteY1862"/>
                              </a:cxn>
                              <a:cxn ang="0">
                                <a:pos x="connsiteX1863" y="connsiteY1863"/>
                              </a:cxn>
                              <a:cxn ang="0">
                                <a:pos x="connsiteX1864" y="connsiteY1864"/>
                              </a:cxn>
                              <a:cxn ang="0">
                                <a:pos x="connsiteX1865" y="connsiteY1865"/>
                              </a:cxn>
                              <a:cxn ang="0">
                                <a:pos x="connsiteX1866" y="connsiteY1866"/>
                              </a:cxn>
                              <a:cxn ang="0">
                                <a:pos x="connsiteX1867" y="connsiteY1867"/>
                              </a:cxn>
                              <a:cxn ang="0">
                                <a:pos x="connsiteX1868" y="connsiteY1868"/>
                              </a:cxn>
                              <a:cxn ang="0">
                                <a:pos x="connsiteX1869" y="connsiteY1869"/>
                              </a:cxn>
                              <a:cxn ang="0">
                                <a:pos x="connsiteX1870" y="connsiteY1870"/>
                              </a:cxn>
                              <a:cxn ang="0">
                                <a:pos x="connsiteX1871" y="connsiteY1871"/>
                              </a:cxn>
                              <a:cxn ang="0">
                                <a:pos x="connsiteX1872" y="connsiteY1872"/>
                              </a:cxn>
                              <a:cxn ang="0">
                                <a:pos x="connsiteX1873" y="connsiteY1873"/>
                              </a:cxn>
                              <a:cxn ang="0">
                                <a:pos x="connsiteX1874" y="connsiteY1874"/>
                              </a:cxn>
                              <a:cxn ang="0">
                                <a:pos x="connsiteX1875" y="connsiteY1875"/>
                              </a:cxn>
                              <a:cxn ang="0">
                                <a:pos x="connsiteX1876" y="connsiteY1876"/>
                              </a:cxn>
                              <a:cxn ang="0">
                                <a:pos x="connsiteX1877" y="connsiteY1877"/>
                              </a:cxn>
                              <a:cxn ang="0">
                                <a:pos x="connsiteX1878" y="connsiteY1878"/>
                              </a:cxn>
                              <a:cxn ang="0">
                                <a:pos x="connsiteX1879" y="connsiteY1879"/>
                              </a:cxn>
                              <a:cxn ang="0">
                                <a:pos x="connsiteX1880" y="connsiteY1880"/>
                              </a:cxn>
                              <a:cxn ang="0">
                                <a:pos x="connsiteX1881" y="connsiteY1881"/>
                              </a:cxn>
                              <a:cxn ang="0">
                                <a:pos x="connsiteX1882" y="connsiteY1882"/>
                              </a:cxn>
                              <a:cxn ang="0">
                                <a:pos x="connsiteX1883" y="connsiteY1883"/>
                              </a:cxn>
                              <a:cxn ang="0">
                                <a:pos x="connsiteX1884" y="connsiteY1884"/>
                              </a:cxn>
                              <a:cxn ang="0">
                                <a:pos x="connsiteX1885" y="connsiteY1885"/>
                              </a:cxn>
                              <a:cxn ang="0">
                                <a:pos x="connsiteX1886" y="connsiteY1886"/>
                              </a:cxn>
                              <a:cxn ang="0">
                                <a:pos x="connsiteX1887" y="connsiteY1887"/>
                              </a:cxn>
                              <a:cxn ang="0">
                                <a:pos x="connsiteX1888" y="connsiteY1888"/>
                              </a:cxn>
                              <a:cxn ang="0">
                                <a:pos x="connsiteX1889" y="connsiteY1889"/>
                              </a:cxn>
                              <a:cxn ang="0">
                                <a:pos x="connsiteX1890" y="connsiteY1890"/>
                              </a:cxn>
                              <a:cxn ang="0">
                                <a:pos x="connsiteX1891" y="connsiteY1891"/>
                              </a:cxn>
                              <a:cxn ang="0">
                                <a:pos x="connsiteX1892" y="connsiteY1892"/>
                              </a:cxn>
                              <a:cxn ang="0">
                                <a:pos x="connsiteX1893" y="connsiteY1893"/>
                              </a:cxn>
                              <a:cxn ang="0">
                                <a:pos x="connsiteX1894" y="connsiteY1894"/>
                              </a:cxn>
                              <a:cxn ang="0">
                                <a:pos x="connsiteX1895" y="connsiteY1895"/>
                              </a:cxn>
                              <a:cxn ang="0">
                                <a:pos x="connsiteX1896" y="connsiteY1896"/>
                              </a:cxn>
                              <a:cxn ang="0">
                                <a:pos x="connsiteX1897" y="connsiteY1897"/>
                              </a:cxn>
                              <a:cxn ang="0">
                                <a:pos x="connsiteX1898" y="connsiteY1898"/>
                              </a:cxn>
                              <a:cxn ang="0">
                                <a:pos x="connsiteX1899" y="connsiteY1899"/>
                              </a:cxn>
                              <a:cxn ang="0">
                                <a:pos x="connsiteX1900" y="connsiteY1900"/>
                              </a:cxn>
                              <a:cxn ang="0">
                                <a:pos x="connsiteX1901" y="connsiteY1901"/>
                              </a:cxn>
                              <a:cxn ang="0">
                                <a:pos x="connsiteX1902" y="connsiteY1902"/>
                              </a:cxn>
                              <a:cxn ang="0">
                                <a:pos x="connsiteX1903" y="connsiteY1903"/>
                              </a:cxn>
                              <a:cxn ang="0">
                                <a:pos x="connsiteX1904" y="connsiteY1904"/>
                              </a:cxn>
                              <a:cxn ang="0">
                                <a:pos x="connsiteX1905" y="connsiteY1905"/>
                              </a:cxn>
                              <a:cxn ang="0">
                                <a:pos x="connsiteX1906" y="connsiteY1906"/>
                              </a:cxn>
                              <a:cxn ang="0">
                                <a:pos x="connsiteX1907" y="connsiteY1907"/>
                              </a:cxn>
                              <a:cxn ang="0">
                                <a:pos x="connsiteX1908" y="connsiteY1908"/>
                              </a:cxn>
                              <a:cxn ang="0">
                                <a:pos x="connsiteX1909" y="connsiteY1909"/>
                              </a:cxn>
                              <a:cxn ang="0">
                                <a:pos x="connsiteX1910" y="connsiteY1910"/>
                              </a:cxn>
                              <a:cxn ang="0">
                                <a:pos x="connsiteX1911" y="connsiteY1911"/>
                              </a:cxn>
                              <a:cxn ang="0">
                                <a:pos x="connsiteX1912" y="connsiteY1912"/>
                              </a:cxn>
                              <a:cxn ang="0">
                                <a:pos x="connsiteX1913" y="connsiteY1913"/>
                              </a:cxn>
                              <a:cxn ang="0">
                                <a:pos x="connsiteX1914" y="connsiteY1914"/>
                              </a:cxn>
                              <a:cxn ang="0">
                                <a:pos x="connsiteX1915" y="connsiteY1915"/>
                              </a:cxn>
                              <a:cxn ang="0">
                                <a:pos x="connsiteX1916" y="connsiteY1916"/>
                              </a:cxn>
                              <a:cxn ang="0">
                                <a:pos x="connsiteX1917" y="connsiteY1917"/>
                              </a:cxn>
                              <a:cxn ang="0">
                                <a:pos x="connsiteX1918" y="connsiteY1918"/>
                              </a:cxn>
                              <a:cxn ang="0">
                                <a:pos x="connsiteX1919" y="connsiteY1919"/>
                              </a:cxn>
                              <a:cxn ang="0">
                                <a:pos x="connsiteX1920" y="connsiteY1920"/>
                              </a:cxn>
                              <a:cxn ang="0">
                                <a:pos x="connsiteX1921" y="connsiteY1921"/>
                              </a:cxn>
                              <a:cxn ang="0">
                                <a:pos x="connsiteX1922" y="connsiteY1922"/>
                              </a:cxn>
                              <a:cxn ang="0">
                                <a:pos x="connsiteX1923" y="connsiteY1923"/>
                              </a:cxn>
                              <a:cxn ang="0">
                                <a:pos x="connsiteX1924" y="connsiteY1924"/>
                              </a:cxn>
                              <a:cxn ang="0">
                                <a:pos x="connsiteX1925" y="connsiteY1925"/>
                              </a:cxn>
                              <a:cxn ang="0">
                                <a:pos x="connsiteX1926" y="connsiteY1926"/>
                              </a:cxn>
                              <a:cxn ang="0">
                                <a:pos x="connsiteX1927" y="connsiteY1927"/>
                              </a:cxn>
                              <a:cxn ang="0">
                                <a:pos x="connsiteX1928" y="connsiteY1928"/>
                              </a:cxn>
                              <a:cxn ang="0">
                                <a:pos x="connsiteX1929" y="connsiteY1929"/>
                              </a:cxn>
                              <a:cxn ang="0">
                                <a:pos x="connsiteX1930" y="connsiteY1930"/>
                              </a:cxn>
                              <a:cxn ang="0">
                                <a:pos x="connsiteX1931" y="connsiteY1931"/>
                              </a:cxn>
                              <a:cxn ang="0">
                                <a:pos x="connsiteX1932" y="connsiteY1932"/>
                              </a:cxn>
                              <a:cxn ang="0">
                                <a:pos x="connsiteX1933" y="connsiteY1933"/>
                              </a:cxn>
                              <a:cxn ang="0">
                                <a:pos x="connsiteX1934" y="connsiteY1934"/>
                              </a:cxn>
                              <a:cxn ang="0">
                                <a:pos x="connsiteX1935" y="connsiteY1935"/>
                              </a:cxn>
                              <a:cxn ang="0">
                                <a:pos x="connsiteX1936" y="connsiteY1936"/>
                              </a:cxn>
                              <a:cxn ang="0">
                                <a:pos x="connsiteX1937" y="connsiteY1937"/>
                              </a:cxn>
                              <a:cxn ang="0">
                                <a:pos x="connsiteX1938" y="connsiteY1938"/>
                              </a:cxn>
                              <a:cxn ang="0">
                                <a:pos x="connsiteX1939" y="connsiteY1939"/>
                              </a:cxn>
                              <a:cxn ang="0">
                                <a:pos x="connsiteX1940" y="connsiteY1940"/>
                              </a:cxn>
                              <a:cxn ang="0">
                                <a:pos x="connsiteX1941" y="connsiteY1941"/>
                              </a:cxn>
                              <a:cxn ang="0">
                                <a:pos x="connsiteX1942" y="connsiteY1942"/>
                              </a:cxn>
                              <a:cxn ang="0">
                                <a:pos x="connsiteX1943" y="connsiteY1943"/>
                              </a:cxn>
                              <a:cxn ang="0">
                                <a:pos x="connsiteX1944" y="connsiteY1944"/>
                              </a:cxn>
                              <a:cxn ang="0">
                                <a:pos x="connsiteX1945" y="connsiteY1945"/>
                              </a:cxn>
                              <a:cxn ang="0">
                                <a:pos x="connsiteX1946" y="connsiteY1946"/>
                              </a:cxn>
                              <a:cxn ang="0">
                                <a:pos x="connsiteX1947" y="connsiteY1947"/>
                              </a:cxn>
                              <a:cxn ang="0">
                                <a:pos x="connsiteX1948" y="connsiteY1948"/>
                              </a:cxn>
                              <a:cxn ang="0">
                                <a:pos x="connsiteX1949" y="connsiteY1949"/>
                              </a:cxn>
                              <a:cxn ang="0">
                                <a:pos x="connsiteX1950" y="connsiteY1950"/>
                              </a:cxn>
                              <a:cxn ang="0">
                                <a:pos x="connsiteX1951" y="connsiteY1951"/>
                              </a:cxn>
                              <a:cxn ang="0">
                                <a:pos x="connsiteX1952" y="connsiteY1952"/>
                              </a:cxn>
                              <a:cxn ang="0">
                                <a:pos x="connsiteX1953" y="connsiteY1953"/>
                              </a:cxn>
                              <a:cxn ang="0">
                                <a:pos x="connsiteX1954" y="connsiteY1954"/>
                              </a:cxn>
                              <a:cxn ang="0">
                                <a:pos x="connsiteX1955" y="connsiteY1955"/>
                              </a:cxn>
                              <a:cxn ang="0">
                                <a:pos x="connsiteX1956" y="connsiteY1956"/>
                              </a:cxn>
                              <a:cxn ang="0">
                                <a:pos x="connsiteX1957" y="connsiteY1957"/>
                              </a:cxn>
                              <a:cxn ang="0">
                                <a:pos x="connsiteX1958" y="connsiteY1958"/>
                              </a:cxn>
                              <a:cxn ang="0">
                                <a:pos x="connsiteX1959" y="connsiteY1959"/>
                              </a:cxn>
                              <a:cxn ang="0">
                                <a:pos x="connsiteX1960" y="connsiteY1960"/>
                              </a:cxn>
                              <a:cxn ang="0">
                                <a:pos x="connsiteX1961" y="connsiteY1961"/>
                              </a:cxn>
                              <a:cxn ang="0">
                                <a:pos x="connsiteX1962" y="connsiteY1962"/>
                              </a:cxn>
                              <a:cxn ang="0">
                                <a:pos x="connsiteX1963" y="connsiteY1963"/>
                              </a:cxn>
                              <a:cxn ang="0">
                                <a:pos x="connsiteX1964" y="connsiteY1964"/>
                              </a:cxn>
                              <a:cxn ang="0">
                                <a:pos x="connsiteX1965" y="connsiteY1965"/>
                              </a:cxn>
                              <a:cxn ang="0">
                                <a:pos x="connsiteX1966" y="connsiteY1966"/>
                              </a:cxn>
                              <a:cxn ang="0">
                                <a:pos x="connsiteX1967" y="connsiteY1967"/>
                              </a:cxn>
                              <a:cxn ang="0">
                                <a:pos x="connsiteX1968" y="connsiteY1968"/>
                              </a:cxn>
                              <a:cxn ang="0">
                                <a:pos x="connsiteX1969" y="connsiteY1969"/>
                              </a:cxn>
                              <a:cxn ang="0">
                                <a:pos x="connsiteX1970" y="connsiteY1970"/>
                              </a:cxn>
                              <a:cxn ang="0">
                                <a:pos x="connsiteX1971" y="connsiteY1971"/>
                              </a:cxn>
                              <a:cxn ang="0">
                                <a:pos x="connsiteX1972" y="connsiteY1972"/>
                              </a:cxn>
                              <a:cxn ang="0">
                                <a:pos x="connsiteX1973" y="connsiteY1973"/>
                              </a:cxn>
                              <a:cxn ang="0">
                                <a:pos x="connsiteX1974" y="connsiteY1974"/>
                              </a:cxn>
                              <a:cxn ang="0">
                                <a:pos x="connsiteX1975" y="connsiteY1975"/>
                              </a:cxn>
                              <a:cxn ang="0">
                                <a:pos x="connsiteX1976" y="connsiteY1976"/>
                              </a:cxn>
                              <a:cxn ang="0">
                                <a:pos x="connsiteX1977" y="connsiteY1977"/>
                              </a:cxn>
                              <a:cxn ang="0">
                                <a:pos x="connsiteX1978" y="connsiteY1978"/>
                              </a:cxn>
                              <a:cxn ang="0">
                                <a:pos x="connsiteX1979" y="connsiteY1979"/>
                              </a:cxn>
                              <a:cxn ang="0">
                                <a:pos x="connsiteX1980" y="connsiteY1980"/>
                              </a:cxn>
                              <a:cxn ang="0">
                                <a:pos x="connsiteX1981" y="connsiteY1981"/>
                              </a:cxn>
                              <a:cxn ang="0">
                                <a:pos x="connsiteX1982" y="connsiteY1982"/>
                              </a:cxn>
                              <a:cxn ang="0">
                                <a:pos x="connsiteX1983" y="connsiteY1983"/>
                              </a:cxn>
                              <a:cxn ang="0">
                                <a:pos x="connsiteX1984" y="connsiteY1984"/>
                              </a:cxn>
                              <a:cxn ang="0">
                                <a:pos x="connsiteX1985" y="connsiteY1985"/>
                              </a:cxn>
                              <a:cxn ang="0">
                                <a:pos x="connsiteX1986" y="connsiteY1986"/>
                              </a:cxn>
                              <a:cxn ang="0">
                                <a:pos x="connsiteX1987" y="connsiteY1987"/>
                              </a:cxn>
                              <a:cxn ang="0">
                                <a:pos x="connsiteX1988" y="connsiteY1988"/>
                              </a:cxn>
                              <a:cxn ang="0">
                                <a:pos x="connsiteX1989" y="connsiteY1989"/>
                              </a:cxn>
                              <a:cxn ang="0">
                                <a:pos x="connsiteX1990" y="connsiteY1990"/>
                              </a:cxn>
                              <a:cxn ang="0">
                                <a:pos x="connsiteX1991" y="connsiteY1991"/>
                              </a:cxn>
                              <a:cxn ang="0">
                                <a:pos x="connsiteX1992" y="connsiteY1992"/>
                              </a:cxn>
                              <a:cxn ang="0">
                                <a:pos x="connsiteX1993" y="connsiteY1993"/>
                              </a:cxn>
                              <a:cxn ang="0">
                                <a:pos x="connsiteX1994" y="connsiteY1994"/>
                              </a:cxn>
                              <a:cxn ang="0">
                                <a:pos x="connsiteX1995" y="connsiteY1995"/>
                              </a:cxn>
                              <a:cxn ang="0">
                                <a:pos x="connsiteX1996" y="connsiteY1996"/>
                              </a:cxn>
                              <a:cxn ang="0">
                                <a:pos x="connsiteX1997" y="connsiteY1997"/>
                              </a:cxn>
                              <a:cxn ang="0">
                                <a:pos x="connsiteX1998" y="connsiteY1998"/>
                              </a:cxn>
                              <a:cxn ang="0">
                                <a:pos x="connsiteX1999" y="connsiteY1999"/>
                              </a:cxn>
                              <a:cxn ang="0">
                                <a:pos x="connsiteX2000" y="connsiteY2000"/>
                              </a:cxn>
                              <a:cxn ang="0">
                                <a:pos x="connsiteX2001" y="connsiteY2001"/>
                              </a:cxn>
                              <a:cxn ang="0">
                                <a:pos x="connsiteX2002" y="connsiteY2002"/>
                              </a:cxn>
                              <a:cxn ang="0">
                                <a:pos x="connsiteX2003" y="connsiteY2003"/>
                              </a:cxn>
                              <a:cxn ang="0">
                                <a:pos x="connsiteX2004" y="connsiteY2004"/>
                              </a:cxn>
                              <a:cxn ang="0">
                                <a:pos x="connsiteX2005" y="connsiteY2005"/>
                              </a:cxn>
                              <a:cxn ang="0">
                                <a:pos x="connsiteX2006" y="connsiteY2006"/>
                              </a:cxn>
                              <a:cxn ang="0">
                                <a:pos x="connsiteX2007" y="connsiteY2007"/>
                              </a:cxn>
                              <a:cxn ang="0">
                                <a:pos x="connsiteX2008" y="connsiteY2008"/>
                              </a:cxn>
                              <a:cxn ang="0">
                                <a:pos x="connsiteX2009" y="connsiteY2009"/>
                              </a:cxn>
                              <a:cxn ang="0">
                                <a:pos x="connsiteX2010" y="connsiteY2010"/>
                              </a:cxn>
                              <a:cxn ang="0">
                                <a:pos x="connsiteX2011" y="connsiteY2011"/>
                              </a:cxn>
                              <a:cxn ang="0">
                                <a:pos x="connsiteX2012" y="connsiteY2012"/>
                              </a:cxn>
                              <a:cxn ang="0">
                                <a:pos x="connsiteX2013" y="connsiteY2013"/>
                              </a:cxn>
                              <a:cxn ang="0">
                                <a:pos x="connsiteX2014" y="connsiteY2014"/>
                              </a:cxn>
                              <a:cxn ang="0">
                                <a:pos x="connsiteX2015" y="connsiteY2015"/>
                              </a:cxn>
                              <a:cxn ang="0">
                                <a:pos x="connsiteX2016" y="connsiteY2016"/>
                              </a:cxn>
                              <a:cxn ang="0">
                                <a:pos x="connsiteX2017" y="connsiteY2017"/>
                              </a:cxn>
                              <a:cxn ang="0">
                                <a:pos x="connsiteX2018" y="connsiteY2018"/>
                              </a:cxn>
                              <a:cxn ang="0">
                                <a:pos x="connsiteX2019" y="connsiteY2019"/>
                              </a:cxn>
                              <a:cxn ang="0">
                                <a:pos x="connsiteX2020" y="connsiteY2020"/>
                              </a:cxn>
                              <a:cxn ang="0">
                                <a:pos x="connsiteX2021" y="connsiteY2021"/>
                              </a:cxn>
                              <a:cxn ang="0">
                                <a:pos x="connsiteX2022" y="connsiteY2022"/>
                              </a:cxn>
                              <a:cxn ang="0">
                                <a:pos x="connsiteX2023" y="connsiteY2023"/>
                              </a:cxn>
                              <a:cxn ang="0">
                                <a:pos x="connsiteX2024" y="connsiteY2024"/>
                              </a:cxn>
                              <a:cxn ang="0">
                                <a:pos x="connsiteX2025" y="connsiteY2025"/>
                              </a:cxn>
                              <a:cxn ang="0">
                                <a:pos x="connsiteX2026" y="connsiteY2026"/>
                              </a:cxn>
                              <a:cxn ang="0">
                                <a:pos x="connsiteX2027" y="connsiteY2027"/>
                              </a:cxn>
                              <a:cxn ang="0">
                                <a:pos x="connsiteX2028" y="connsiteY2028"/>
                              </a:cxn>
                              <a:cxn ang="0">
                                <a:pos x="connsiteX2029" y="connsiteY2029"/>
                              </a:cxn>
                              <a:cxn ang="0">
                                <a:pos x="connsiteX2030" y="connsiteY2030"/>
                              </a:cxn>
                              <a:cxn ang="0">
                                <a:pos x="connsiteX2031" y="connsiteY2031"/>
                              </a:cxn>
                              <a:cxn ang="0">
                                <a:pos x="connsiteX2032" y="connsiteY2032"/>
                              </a:cxn>
                              <a:cxn ang="0">
                                <a:pos x="connsiteX2033" y="connsiteY2033"/>
                              </a:cxn>
                              <a:cxn ang="0">
                                <a:pos x="connsiteX2034" y="connsiteY2034"/>
                              </a:cxn>
                              <a:cxn ang="0">
                                <a:pos x="connsiteX2035" y="connsiteY2035"/>
                              </a:cxn>
                              <a:cxn ang="0">
                                <a:pos x="connsiteX2036" y="connsiteY2036"/>
                              </a:cxn>
                              <a:cxn ang="0">
                                <a:pos x="connsiteX2037" y="connsiteY2037"/>
                              </a:cxn>
                              <a:cxn ang="0">
                                <a:pos x="connsiteX2038" y="connsiteY2038"/>
                              </a:cxn>
                              <a:cxn ang="0">
                                <a:pos x="connsiteX2039" y="connsiteY2039"/>
                              </a:cxn>
                              <a:cxn ang="0">
                                <a:pos x="connsiteX2040" y="connsiteY2040"/>
                              </a:cxn>
                              <a:cxn ang="0">
                                <a:pos x="connsiteX2041" y="connsiteY2041"/>
                              </a:cxn>
                              <a:cxn ang="0">
                                <a:pos x="connsiteX2042" y="connsiteY2042"/>
                              </a:cxn>
                              <a:cxn ang="0">
                                <a:pos x="connsiteX2043" y="connsiteY2043"/>
                              </a:cxn>
                              <a:cxn ang="0">
                                <a:pos x="connsiteX2044" y="connsiteY2044"/>
                              </a:cxn>
                              <a:cxn ang="0">
                                <a:pos x="connsiteX2045" y="connsiteY2045"/>
                              </a:cxn>
                              <a:cxn ang="0">
                                <a:pos x="connsiteX2046" y="connsiteY2046"/>
                              </a:cxn>
                              <a:cxn ang="0">
                                <a:pos x="connsiteX2047" y="connsiteY2047"/>
                              </a:cxn>
                              <a:cxn ang="0">
                                <a:pos x="connsiteX2048" y="connsiteY2048"/>
                              </a:cxn>
                              <a:cxn ang="0">
                                <a:pos x="connsiteX2049" y="connsiteY2049"/>
                              </a:cxn>
                              <a:cxn ang="0">
                                <a:pos x="connsiteX2050" y="connsiteY2050"/>
                              </a:cxn>
                              <a:cxn ang="0">
                                <a:pos x="connsiteX2051" y="connsiteY2051"/>
                              </a:cxn>
                              <a:cxn ang="0">
                                <a:pos x="connsiteX2052" y="connsiteY2052"/>
                              </a:cxn>
                              <a:cxn ang="0">
                                <a:pos x="connsiteX2053" y="connsiteY2053"/>
                              </a:cxn>
                              <a:cxn ang="0">
                                <a:pos x="connsiteX2054" y="connsiteY2054"/>
                              </a:cxn>
                              <a:cxn ang="0">
                                <a:pos x="connsiteX2055" y="connsiteY2055"/>
                              </a:cxn>
                              <a:cxn ang="0">
                                <a:pos x="connsiteX2056" y="connsiteY2056"/>
                              </a:cxn>
                              <a:cxn ang="0">
                                <a:pos x="connsiteX2057" y="connsiteY2057"/>
                              </a:cxn>
                              <a:cxn ang="0">
                                <a:pos x="connsiteX2058" y="connsiteY2058"/>
                              </a:cxn>
                              <a:cxn ang="0">
                                <a:pos x="connsiteX2059" y="connsiteY2059"/>
                              </a:cxn>
                              <a:cxn ang="0">
                                <a:pos x="connsiteX2060" y="connsiteY2060"/>
                              </a:cxn>
                              <a:cxn ang="0">
                                <a:pos x="connsiteX2061" y="connsiteY2061"/>
                              </a:cxn>
                              <a:cxn ang="0">
                                <a:pos x="connsiteX2062" y="connsiteY2062"/>
                              </a:cxn>
                              <a:cxn ang="0">
                                <a:pos x="connsiteX2063" y="connsiteY2063"/>
                              </a:cxn>
                              <a:cxn ang="0">
                                <a:pos x="connsiteX2064" y="connsiteY2064"/>
                              </a:cxn>
                              <a:cxn ang="0">
                                <a:pos x="connsiteX2065" y="connsiteY2065"/>
                              </a:cxn>
                              <a:cxn ang="0">
                                <a:pos x="connsiteX2066" y="connsiteY2066"/>
                              </a:cxn>
                              <a:cxn ang="0">
                                <a:pos x="connsiteX2067" y="connsiteY2067"/>
                              </a:cxn>
                              <a:cxn ang="0">
                                <a:pos x="connsiteX2068" y="connsiteY2068"/>
                              </a:cxn>
                              <a:cxn ang="0">
                                <a:pos x="connsiteX2069" y="connsiteY2069"/>
                              </a:cxn>
                              <a:cxn ang="0">
                                <a:pos x="connsiteX2070" y="connsiteY2070"/>
                              </a:cxn>
                              <a:cxn ang="0">
                                <a:pos x="connsiteX2071" y="connsiteY2071"/>
                              </a:cxn>
                              <a:cxn ang="0">
                                <a:pos x="connsiteX2072" y="connsiteY2072"/>
                              </a:cxn>
                              <a:cxn ang="0">
                                <a:pos x="connsiteX2073" y="connsiteY2073"/>
                              </a:cxn>
                              <a:cxn ang="0">
                                <a:pos x="connsiteX2074" y="connsiteY2074"/>
                              </a:cxn>
                              <a:cxn ang="0">
                                <a:pos x="connsiteX2075" y="connsiteY2075"/>
                              </a:cxn>
                              <a:cxn ang="0">
                                <a:pos x="connsiteX2076" y="connsiteY2076"/>
                              </a:cxn>
                              <a:cxn ang="0">
                                <a:pos x="connsiteX2077" y="connsiteY2077"/>
                              </a:cxn>
                              <a:cxn ang="0">
                                <a:pos x="connsiteX2078" y="connsiteY2078"/>
                              </a:cxn>
                              <a:cxn ang="0">
                                <a:pos x="connsiteX2079" y="connsiteY2079"/>
                              </a:cxn>
                              <a:cxn ang="0">
                                <a:pos x="connsiteX2080" y="connsiteY2080"/>
                              </a:cxn>
                              <a:cxn ang="0">
                                <a:pos x="connsiteX2081" y="connsiteY2081"/>
                              </a:cxn>
                              <a:cxn ang="0">
                                <a:pos x="connsiteX2082" y="connsiteY2082"/>
                              </a:cxn>
                              <a:cxn ang="0">
                                <a:pos x="connsiteX2083" y="connsiteY2083"/>
                              </a:cxn>
                              <a:cxn ang="0">
                                <a:pos x="connsiteX2084" y="connsiteY2084"/>
                              </a:cxn>
                              <a:cxn ang="0">
                                <a:pos x="connsiteX2085" y="connsiteY2085"/>
                              </a:cxn>
                              <a:cxn ang="0">
                                <a:pos x="connsiteX2086" y="connsiteY2086"/>
                              </a:cxn>
                              <a:cxn ang="0">
                                <a:pos x="connsiteX2087" y="connsiteY2087"/>
                              </a:cxn>
                              <a:cxn ang="0">
                                <a:pos x="connsiteX2088" y="connsiteY2088"/>
                              </a:cxn>
                              <a:cxn ang="0">
                                <a:pos x="connsiteX2089" y="connsiteY2089"/>
                              </a:cxn>
                              <a:cxn ang="0">
                                <a:pos x="connsiteX2090" y="connsiteY2090"/>
                              </a:cxn>
                              <a:cxn ang="0">
                                <a:pos x="connsiteX2091" y="connsiteY2091"/>
                              </a:cxn>
                              <a:cxn ang="0">
                                <a:pos x="connsiteX2092" y="connsiteY2092"/>
                              </a:cxn>
                              <a:cxn ang="0">
                                <a:pos x="connsiteX2093" y="connsiteY2093"/>
                              </a:cxn>
                              <a:cxn ang="0">
                                <a:pos x="connsiteX2094" y="connsiteY2094"/>
                              </a:cxn>
                              <a:cxn ang="0">
                                <a:pos x="connsiteX2095" y="connsiteY2095"/>
                              </a:cxn>
                              <a:cxn ang="0">
                                <a:pos x="connsiteX2096" y="connsiteY2096"/>
                              </a:cxn>
                              <a:cxn ang="0">
                                <a:pos x="connsiteX2097" y="connsiteY2097"/>
                              </a:cxn>
                              <a:cxn ang="0">
                                <a:pos x="connsiteX2098" y="connsiteY2098"/>
                              </a:cxn>
                              <a:cxn ang="0">
                                <a:pos x="connsiteX2099" y="connsiteY2099"/>
                              </a:cxn>
                              <a:cxn ang="0">
                                <a:pos x="connsiteX2100" y="connsiteY2100"/>
                              </a:cxn>
                              <a:cxn ang="0">
                                <a:pos x="connsiteX2101" y="connsiteY2101"/>
                              </a:cxn>
                              <a:cxn ang="0">
                                <a:pos x="connsiteX2102" y="connsiteY2102"/>
                              </a:cxn>
                              <a:cxn ang="0">
                                <a:pos x="connsiteX2103" y="connsiteY2103"/>
                              </a:cxn>
                              <a:cxn ang="0">
                                <a:pos x="connsiteX2104" y="connsiteY2104"/>
                              </a:cxn>
                              <a:cxn ang="0">
                                <a:pos x="connsiteX2105" y="connsiteY2105"/>
                              </a:cxn>
                              <a:cxn ang="0">
                                <a:pos x="connsiteX2106" y="connsiteY2106"/>
                              </a:cxn>
                              <a:cxn ang="0">
                                <a:pos x="connsiteX2107" y="connsiteY2107"/>
                              </a:cxn>
                              <a:cxn ang="0">
                                <a:pos x="connsiteX2108" y="connsiteY2108"/>
                              </a:cxn>
                              <a:cxn ang="0">
                                <a:pos x="connsiteX2109" y="connsiteY2109"/>
                              </a:cxn>
                              <a:cxn ang="0">
                                <a:pos x="connsiteX2110" y="connsiteY2110"/>
                              </a:cxn>
                              <a:cxn ang="0">
                                <a:pos x="connsiteX2111" y="connsiteY2111"/>
                              </a:cxn>
                              <a:cxn ang="0">
                                <a:pos x="connsiteX2112" y="connsiteY2112"/>
                              </a:cxn>
                              <a:cxn ang="0">
                                <a:pos x="connsiteX2113" y="connsiteY2113"/>
                              </a:cxn>
                              <a:cxn ang="0">
                                <a:pos x="connsiteX2114" y="connsiteY2114"/>
                              </a:cxn>
                              <a:cxn ang="0">
                                <a:pos x="connsiteX2115" y="connsiteY2115"/>
                              </a:cxn>
                              <a:cxn ang="0">
                                <a:pos x="connsiteX2116" y="connsiteY2116"/>
                              </a:cxn>
                              <a:cxn ang="0">
                                <a:pos x="connsiteX2117" y="connsiteY2117"/>
                              </a:cxn>
                              <a:cxn ang="0">
                                <a:pos x="connsiteX2118" y="connsiteY2118"/>
                              </a:cxn>
                              <a:cxn ang="0">
                                <a:pos x="connsiteX2119" y="connsiteY2119"/>
                              </a:cxn>
                              <a:cxn ang="0">
                                <a:pos x="connsiteX2120" y="connsiteY2120"/>
                              </a:cxn>
                              <a:cxn ang="0">
                                <a:pos x="connsiteX2121" y="connsiteY2121"/>
                              </a:cxn>
                              <a:cxn ang="0">
                                <a:pos x="connsiteX2122" y="connsiteY2122"/>
                              </a:cxn>
                              <a:cxn ang="0">
                                <a:pos x="connsiteX2123" y="connsiteY2123"/>
                              </a:cxn>
                              <a:cxn ang="0">
                                <a:pos x="connsiteX2124" y="connsiteY2124"/>
                              </a:cxn>
                              <a:cxn ang="0">
                                <a:pos x="connsiteX2125" y="connsiteY2125"/>
                              </a:cxn>
                              <a:cxn ang="0">
                                <a:pos x="connsiteX2126" y="connsiteY2126"/>
                              </a:cxn>
                              <a:cxn ang="0">
                                <a:pos x="connsiteX2127" y="connsiteY2127"/>
                              </a:cxn>
                              <a:cxn ang="0">
                                <a:pos x="connsiteX2128" y="connsiteY2128"/>
                              </a:cxn>
                              <a:cxn ang="0">
                                <a:pos x="connsiteX2129" y="connsiteY2129"/>
                              </a:cxn>
                              <a:cxn ang="0">
                                <a:pos x="connsiteX2130" y="connsiteY2130"/>
                              </a:cxn>
                              <a:cxn ang="0">
                                <a:pos x="connsiteX2131" y="connsiteY2131"/>
                              </a:cxn>
                              <a:cxn ang="0">
                                <a:pos x="connsiteX2132" y="connsiteY2132"/>
                              </a:cxn>
                              <a:cxn ang="0">
                                <a:pos x="connsiteX2133" y="connsiteY2133"/>
                              </a:cxn>
                              <a:cxn ang="0">
                                <a:pos x="connsiteX2134" y="connsiteY2134"/>
                              </a:cxn>
                              <a:cxn ang="0">
                                <a:pos x="connsiteX2135" y="connsiteY2135"/>
                              </a:cxn>
                              <a:cxn ang="0">
                                <a:pos x="connsiteX2136" y="connsiteY2136"/>
                              </a:cxn>
                              <a:cxn ang="0">
                                <a:pos x="connsiteX2137" y="connsiteY2137"/>
                              </a:cxn>
                              <a:cxn ang="0">
                                <a:pos x="connsiteX2138" y="connsiteY2138"/>
                              </a:cxn>
                              <a:cxn ang="0">
                                <a:pos x="connsiteX2139" y="connsiteY2139"/>
                              </a:cxn>
                              <a:cxn ang="0">
                                <a:pos x="connsiteX2140" y="connsiteY2140"/>
                              </a:cxn>
                              <a:cxn ang="0">
                                <a:pos x="connsiteX2141" y="connsiteY2141"/>
                              </a:cxn>
                              <a:cxn ang="0">
                                <a:pos x="connsiteX2142" y="connsiteY2142"/>
                              </a:cxn>
                              <a:cxn ang="0">
                                <a:pos x="connsiteX2143" y="connsiteY2143"/>
                              </a:cxn>
                              <a:cxn ang="0">
                                <a:pos x="connsiteX2144" y="connsiteY2144"/>
                              </a:cxn>
                              <a:cxn ang="0">
                                <a:pos x="connsiteX2145" y="connsiteY2145"/>
                              </a:cxn>
                              <a:cxn ang="0">
                                <a:pos x="connsiteX2146" y="connsiteY2146"/>
                              </a:cxn>
                              <a:cxn ang="0">
                                <a:pos x="connsiteX2147" y="connsiteY2147"/>
                              </a:cxn>
                              <a:cxn ang="0">
                                <a:pos x="connsiteX2148" y="connsiteY2148"/>
                              </a:cxn>
                              <a:cxn ang="0">
                                <a:pos x="connsiteX2149" y="connsiteY2149"/>
                              </a:cxn>
                              <a:cxn ang="0">
                                <a:pos x="connsiteX2150" y="connsiteY2150"/>
                              </a:cxn>
                              <a:cxn ang="0">
                                <a:pos x="connsiteX2151" y="connsiteY2151"/>
                              </a:cxn>
                              <a:cxn ang="0">
                                <a:pos x="connsiteX2152" y="connsiteY2152"/>
                              </a:cxn>
                              <a:cxn ang="0">
                                <a:pos x="connsiteX2153" y="connsiteY2153"/>
                              </a:cxn>
                              <a:cxn ang="0">
                                <a:pos x="connsiteX2154" y="connsiteY2154"/>
                              </a:cxn>
                              <a:cxn ang="0">
                                <a:pos x="connsiteX2155" y="connsiteY2155"/>
                              </a:cxn>
                              <a:cxn ang="0">
                                <a:pos x="connsiteX2156" y="connsiteY2156"/>
                              </a:cxn>
                              <a:cxn ang="0">
                                <a:pos x="connsiteX2157" y="connsiteY2157"/>
                              </a:cxn>
                              <a:cxn ang="0">
                                <a:pos x="connsiteX2158" y="connsiteY2158"/>
                              </a:cxn>
                              <a:cxn ang="0">
                                <a:pos x="connsiteX2159" y="connsiteY2159"/>
                              </a:cxn>
                              <a:cxn ang="0">
                                <a:pos x="connsiteX2160" y="connsiteY2160"/>
                              </a:cxn>
                              <a:cxn ang="0">
                                <a:pos x="connsiteX2161" y="connsiteY2161"/>
                              </a:cxn>
                              <a:cxn ang="0">
                                <a:pos x="connsiteX2162" y="connsiteY2162"/>
                              </a:cxn>
                              <a:cxn ang="0">
                                <a:pos x="connsiteX2163" y="connsiteY2163"/>
                              </a:cxn>
                              <a:cxn ang="0">
                                <a:pos x="connsiteX2164" y="connsiteY2164"/>
                              </a:cxn>
                              <a:cxn ang="0">
                                <a:pos x="connsiteX2165" y="connsiteY2165"/>
                              </a:cxn>
                              <a:cxn ang="0">
                                <a:pos x="connsiteX2166" y="connsiteY2166"/>
                              </a:cxn>
                              <a:cxn ang="0">
                                <a:pos x="connsiteX2167" y="connsiteY2167"/>
                              </a:cxn>
                              <a:cxn ang="0">
                                <a:pos x="connsiteX2168" y="connsiteY2168"/>
                              </a:cxn>
                              <a:cxn ang="0">
                                <a:pos x="connsiteX2169" y="connsiteY2169"/>
                              </a:cxn>
                              <a:cxn ang="0">
                                <a:pos x="connsiteX2170" y="connsiteY2170"/>
                              </a:cxn>
                              <a:cxn ang="0">
                                <a:pos x="connsiteX2171" y="connsiteY2171"/>
                              </a:cxn>
                              <a:cxn ang="0">
                                <a:pos x="connsiteX2172" y="connsiteY2172"/>
                              </a:cxn>
                              <a:cxn ang="0">
                                <a:pos x="connsiteX2173" y="connsiteY2173"/>
                              </a:cxn>
                              <a:cxn ang="0">
                                <a:pos x="connsiteX2174" y="connsiteY2174"/>
                              </a:cxn>
                              <a:cxn ang="0">
                                <a:pos x="connsiteX2175" y="connsiteY2175"/>
                              </a:cxn>
                              <a:cxn ang="0">
                                <a:pos x="connsiteX2176" y="connsiteY2176"/>
                              </a:cxn>
                              <a:cxn ang="0">
                                <a:pos x="connsiteX2177" y="connsiteY2177"/>
                              </a:cxn>
                              <a:cxn ang="0">
                                <a:pos x="connsiteX2178" y="connsiteY2178"/>
                              </a:cxn>
                              <a:cxn ang="0">
                                <a:pos x="connsiteX2179" y="connsiteY2179"/>
                              </a:cxn>
                              <a:cxn ang="0">
                                <a:pos x="connsiteX2180" y="connsiteY2180"/>
                              </a:cxn>
                              <a:cxn ang="0">
                                <a:pos x="connsiteX2181" y="connsiteY2181"/>
                              </a:cxn>
                              <a:cxn ang="0">
                                <a:pos x="connsiteX2182" y="connsiteY2182"/>
                              </a:cxn>
                              <a:cxn ang="0">
                                <a:pos x="connsiteX2183" y="connsiteY2183"/>
                              </a:cxn>
                              <a:cxn ang="0">
                                <a:pos x="connsiteX2184" y="connsiteY2184"/>
                              </a:cxn>
                              <a:cxn ang="0">
                                <a:pos x="connsiteX2185" y="connsiteY2185"/>
                              </a:cxn>
                              <a:cxn ang="0">
                                <a:pos x="connsiteX2186" y="connsiteY2186"/>
                              </a:cxn>
                              <a:cxn ang="0">
                                <a:pos x="connsiteX2187" y="connsiteY2187"/>
                              </a:cxn>
                              <a:cxn ang="0">
                                <a:pos x="connsiteX2188" y="connsiteY2188"/>
                              </a:cxn>
                              <a:cxn ang="0">
                                <a:pos x="connsiteX2189" y="connsiteY2189"/>
                              </a:cxn>
                              <a:cxn ang="0">
                                <a:pos x="connsiteX2190" y="connsiteY2190"/>
                              </a:cxn>
                              <a:cxn ang="0">
                                <a:pos x="connsiteX2191" y="connsiteY2191"/>
                              </a:cxn>
                              <a:cxn ang="0">
                                <a:pos x="connsiteX2192" y="connsiteY2192"/>
                              </a:cxn>
                              <a:cxn ang="0">
                                <a:pos x="connsiteX2193" y="connsiteY2193"/>
                              </a:cxn>
                              <a:cxn ang="0">
                                <a:pos x="connsiteX2194" y="connsiteY2194"/>
                              </a:cxn>
                              <a:cxn ang="0">
                                <a:pos x="connsiteX2195" y="connsiteY2195"/>
                              </a:cxn>
                              <a:cxn ang="0">
                                <a:pos x="connsiteX2196" y="connsiteY2196"/>
                              </a:cxn>
                              <a:cxn ang="0">
                                <a:pos x="connsiteX2197" y="connsiteY2197"/>
                              </a:cxn>
                              <a:cxn ang="0">
                                <a:pos x="connsiteX2198" y="connsiteY2198"/>
                              </a:cxn>
                              <a:cxn ang="0">
                                <a:pos x="connsiteX2199" y="connsiteY2199"/>
                              </a:cxn>
                              <a:cxn ang="0">
                                <a:pos x="connsiteX2200" y="connsiteY2200"/>
                              </a:cxn>
                              <a:cxn ang="0">
                                <a:pos x="connsiteX2201" y="connsiteY2201"/>
                              </a:cxn>
                              <a:cxn ang="0">
                                <a:pos x="connsiteX2202" y="connsiteY2202"/>
                              </a:cxn>
                              <a:cxn ang="0">
                                <a:pos x="connsiteX2203" y="connsiteY2203"/>
                              </a:cxn>
                              <a:cxn ang="0">
                                <a:pos x="connsiteX2204" y="connsiteY2204"/>
                              </a:cxn>
                              <a:cxn ang="0">
                                <a:pos x="connsiteX2205" y="connsiteY2205"/>
                              </a:cxn>
                              <a:cxn ang="0">
                                <a:pos x="connsiteX2206" y="connsiteY2206"/>
                              </a:cxn>
                              <a:cxn ang="0">
                                <a:pos x="connsiteX2207" y="connsiteY2207"/>
                              </a:cxn>
                              <a:cxn ang="0">
                                <a:pos x="connsiteX2208" y="connsiteY2208"/>
                              </a:cxn>
                              <a:cxn ang="0">
                                <a:pos x="connsiteX2209" y="connsiteY2209"/>
                              </a:cxn>
                              <a:cxn ang="0">
                                <a:pos x="connsiteX2210" y="connsiteY2210"/>
                              </a:cxn>
                              <a:cxn ang="0">
                                <a:pos x="connsiteX2211" y="connsiteY2211"/>
                              </a:cxn>
                              <a:cxn ang="0">
                                <a:pos x="connsiteX2212" y="connsiteY2212"/>
                              </a:cxn>
                              <a:cxn ang="0">
                                <a:pos x="connsiteX2213" y="connsiteY2213"/>
                              </a:cxn>
                              <a:cxn ang="0">
                                <a:pos x="connsiteX2214" y="connsiteY2214"/>
                              </a:cxn>
                              <a:cxn ang="0">
                                <a:pos x="connsiteX2215" y="connsiteY2215"/>
                              </a:cxn>
                              <a:cxn ang="0">
                                <a:pos x="connsiteX2216" y="connsiteY2216"/>
                              </a:cxn>
                              <a:cxn ang="0">
                                <a:pos x="connsiteX2217" y="connsiteY2217"/>
                              </a:cxn>
                              <a:cxn ang="0">
                                <a:pos x="connsiteX2218" y="connsiteY2218"/>
                              </a:cxn>
                              <a:cxn ang="0">
                                <a:pos x="connsiteX2219" y="connsiteY2219"/>
                              </a:cxn>
                              <a:cxn ang="0">
                                <a:pos x="connsiteX2220" y="connsiteY2220"/>
                              </a:cxn>
                              <a:cxn ang="0">
                                <a:pos x="connsiteX2221" y="connsiteY2221"/>
                              </a:cxn>
                              <a:cxn ang="0">
                                <a:pos x="connsiteX2222" y="connsiteY2222"/>
                              </a:cxn>
                              <a:cxn ang="0">
                                <a:pos x="connsiteX2223" y="connsiteY2223"/>
                              </a:cxn>
                              <a:cxn ang="0">
                                <a:pos x="connsiteX2224" y="connsiteY2224"/>
                              </a:cxn>
                              <a:cxn ang="0">
                                <a:pos x="connsiteX2225" y="connsiteY2225"/>
                              </a:cxn>
                              <a:cxn ang="0">
                                <a:pos x="connsiteX2226" y="connsiteY2226"/>
                              </a:cxn>
                              <a:cxn ang="0">
                                <a:pos x="connsiteX2227" y="connsiteY2227"/>
                              </a:cxn>
                              <a:cxn ang="0">
                                <a:pos x="connsiteX2228" y="connsiteY2228"/>
                              </a:cxn>
                              <a:cxn ang="0">
                                <a:pos x="connsiteX2229" y="connsiteY2229"/>
                              </a:cxn>
                              <a:cxn ang="0">
                                <a:pos x="connsiteX2230" y="connsiteY2230"/>
                              </a:cxn>
                              <a:cxn ang="0">
                                <a:pos x="connsiteX2231" y="connsiteY2231"/>
                              </a:cxn>
                              <a:cxn ang="0">
                                <a:pos x="connsiteX2232" y="connsiteY2232"/>
                              </a:cxn>
                              <a:cxn ang="0">
                                <a:pos x="connsiteX2233" y="connsiteY2233"/>
                              </a:cxn>
                              <a:cxn ang="0">
                                <a:pos x="connsiteX2234" y="connsiteY2234"/>
                              </a:cxn>
                              <a:cxn ang="0">
                                <a:pos x="connsiteX2235" y="connsiteY2235"/>
                              </a:cxn>
                              <a:cxn ang="0">
                                <a:pos x="connsiteX2236" y="connsiteY2236"/>
                              </a:cxn>
                              <a:cxn ang="0">
                                <a:pos x="connsiteX2237" y="connsiteY2237"/>
                              </a:cxn>
                              <a:cxn ang="0">
                                <a:pos x="connsiteX2238" y="connsiteY2238"/>
                              </a:cxn>
                              <a:cxn ang="0">
                                <a:pos x="connsiteX2239" y="connsiteY2239"/>
                              </a:cxn>
                              <a:cxn ang="0">
                                <a:pos x="connsiteX2240" y="connsiteY2240"/>
                              </a:cxn>
                              <a:cxn ang="0">
                                <a:pos x="connsiteX2241" y="connsiteY2241"/>
                              </a:cxn>
                              <a:cxn ang="0">
                                <a:pos x="connsiteX2242" y="connsiteY2242"/>
                              </a:cxn>
                              <a:cxn ang="0">
                                <a:pos x="connsiteX2243" y="connsiteY2243"/>
                              </a:cxn>
                              <a:cxn ang="0">
                                <a:pos x="connsiteX2244" y="connsiteY2244"/>
                              </a:cxn>
                              <a:cxn ang="0">
                                <a:pos x="connsiteX2245" y="connsiteY2245"/>
                              </a:cxn>
                              <a:cxn ang="0">
                                <a:pos x="connsiteX2246" y="connsiteY2246"/>
                              </a:cxn>
                              <a:cxn ang="0">
                                <a:pos x="connsiteX2247" y="connsiteY2247"/>
                              </a:cxn>
                              <a:cxn ang="0">
                                <a:pos x="connsiteX2248" y="connsiteY2248"/>
                              </a:cxn>
                              <a:cxn ang="0">
                                <a:pos x="connsiteX2249" y="connsiteY2249"/>
                              </a:cxn>
                              <a:cxn ang="0">
                                <a:pos x="connsiteX2250" y="connsiteY2250"/>
                              </a:cxn>
                              <a:cxn ang="0">
                                <a:pos x="connsiteX2251" y="connsiteY2251"/>
                              </a:cxn>
                              <a:cxn ang="0">
                                <a:pos x="connsiteX2252" y="connsiteY2252"/>
                              </a:cxn>
                              <a:cxn ang="0">
                                <a:pos x="connsiteX2253" y="connsiteY2253"/>
                              </a:cxn>
                              <a:cxn ang="0">
                                <a:pos x="connsiteX2254" y="connsiteY2254"/>
                              </a:cxn>
                              <a:cxn ang="0">
                                <a:pos x="connsiteX2255" y="connsiteY2255"/>
                              </a:cxn>
                              <a:cxn ang="0">
                                <a:pos x="connsiteX2256" y="connsiteY2256"/>
                              </a:cxn>
                              <a:cxn ang="0">
                                <a:pos x="connsiteX2257" y="connsiteY2257"/>
                              </a:cxn>
                              <a:cxn ang="0">
                                <a:pos x="connsiteX2258" y="connsiteY2258"/>
                              </a:cxn>
                              <a:cxn ang="0">
                                <a:pos x="connsiteX2259" y="connsiteY2259"/>
                              </a:cxn>
                              <a:cxn ang="0">
                                <a:pos x="connsiteX2260" y="connsiteY2260"/>
                              </a:cxn>
                              <a:cxn ang="0">
                                <a:pos x="connsiteX2261" y="connsiteY2261"/>
                              </a:cxn>
                              <a:cxn ang="0">
                                <a:pos x="connsiteX2262" y="connsiteY2262"/>
                              </a:cxn>
                              <a:cxn ang="0">
                                <a:pos x="connsiteX2263" y="connsiteY2263"/>
                              </a:cxn>
                              <a:cxn ang="0">
                                <a:pos x="connsiteX2264" y="connsiteY2264"/>
                              </a:cxn>
                              <a:cxn ang="0">
                                <a:pos x="connsiteX2265" y="connsiteY2265"/>
                              </a:cxn>
                              <a:cxn ang="0">
                                <a:pos x="connsiteX2266" y="connsiteY2266"/>
                              </a:cxn>
                              <a:cxn ang="0">
                                <a:pos x="connsiteX2267" y="connsiteY2267"/>
                              </a:cxn>
                              <a:cxn ang="0">
                                <a:pos x="connsiteX2268" y="connsiteY2268"/>
                              </a:cxn>
                              <a:cxn ang="0">
                                <a:pos x="connsiteX2269" y="connsiteY2269"/>
                              </a:cxn>
                              <a:cxn ang="0">
                                <a:pos x="connsiteX2270" y="connsiteY2270"/>
                              </a:cxn>
                              <a:cxn ang="0">
                                <a:pos x="connsiteX2271" y="connsiteY2271"/>
                              </a:cxn>
                              <a:cxn ang="0">
                                <a:pos x="connsiteX2272" y="connsiteY2272"/>
                              </a:cxn>
                              <a:cxn ang="0">
                                <a:pos x="connsiteX2273" y="connsiteY2273"/>
                              </a:cxn>
                              <a:cxn ang="0">
                                <a:pos x="connsiteX2274" y="connsiteY2274"/>
                              </a:cxn>
                              <a:cxn ang="0">
                                <a:pos x="connsiteX2275" y="connsiteY2275"/>
                              </a:cxn>
                              <a:cxn ang="0">
                                <a:pos x="connsiteX2276" y="connsiteY2276"/>
                              </a:cxn>
                              <a:cxn ang="0">
                                <a:pos x="connsiteX2277" y="connsiteY2277"/>
                              </a:cxn>
                              <a:cxn ang="0">
                                <a:pos x="connsiteX2278" y="connsiteY2278"/>
                              </a:cxn>
                              <a:cxn ang="0">
                                <a:pos x="connsiteX2279" y="connsiteY2279"/>
                              </a:cxn>
                              <a:cxn ang="0">
                                <a:pos x="connsiteX2280" y="connsiteY2280"/>
                              </a:cxn>
                              <a:cxn ang="0">
                                <a:pos x="connsiteX2281" y="connsiteY2281"/>
                              </a:cxn>
                              <a:cxn ang="0">
                                <a:pos x="connsiteX2282" y="connsiteY2282"/>
                              </a:cxn>
                              <a:cxn ang="0">
                                <a:pos x="connsiteX2283" y="connsiteY2283"/>
                              </a:cxn>
                              <a:cxn ang="0">
                                <a:pos x="connsiteX2284" y="connsiteY2284"/>
                              </a:cxn>
                              <a:cxn ang="0">
                                <a:pos x="connsiteX2285" y="connsiteY2285"/>
                              </a:cxn>
                              <a:cxn ang="0">
                                <a:pos x="connsiteX2286" y="connsiteY2286"/>
                              </a:cxn>
                              <a:cxn ang="0">
                                <a:pos x="connsiteX2287" y="connsiteY2287"/>
                              </a:cxn>
                              <a:cxn ang="0">
                                <a:pos x="connsiteX2288" y="connsiteY2288"/>
                              </a:cxn>
                              <a:cxn ang="0">
                                <a:pos x="connsiteX2289" y="connsiteY2289"/>
                              </a:cxn>
                              <a:cxn ang="0">
                                <a:pos x="connsiteX2290" y="connsiteY2290"/>
                              </a:cxn>
                              <a:cxn ang="0">
                                <a:pos x="connsiteX2291" y="connsiteY2291"/>
                              </a:cxn>
                              <a:cxn ang="0">
                                <a:pos x="connsiteX2292" y="connsiteY2292"/>
                              </a:cxn>
                              <a:cxn ang="0">
                                <a:pos x="connsiteX2293" y="connsiteY2293"/>
                              </a:cxn>
                              <a:cxn ang="0">
                                <a:pos x="connsiteX2294" y="connsiteY2294"/>
                              </a:cxn>
                              <a:cxn ang="0">
                                <a:pos x="connsiteX2295" y="connsiteY2295"/>
                              </a:cxn>
                              <a:cxn ang="0">
                                <a:pos x="connsiteX2296" y="connsiteY2296"/>
                              </a:cxn>
                              <a:cxn ang="0">
                                <a:pos x="connsiteX2297" y="connsiteY2297"/>
                              </a:cxn>
                              <a:cxn ang="0">
                                <a:pos x="connsiteX2298" y="connsiteY2298"/>
                              </a:cxn>
                              <a:cxn ang="0">
                                <a:pos x="connsiteX2299" y="connsiteY2299"/>
                              </a:cxn>
                              <a:cxn ang="0">
                                <a:pos x="connsiteX2300" y="connsiteY2300"/>
                              </a:cxn>
                              <a:cxn ang="0">
                                <a:pos x="connsiteX2301" y="connsiteY2301"/>
                              </a:cxn>
                              <a:cxn ang="0">
                                <a:pos x="connsiteX2302" y="connsiteY2302"/>
                              </a:cxn>
                              <a:cxn ang="0">
                                <a:pos x="connsiteX2303" y="connsiteY2303"/>
                              </a:cxn>
                              <a:cxn ang="0">
                                <a:pos x="connsiteX2304" y="connsiteY2304"/>
                              </a:cxn>
                              <a:cxn ang="0">
                                <a:pos x="connsiteX2305" y="connsiteY2305"/>
                              </a:cxn>
                              <a:cxn ang="0">
                                <a:pos x="connsiteX2306" y="connsiteY2306"/>
                              </a:cxn>
                              <a:cxn ang="0">
                                <a:pos x="connsiteX2307" y="connsiteY2307"/>
                              </a:cxn>
                              <a:cxn ang="0">
                                <a:pos x="connsiteX2308" y="connsiteY2308"/>
                              </a:cxn>
                              <a:cxn ang="0">
                                <a:pos x="connsiteX2309" y="connsiteY2309"/>
                              </a:cxn>
                              <a:cxn ang="0">
                                <a:pos x="connsiteX2310" y="connsiteY2310"/>
                              </a:cxn>
                              <a:cxn ang="0">
                                <a:pos x="connsiteX2311" y="connsiteY2311"/>
                              </a:cxn>
                              <a:cxn ang="0">
                                <a:pos x="connsiteX2312" y="connsiteY2312"/>
                              </a:cxn>
                              <a:cxn ang="0">
                                <a:pos x="connsiteX2313" y="connsiteY2313"/>
                              </a:cxn>
                              <a:cxn ang="0">
                                <a:pos x="connsiteX2314" y="connsiteY2314"/>
                              </a:cxn>
                              <a:cxn ang="0">
                                <a:pos x="connsiteX2315" y="connsiteY2315"/>
                              </a:cxn>
                              <a:cxn ang="0">
                                <a:pos x="connsiteX2316" y="connsiteY2316"/>
                              </a:cxn>
                              <a:cxn ang="0">
                                <a:pos x="connsiteX2317" y="connsiteY2317"/>
                              </a:cxn>
                              <a:cxn ang="0">
                                <a:pos x="connsiteX2318" y="connsiteY2318"/>
                              </a:cxn>
                              <a:cxn ang="0">
                                <a:pos x="connsiteX2319" y="connsiteY2319"/>
                              </a:cxn>
                              <a:cxn ang="0">
                                <a:pos x="connsiteX2320" y="connsiteY2320"/>
                              </a:cxn>
                              <a:cxn ang="0">
                                <a:pos x="connsiteX2321" y="connsiteY2321"/>
                              </a:cxn>
                              <a:cxn ang="0">
                                <a:pos x="connsiteX2322" y="connsiteY2322"/>
                              </a:cxn>
                              <a:cxn ang="0">
                                <a:pos x="connsiteX2323" y="connsiteY2323"/>
                              </a:cxn>
                              <a:cxn ang="0">
                                <a:pos x="connsiteX2324" y="connsiteY2324"/>
                              </a:cxn>
                              <a:cxn ang="0">
                                <a:pos x="connsiteX2325" y="connsiteY2325"/>
                              </a:cxn>
                              <a:cxn ang="0">
                                <a:pos x="connsiteX2326" y="connsiteY2326"/>
                              </a:cxn>
                              <a:cxn ang="0">
                                <a:pos x="connsiteX2327" y="connsiteY2327"/>
                              </a:cxn>
                              <a:cxn ang="0">
                                <a:pos x="connsiteX2328" y="connsiteY2328"/>
                              </a:cxn>
                              <a:cxn ang="0">
                                <a:pos x="connsiteX2329" y="connsiteY2329"/>
                              </a:cxn>
                              <a:cxn ang="0">
                                <a:pos x="connsiteX2330" y="connsiteY2330"/>
                              </a:cxn>
                              <a:cxn ang="0">
                                <a:pos x="connsiteX2331" y="connsiteY2331"/>
                              </a:cxn>
                              <a:cxn ang="0">
                                <a:pos x="connsiteX2332" y="connsiteY2332"/>
                              </a:cxn>
                              <a:cxn ang="0">
                                <a:pos x="connsiteX2333" y="connsiteY2333"/>
                              </a:cxn>
                              <a:cxn ang="0">
                                <a:pos x="connsiteX2334" y="connsiteY2334"/>
                              </a:cxn>
                              <a:cxn ang="0">
                                <a:pos x="connsiteX2335" y="connsiteY2335"/>
                              </a:cxn>
                              <a:cxn ang="0">
                                <a:pos x="connsiteX2336" y="connsiteY2336"/>
                              </a:cxn>
                              <a:cxn ang="0">
                                <a:pos x="connsiteX2337" y="connsiteY2337"/>
                              </a:cxn>
                              <a:cxn ang="0">
                                <a:pos x="connsiteX2338" y="connsiteY2338"/>
                              </a:cxn>
                              <a:cxn ang="0">
                                <a:pos x="connsiteX2339" y="connsiteY2339"/>
                              </a:cxn>
                              <a:cxn ang="0">
                                <a:pos x="connsiteX2340" y="connsiteY2340"/>
                              </a:cxn>
                              <a:cxn ang="0">
                                <a:pos x="connsiteX2341" y="connsiteY2341"/>
                              </a:cxn>
                              <a:cxn ang="0">
                                <a:pos x="connsiteX2342" y="connsiteY2342"/>
                              </a:cxn>
                              <a:cxn ang="0">
                                <a:pos x="connsiteX2343" y="connsiteY2343"/>
                              </a:cxn>
                              <a:cxn ang="0">
                                <a:pos x="connsiteX2344" y="connsiteY2344"/>
                              </a:cxn>
                              <a:cxn ang="0">
                                <a:pos x="connsiteX2345" y="connsiteY2345"/>
                              </a:cxn>
                              <a:cxn ang="0">
                                <a:pos x="connsiteX2346" y="connsiteY2346"/>
                              </a:cxn>
                              <a:cxn ang="0">
                                <a:pos x="connsiteX2347" y="connsiteY2347"/>
                              </a:cxn>
                              <a:cxn ang="0">
                                <a:pos x="connsiteX2348" y="connsiteY2348"/>
                              </a:cxn>
                              <a:cxn ang="0">
                                <a:pos x="connsiteX2349" y="connsiteY2349"/>
                              </a:cxn>
                              <a:cxn ang="0">
                                <a:pos x="connsiteX2350" y="connsiteY2350"/>
                              </a:cxn>
                              <a:cxn ang="0">
                                <a:pos x="connsiteX2351" y="connsiteY2351"/>
                              </a:cxn>
                              <a:cxn ang="0">
                                <a:pos x="connsiteX2352" y="connsiteY2352"/>
                              </a:cxn>
                              <a:cxn ang="0">
                                <a:pos x="connsiteX2353" y="connsiteY2353"/>
                              </a:cxn>
                              <a:cxn ang="0">
                                <a:pos x="connsiteX2354" y="connsiteY2354"/>
                              </a:cxn>
                              <a:cxn ang="0">
                                <a:pos x="connsiteX2355" y="connsiteY2355"/>
                              </a:cxn>
                              <a:cxn ang="0">
                                <a:pos x="connsiteX2356" y="connsiteY2356"/>
                              </a:cxn>
                              <a:cxn ang="0">
                                <a:pos x="connsiteX2357" y="connsiteY2357"/>
                              </a:cxn>
                              <a:cxn ang="0">
                                <a:pos x="connsiteX2358" y="connsiteY2358"/>
                              </a:cxn>
                              <a:cxn ang="0">
                                <a:pos x="connsiteX2359" y="connsiteY2359"/>
                              </a:cxn>
                              <a:cxn ang="0">
                                <a:pos x="connsiteX2360" y="connsiteY2360"/>
                              </a:cxn>
                              <a:cxn ang="0">
                                <a:pos x="connsiteX2361" y="connsiteY2361"/>
                              </a:cxn>
                              <a:cxn ang="0">
                                <a:pos x="connsiteX2362" y="connsiteY2362"/>
                              </a:cxn>
                              <a:cxn ang="0">
                                <a:pos x="connsiteX2363" y="connsiteY2363"/>
                              </a:cxn>
                              <a:cxn ang="0">
                                <a:pos x="connsiteX2364" y="connsiteY2364"/>
                              </a:cxn>
                              <a:cxn ang="0">
                                <a:pos x="connsiteX2365" y="connsiteY2365"/>
                              </a:cxn>
                              <a:cxn ang="0">
                                <a:pos x="connsiteX2366" y="connsiteY2366"/>
                              </a:cxn>
                              <a:cxn ang="0">
                                <a:pos x="connsiteX2367" y="connsiteY2367"/>
                              </a:cxn>
                              <a:cxn ang="0">
                                <a:pos x="connsiteX2368" y="connsiteY2368"/>
                              </a:cxn>
                              <a:cxn ang="0">
                                <a:pos x="connsiteX2369" y="connsiteY2369"/>
                              </a:cxn>
                              <a:cxn ang="0">
                                <a:pos x="connsiteX2370" y="connsiteY2370"/>
                              </a:cxn>
                              <a:cxn ang="0">
                                <a:pos x="connsiteX2371" y="connsiteY2371"/>
                              </a:cxn>
                              <a:cxn ang="0">
                                <a:pos x="connsiteX2372" y="connsiteY2372"/>
                              </a:cxn>
                              <a:cxn ang="0">
                                <a:pos x="connsiteX2373" y="connsiteY2373"/>
                              </a:cxn>
                              <a:cxn ang="0">
                                <a:pos x="connsiteX2374" y="connsiteY2374"/>
                              </a:cxn>
                              <a:cxn ang="0">
                                <a:pos x="connsiteX2375" y="connsiteY2375"/>
                              </a:cxn>
                              <a:cxn ang="0">
                                <a:pos x="connsiteX2376" y="connsiteY2376"/>
                              </a:cxn>
                              <a:cxn ang="0">
                                <a:pos x="connsiteX2377" y="connsiteY2377"/>
                              </a:cxn>
                              <a:cxn ang="0">
                                <a:pos x="connsiteX2378" y="connsiteY2378"/>
                              </a:cxn>
                              <a:cxn ang="0">
                                <a:pos x="connsiteX2379" y="connsiteY2379"/>
                              </a:cxn>
                              <a:cxn ang="0">
                                <a:pos x="connsiteX2380" y="connsiteY2380"/>
                              </a:cxn>
                              <a:cxn ang="0">
                                <a:pos x="connsiteX2381" y="connsiteY2381"/>
                              </a:cxn>
                              <a:cxn ang="0">
                                <a:pos x="connsiteX2382" y="connsiteY2382"/>
                              </a:cxn>
                              <a:cxn ang="0">
                                <a:pos x="connsiteX2383" y="connsiteY2383"/>
                              </a:cxn>
                              <a:cxn ang="0">
                                <a:pos x="connsiteX2384" y="connsiteY2384"/>
                              </a:cxn>
                              <a:cxn ang="0">
                                <a:pos x="connsiteX2385" y="connsiteY2385"/>
                              </a:cxn>
                              <a:cxn ang="0">
                                <a:pos x="connsiteX2386" y="connsiteY2386"/>
                              </a:cxn>
                              <a:cxn ang="0">
                                <a:pos x="connsiteX2387" y="connsiteY2387"/>
                              </a:cxn>
                              <a:cxn ang="0">
                                <a:pos x="connsiteX2388" y="connsiteY2388"/>
                              </a:cxn>
                              <a:cxn ang="0">
                                <a:pos x="connsiteX2389" y="connsiteY2389"/>
                              </a:cxn>
                              <a:cxn ang="0">
                                <a:pos x="connsiteX2390" y="connsiteY2390"/>
                              </a:cxn>
                              <a:cxn ang="0">
                                <a:pos x="connsiteX2391" y="connsiteY2391"/>
                              </a:cxn>
                              <a:cxn ang="0">
                                <a:pos x="connsiteX2392" y="connsiteY2392"/>
                              </a:cxn>
                              <a:cxn ang="0">
                                <a:pos x="connsiteX2393" y="connsiteY2393"/>
                              </a:cxn>
                              <a:cxn ang="0">
                                <a:pos x="connsiteX2394" y="connsiteY2394"/>
                              </a:cxn>
                              <a:cxn ang="0">
                                <a:pos x="connsiteX2395" y="connsiteY2395"/>
                              </a:cxn>
                              <a:cxn ang="0">
                                <a:pos x="connsiteX2396" y="connsiteY2396"/>
                              </a:cxn>
                              <a:cxn ang="0">
                                <a:pos x="connsiteX2397" y="connsiteY2397"/>
                              </a:cxn>
                              <a:cxn ang="0">
                                <a:pos x="connsiteX2398" y="connsiteY2398"/>
                              </a:cxn>
                              <a:cxn ang="0">
                                <a:pos x="connsiteX2399" y="connsiteY2399"/>
                              </a:cxn>
                              <a:cxn ang="0">
                                <a:pos x="connsiteX2400" y="connsiteY2400"/>
                              </a:cxn>
                              <a:cxn ang="0">
                                <a:pos x="connsiteX2401" y="connsiteY2401"/>
                              </a:cxn>
                              <a:cxn ang="0">
                                <a:pos x="connsiteX2402" y="connsiteY2402"/>
                              </a:cxn>
                              <a:cxn ang="0">
                                <a:pos x="connsiteX2403" y="connsiteY2403"/>
                              </a:cxn>
                              <a:cxn ang="0">
                                <a:pos x="connsiteX2404" y="connsiteY2404"/>
                              </a:cxn>
                              <a:cxn ang="0">
                                <a:pos x="connsiteX2405" y="connsiteY2405"/>
                              </a:cxn>
                              <a:cxn ang="0">
                                <a:pos x="connsiteX2406" y="connsiteY2406"/>
                              </a:cxn>
                              <a:cxn ang="0">
                                <a:pos x="connsiteX2407" y="connsiteY2407"/>
                              </a:cxn>
                              <a:cxn ang="0">
                                <a:pos x="connsiteX2408" y="connsiteY2408"/>
                              </a:cxn>
                              <a:cxn ang="0">
                                <a:pos x="connsiteX2409" y="connsiteY2409"/>
                              </a:cxn>
                              <a:cxn ang="0">
                                <a:pos x="connsiteX2410" y="connsiteY2410"/>
                              </a:cxn>
                              <a:cxn ang="0">
                                <a:pos x="connsiteX2411" y="connsiteY2411"/>
                              </a:cxn>
                              <a:cxn ang="0">
                                <a:pos x="connsiteX2412" y="connsiteY2412"/>
                              </a:cxn>
                              <a:cxn ang="0">
                                <a:pos x="connsiteX2413" y="connsiteY2413"/>
                              </a:cxn>
                              <a:cxn ang="0">
                                <a:pos x="connsiteX2414" y="connsiteY2414"/>
                              </a:cxn>
                              <a:cxn ang="0">
                                <a:pos x="connsiteX2415" y="connsiteY2415"/>
                              </a:cxn>
                              <a:cxn ang="0">
                                <a:pos x="connsiteX2416" y="connsiteY2416"/>
                              </a:cxn>
                              <a:cxn ang="0">
                                <a:pos x="connsiteX2417" y="connsiteY2417"/>
                              </a:cxn>
                              <a:cxn ang="0">
                                <a:pos x="connsiteX2418" y="connsiteY2418"/>
                              </a:cxn>
                              <a:cxn ang="0">
                                <a:pos x="connsiteX2419" y="connsiteY2419"/>
                              </a:cxn>
                              <a:cxn ang="0">
                                <a:pos x="connsiteX2420" y="connsiteY2420"/>
                              </a:cxn>
                              <a:cxn ang="0">
                                <a:pos x="connsiteX2421" y="connsiteY2421"/>
                              </a:cxn>
                              <a:cxn ang="0">
                                <a:pos x="connsiteX2422" y="connsiteY2422"/>
                              </a:cxn>
                              <a:cxn ang="0">
                                <a:pos x="connsiteX2423" y="connsiteY2423"/>
                              </a:cxn>
                              <a:cxn ang="0">
                                <a:pos x="connsiteX2424" y="connsiteY2424"/>
                              </a:cxn>
                              <a:cxn ang="0">
                                <a:pos x="connsiteX2425" y="connsiteY2425"/>
                              </a:cxn>
                              <a:cxn ang="0">
                                <a:pos x="connsiteX2426" y="connsiteY2426"/>
                              </a:cxn>
                              <a:cxn ang="0">
                                <a:pos x="connsiteX2427" y="connsiteY2427"/>
                              </a:cxn>
                              <a:cxn ang="0">
                                <a:pos x="connsiteX2428" y="connsiteY2428"/>
                              </a:cxn>
                              <a:cxn ang="0">
                                <a:pos x="connsiteX2429" y="connsiteY2429"/>
                              </a:cxn>
                              <a:cxn ang="0">
                                <a:pos x="connsiteX2430" y="connsiteY2430"/>
                              </a:cxn>
                              <a:cxn ang="0">
                                <a:pos x="connsiteX2431" y="connsiteY2431"/>
                              </a:cxn>
                              <a:cxn ang="0">
                                <a:pos x="connsiteX2432" y="connsiteY2432"/>
                              </a:cxn>
                              <a:cxn ang="0">
                                <a:pos x="connsiteX2433" y="connsiteY2433"/>
                              </a:cxn>
                              <a:cxn ang="0">
                                <a:pos x="connsiteX2434" y="connsiteY2434"/>
                              </a:cxn>
                              <a:cxn ang="0">
                                <a:pos x="connsiteX2435" y="connsiteY2435"/>
                              </a:cxn>
                              <a:cxn ang="0">
                                <a:pos x="connsiteX2436" y="connsiteY2436"/>
                              </a:cxn>
                              <a:cxn ang="0">
                                <a:pos x="connsiteX2437" y="connsiteY2437"/>
                              </a:cxn>
                              <a:cxn ang="0">
                                <a:pos x="connsiteX2438" y="connsiteY2438"/>
                              </a:cxn>
                              <a:cxn ang="0">
                                <a:pos x="connsiteX2439" y="connsiteY2439"/>
                              </a:cxn>
                              <a:cxn ang="0">
                                <a:pos x="connsiteX2440" y="connsiteY2440"/>
                              </a:cxn>
                              <a:cxn ang="0">
                                <a:pos x="connsiteX2441" y="connsiteY2441"/>
                              </a:cxn>
                              <a:cxn ang="0">
                                <a:pos x="connsiteX2442" y="connsiteY2442"/>
                              </a:cxn>
                              <a:cxn ang="0">
                                <a:pos x="connsiteX2443" y="connsiteY2443"/>
                              </a:cxn>
                              <a:cxn ang="0">
                                <a:pos x="connsiteX2444" y="connsiteY2444"/>
                              </a:cxn>
                              <a:cxn ang="0">
                                <a:pos x="connsiteX2445" y="connsiteY2445"/>
                              </a:cxn>
                              <a:cxn ang="0">
                                <a:pos x="connsiteX2446" y="connsiteY2446"/>
                              </a:cxn>
                              <a:cxn ang="0">
                                <a:pos x="connsiteX2447" y="connsiteY2447"/>
                              </a:cxn>
                              <a:cxn ang="0">
                                <a:pos x="connsiteX2448" y="connsiteY2448"/>
                              </a:cxn>
                              <a:cxn ang="0">
                                <a:pos x="connsiteX2449" y="connsiteY2449"/>
                              </a:cxn>
                              <a:cxn ang="0">
                                <a:pos x="connsiteX2450" y="connsiteY2450"/>
                              </a:cxn>
                              <a:cxn ang="0">
                                <a:pos x="connsiteX2451" y="connsiteY2451"/>
                              </a:cxn>
                              <a:cxn ang="0">
                                <a:pos x="connsiteX2452" y="connsiteY2452"/>
                              </a:cxn>
                              <a:cxn ang="0">
                                <a:pos x="connsiteX2453" y="connsiteY2453"/>
                              </a:cxn>
                              <a:cxn ang="0">
                                <a:pos x="connsiteX2454" y="connsiteY2454"/>
                              </a:cxn>
                              <a:cxn ang="0">
                                <a:pos x="connsiteX2455" y="connsiteY2455"/>
                              </a:cxn>
                              <a:cxn ang="0">
                                <a:pos x="connsiteX2456" y="connsiteY2456"/>
                              </a:cxn>
                              <a:cxn ang="0">
                                <a:pos x="connsiteX2457" y="connsiteY2457"/>
                              </a:cxn>
                              <a:cxn ang="0">
                                <a:pos x="connsiteX2458" y="connsiteY2458"/>
                              </a:cxn>
                              <a:cxn ang="0">
                                <a:pos x="connsiteX2459" y="connsiteY2459"/>
                              </a:cxn>
                              <a:cxn ang="0">
                                <a:pos x="connsiteX2460" y="connsiteY2460"/>
                              </a:cxn>
                              <a:cxn ang="0">
                                <a:pos x="connsiteX2461" y="connsiteY2461"/>
                              </a:cxn>
                              <a:cxn ang="0">
                                <a:pos x="connsiteX2462" y="connsiteY2462"/>
                              </a:cxn>
                              <a:cxn ang="0">
                                <a:pos x="connsiteX2463" y="connsiteY2463"/>
                              </a:cxn>
                              <a:cxn ang="0">
                                <a:pos x="connsiteX2464" y="connsiteY2464"/>
                              </a:cxn>
                              <a:cxn ang="0">
                                <a:pos x="connsiteX2465" y="connsiteY2465"/>
                              </a:cxn>
                              <a:cxn ang="0">
                                <a:pos x="connsiteX2466" y="connsiteY2466"/>
                              </a:cxn>
                              <a:cxn ang="0">
                                <a:pos x="connsiteX2467" y="connsiteY2467"/>
                              </a:cxn>
                              <a:cxn ang="0">
                                <a:pos x="connsiteX2468" y="connsiteY2468"/>
                              </a:cxn>
                              <a:cxn ang="0">
                                <a:pos x="connsiteX2469" y="connsiteY2469"/>
                              </a:cxn>
                              <a:cxn ang="0">
                                <a:pos x="connsiteX2470" y="connsiteY2470"/>
                              </a:cxn>
                              <a:cxn ang="0">
                                <a:pos x="connsiteX2471" y="connsiteY2471"/>
                              </a:cxn>
                              <a:cxn ang="0">
                                <a:pos x="connsiteX2472" y="connsiteY2472"/>
                              </a:cxn>
                              <a:cxn ang="0">
                                <a:pos x="connsiteX2473" y="connsiteY2473"/>
                              </a:cxn>
                              <a:cxn ang="0">
                                <a:pos x="connsiteX2474" y="connsiteY2474"/>
                              </a:cxn>
                              <a:cxn ang="0">
                                <a:pos x="connsiteX2475" y="connsiteY2475"/>
                              </a:cxn>
                              <a:cxn ang="0">
                                <a:pos x="connsiteX2476" y="connsiteY2476"/>
                              </a:cxn>
                              <a:cxn ang="0">
                                <a:pos x="connsiteX2477" y="connsiteY2477"/>
                              </a:cxn>
                              <a:cxn ang="0">
                                <a:pos x="connsiteX2478" y="connsiteY2478"/>
                              </a:cxn>
                              <a:cxn ang="0">
                                <a:pos x="connsiteX2479" y="connsiteY2479"/>
                              </a:cxn>
                              <a:cxn ang="0">
                                <a:pos x="connsiteX2480" y="connsiteY2480"/>
                              </a:cxn>
                              <a:cxn ang="0">
                                <a:pos x="connsiteX2481" y="connsiteY2481"/>
                              </a:cxn>
                              <a:cxn ang="0">
                                <a:pos x="connsiteX2482" y="connsiteY2482"/>
                              </a:cxn>
                              <a:cxn ang="0">
                                <a:pos x="connsiteX2483" y="connsiteY2483"/>
                              </a:cxn>
                              <a:cxn ang="0">
                                <a:pos x="connsiteX2484" y="connsiteY2484"/>
                              </a:cxn>
                              <a:cxn ang="0">
                                <a:pos x="connsiteX2485" y="connsiteY2485"/>
                              </a:cxn>
                              <a:cxn ang="0">
                                <a:pos x="connsiteX2486" y="connsiteY2486"/>
                              </a:cxn>
                              <a:cxn ang="0">
                                <a:pos x="connsiteX2487" y="connsiteY2487"/>
                              </a:cxn>
                              <a:cxn ang="0">
                                <a:pos x="connsiteX2488" y="connsiteY2488"/>
                              </a:cxn>
                              <a:cxn ang="0">
                                <a:pos x="connsiteX2489" y="connsiteY2489"/>
                              </a:cxn>
                              <a:cxn ang="0">
                                <a:pos x="connsiteX2490" y="connsiteY2490"/>
                              </a:cxn>
                              <a:cxn ang="0">
                                <a:pos x="connsiteX2491" y="connsiteY2491"/>
                              </a:cxn>
                              <a:cxn ang="0">
                                <a:pos x="connsiteX2492" y="connsiteY2492"/>
                              </a:cxn>
                              <a:cxn ang="0">
                                <a:pos x="connsiteX2493" y="connsiteY2493"/>
                              </a:cxn>
                              <a:cxn ang="0">
                                <a:pos x="connsiteX2494" y="connsiteY2494"/>
                              </a:cxn>
                              <a:cxn ang="0">
                                <a:pos x="connsiteX2495" y="connsiteY2495"/>
                              </a:cxn>
                              <a:cxn ang="0">
                                <a:pos x="connsiteX2496" y="connsiteY2496"/>
                              </a:cxn>
                              <a:cxn ang="0">
                                <a:pos x="connsiteX2497" y="connsiteY2497"/>
                              </a:cxn>
                              <a:cxn ang="0">
                                <a:pos x="connsiteX2498" y="connsiteY2498"/>
                              </a:cxn>
                              <a:cxn ang="0">
                                <a:pos x="connsiteX2499" y="connsiteY2499"/>
                              </a:cxn>
                              <a:cxn ang="0">
                                <a:pos x="connsiteX2500" y="connsiteY2500"/>
                              </a:cxn>
                              <a:cxn ang="0">
                                <a:pos x="connsiteX2501" y="connsiteY2501"/>
                              </a:cxn>
                              <a:cxn ang="0">
                                <a:pos x="connsiteX2502" y="connsiteY2502"/>
                              </a:cxn>
                              <a:cxn ang="0">
                                <a:pos x="connsiteX2503" y="connsiteY2503"/>
                              </a:cxn>
                              <a:cxn ang="0">
                                <a:pos x="connsiteX2504" y="connsiteY2504"/>
                              </a:cxn>
                              <a:cxn ang="0">
                                <a:pos x="connsiteX2505" y="connsiteY2505"/>
                              </a:cxn>
                              <a:cxn ang="0">
                                <a:pos x="connsiteX2506" y="connsiteY2506"/>
                              </a:cxn>
                              <a:cxn ang="0">
                                <a:pos x="connsiteX2507" y="connsiteY2507"/>
                              </a:cxn>
                              <a:cxn ang="0">
                                <a:pos x="connsiteX2508" y="connsiteY2508"/>
                              </a:cxn>
                              <a:cxn ang="0">
                                <a:pos x="connsiteX2509" y="connsiteY2509"/>
                              </a:cxn>
                              <a:cxn ang="0">
                                <a:pos x="connsiteX2510" y="connsiteY2510"/>
                              </a:cxn>
                              <a:cxn ang="0">
                                <a:pos x="connsiteX2511" y="connsiteY2511"/>
                              </a:cxn>
                              <a:cxn ang="0">
                                <a:pos x="connsiteX2512" y="connsiteY2512"/>
                              </a:cxn>
                              <a:cxn ang="0">
                                <a:pos x="connsiteX2513" y="connsiteY2513"/>
                              </a:cxn>
                              <a:cxn ang="0">
                                <a:pos x="connsiteX2514" y="connsiteY2514"/>
                              </a:cxn>
                              <a:cxn ang="0">
                                <a:pos x="connsiteX2515" y="connsiteY2515"/>
                              </a:cxn>
                              <a:cxn ang="0">
                                <a:pos x="connsiteX2516" y="connsiteY2516"/>
                              </a:cxn>
                              <a:cxn ang="0">
                                <a:pos x="connsiteX2517" y="connsiteY2517"/>
                              </a:cxn>
                              <a:cxn ang="0">
                                <a:pos x="connsiteX2518" y="connsiteY2518"/>
                              </a:cxn>
                              <a:cxn ang="0">
                                <a:pos x="connsiteX2519" y="connsiteY2519"/>
                              </a:cxn>
                              <a:cxn ang="0">
                                <a:pos x="connsiteX2520" y="connsiteY2520"/>
                              </a:cxn>
                              <a:cxn ang="0">
                                <a:pos x="connsiteX2521" y="connsiteY2521"/>
                              </a:cxn>
                              <a:cxn ang="0">
                                <a:pos x="connsiteX2522" y="connsiteY2522"/>
                              </a:cxn>
                              <a:cxn ang="0">
                                <a:pos x="connsiteX2523" y="connsiteY2523"/>
                              </a:cxn>
                              <a:cxn ang="0">
                                <a:pos x="connsiteX2524" y="connsiteY2524"/>
                              </a:cxn>
                              <a:cxn ang="0">
                                <a:pos x="connsiteX2525" y="connsiteY2525"/>
                              </a:cxn>
                              <a:cxn ang="0">
                                <a:pos x="connsiteX2526" y="connsiteY2526"/>
                              </a:cxn>
                              <a:cxn ang="0">
                                <a:pos x="connsiteX2527" y="connsiteY2527"/>
                              </a:cxn>
                              <a:cxn ang="0">
                                <a:pos x="connsiteX2528" y="connsiteY2528"/>
                              </a:cxn>
                              <a:cxn ang="0">
                                <a:pos x="connsiteX2529" y="connsiteY2529"/>
                              </a:cxn>
                              <a:cxn ang="0">
                                <a:pos x="connsiteX2530" y="connsiteY2530"/>
                              </a:cxn>
                              <a:cxn ang="0">
                                <a:pos x="connsiteX2531" y="connsiteY2531"/>
                              </a:cxn>
                              <a:cxn ang="0">
                                <a:pos x="connsiteX2532" y="connsiteY2532"/>
                              </a:cxn>
                              <a:cxn ang="0">
                                <a:pos x="connsiteX2533" y="connsiteY2533"/>
                              </a:cxn>
                              <a:cxn ang="0">
                                <a:pos x="connsiteX2534" y="connsiteY2534"/>
                              </a:cxn>
                              <a:cxn ang="0">
                                <a:pos x="connsiteX2535" y="connsiteY2535"/>
                              </a:cxn>
                              <a:cxn ang="0">
                                <a:pos x="connsiteX2536" y="connsiteY2536"/>
                              </a:cxn>
                              <a:cxn ang="0">
                                <a:pos x="connsiteX2537" y="connsiteY2537"/>
                              </a:cxn>
                              <a:cxn ang="0">
                                <a:pos x="connsiteX2538" y="connsiteY2538"/>
                              </a:cxn>
                              <a:cxn ang="0">
                                <a:pos x="connsiteX2539" y="connsiteY2539"/>
                              </a:cxn>
                              <a:cxn ang="0">
                                <a:pos x="connsiteX2540" y="connsiteY2540"/>
                              </a:cxn>
                              <a:cxn ang="0">
                                <a:pos x="connsiteX2541" y="connsiteY2541"/>
                              </a:cxn>
                              <a:cxn ang="0">
                                <a:pos x="connsiteX2542" y="connsiteY2542"/>
                              </a:cxn>
                              <a:cxn ang="0">
                                <a:pos x="connsiteX2543" y="connsiteY2543"/>
                              </a:cxn>
                              <a:cxn ang="0">
                                <a:pos x="connsiteX2544" y="connsiteY2544"/>
                              </a:cxn>
                              <a:cxn ang="0">
                                <a:pos x="connsiteX2545" y="connsiteY2545"/>
                              </a:cxn>
                              <a:cxn ang="0">
                                <a:pos x="connsiteX2546" y="connsiteY2546"/>
                              </a:cxn>
                              <a:cxn ang="0">
                                <a:pos x="connsiteX2547" y="connsiteY2547"/>
                              </a:cxn>
                              <a:cxn ang="0">
                                <a:pos x="connsiteX2548" y="connsiteY2548"/>
                              </a:cxn>
                              <a:cxn ang="0">
                                <a:pos x="connsiteX2549" y="connsiteY2549"/>
                              </a:cxn>
                              <a:cxn ang="0">
                                <a:pos x="connsiteX2550" y="connsiteY2550"/>
                              </a:cxn>
                              <a:cxn ang="0">
                                <a:pos x="connsiteX2551" y="connsiteY2551"/>
                              </a:cxn>
                              <a:cxn ang="0">
                                <a:pos x="connsiteX2552" y="connsiteY2552"/>
                              </a:cxn>
                              <a:cxn ang="0">
                                <a:pos x="connsiteX2553" y="connsiteY2553"/>
                              </a:cxn>
                              <a:cxn ang="0">
                                <a:pos x="connsiteX2554" y="connsiteY2554"/>
                              </a:cxn>
                              <a:cxn ang="0">
                                <a:pos x="connsiteX2555" y="connsiteY2555"/>
                              </a:cxn>
                              <a:cxn ang="0">
                                <a:pos x="connsiteX2556" y="connsiteY2556"/>
                              </a:cxn>
                              <a:cxn ang="0">
                                <a:pos x="connsiteX2557" y="connsiteY2557"/>
                              </a:cxn>
                              <a:cxn ang="0">
                                <a:pos x="connsiteX2558" y="connsiteY2558"/>
                              </a:cxn>
                              <a:cxn ang="0">
                                <a:pos x="connsiteX2559" y="connsiteY2559"/>
                              </a:cxn>
                              <a:cxn ang="0">
                                <a:pos x="connsiteX2560" y="connsiteY2560"/>
                              </a:cxn>
                              <a:cxn ang="0">
                                <a:pos x="connsiteX2561" y="connsiteY2561"/>
                              </a:cxn>
                              <a:cxn ang="0">
                                <a:pos x="connsiteX2562" y="connsiteY2562"/>
                              </a:cxn>
                              <a:cxn ang="0">
                                <a:pos x="connsiteX2563" y="connsiteY2563"/>
                              </a:cxn>
                              <a:cxn ang="0">
                                <a:pos x="connsiteX2564" y="connsiteY2564"/>
                              </a:cxn>
                              <a:cxn ang="0">
                                <a:pos x="connsiteX2565" y="connsiteY2565"/>
                              </a:cxn>
                              <a:cxn ang="0">
                                <a:pos x="connsiteX2566" y="connsiteY2566"/>
                              </a:cxn>
                              <a:cxn ang="0">
                                <a:pos x="connsiteX2567" y="connsiteY2567"/>
                              </a:cxn>
                              <a:cxn ang="0">
                                <a:pos x="connsiteX2568" y="connsiteY2568"/>
                              </a:cxn>
                              <a:cxn ang="0">
                                <a:pos x="connsiteX2569" y="connsiteY2569"/>
                              </a:cxn>
                              <a:cxn ang="0">
                                <a:pos x="connsiteX2570" y="connsiteY2570"/>
                              </a:cxn>
                              <a:cxn ang="0">
                                <a:pos x="connsiteX2571" y="connsiteY2571"/>
                              </a:cxn>
                              <a:cxn ang="0">
                                <a:pos x="connsiteX2572" y="connsiteY2572"/>
                              </a:cxn>
                              <a:cxn ang="0">
                                <a:pos x="connsiteX2573" y="connsiteY2573"/>
                              </a:cxn>
                              <a:cxn ang="0">
                                <a:pos x="connsiteX2574" y="connsiteY2574"/>
                              </a:cxn>
                              <a:cxn ang="0">
                                <a:pos x="connsiteX2575" y="connsiteY2575"/>
                              </a:cxn>
                              <a:cxn ang="0">
                                <a:pos x="connsiteX2576" y="connsiteY2576"/>
                              </a:cxn>
                              <a:cxn ang="0">
                                <a:pos x="connsiteX2577" y="connsiteY2577"/>
                              </a:cxn>
                              <a:cxn ang="0">
                                <a:pos x="connsiteX2578" y="connsiteY2578"/>
                              </a:cxn>
                              <a:cxn ang="0">
                                <a:pos x="connsiteX2579" y="connsiteY2579"/>
                              </a:cxn>
                              <a:cxn ang="0">
                                <a:pos x="connsiteX2580" y="connsiteY2580"/>
                              </a:cxn>
                              <a:cxn ang="0">
                                <a:pos x="connsiteX2581" y="connsiteY2581"/>
                              </a:cxn>
                              <a:cxn ang="0">
                                <a:pos x="connsiteX2582" y="connsiteY2582"/>
                              </a:cxn>
                              <a:cxn ang="0">
                                <a:pos x="connsiteX2583" y="connsiteY2583"/>
                              </a:cxn>
                              <a:cxn ang="0">
                                <a:pos x="connsiteX2584" y="connsiteY2584"/>
                              </a:cxn>
                              <a:cxn ang="0">
                                <a:pos x="connsiteX2585" y="connsiteY2585"/>
                              </a:cxn>
                              <a:cxn ang="0">
                                <a:pos x="connsiteX2586" y="connsiteY2586"/>
                              </a:cxn>
                              <a:cxn ang="0">
                                <a:pos x="connsiteX2587" y="connsiteY2587"/>
                              </a:cxn>
                              <a:cxn ang="0">
                                <a:pos x="connsiteX2588" y="connsiteY2588"/>
                              </a:cxn>
                              <a:cxn ang="0">
                                <a:pos x="connsiteX2589" y="connsiteY2589"/>
                              </a:cxn>
                              <a:cxn ang="0">
                                <a:pos x="connsiteX2590" y="connsiteY2590"/>
                              </a:cxn>
                              <a:cxn ang="0">
                                <a:pos x="connsiteX2591" y="connsiteY2591"/>
                              </a:cxn>
                              <a:cxn ang="0">
                                <a:pos x="connsiteX2592" y="connsiteY2592"/>
                              </a:cxn>
                              <a:cxn ang="0">
                                <a:pos x="connsiteX2593" y="connsiteY2593"/>
                              </a:cxn>
                              <a:cxn ang="0">
                                <a:pos x="connsiteX2594" y="connsiteY2594"/>
                              </a:cxn>
                              <a:cxn ang="0">
                                <a:pos x="connsiteX2595" y="connsiteY2595"/>
                              </a:cxn>
                              <a:cxn ang="0">
                                <a:pos x="connsiteX2596" y="connsiteY2596"/>
                              </a:cxn>
                              <a:cxn ang="0">
                                <a:pos x="connsiteX2597" y="connsiteY2597"/>
                              </a:cxn>
                              <a:cxn ang="0">
                                <a:pos x="connsiteX2598" y="connsiteY2598"/>
                              </a:cxn>
                              <a:cxn ang="0">
                                <a:pos x="connsiteX2599" y="connsiteY2599"/>
                              </a:cxn>
                              <a:cxn ang="0">
                                <a:pos x="connsiteX2600" y="connsiteY2600"/>
                              </a:cxn>
                              <a:cxn ang="0">
                                <a:pos x="connsiteX2601" y="connsiteY2601"/>
                              </a:cxn>
                              <a:cxn ang="0">
                                <a:pos x="connsiteX2602" y="connsiteY2602"/>
                              </a:cxn>
                              <a:cxn ang="0">
                                <a:pos x="connsiteX2603" y="connsiteY2603"/>
                              </a:cxn>
                              <a:cxn ang="0">
                                <a:pos x="connsiteX2604" y="connsiteY2604"/>
                              </a:cxn>
                              <a:cxn ang="0">
                                <a:pos x="connsiteX2605" y="connsiteY2605"/>
                              </a:cxn>
                              <a:cxn ang="0">
                                <a:pos x="connsiteX2606" y="connsiteY2606"/>
                              </a:cxn>
                              <a:cxn ang="0">
                                <a:pos x="connsiteX2607" y="connsiteY2607"/>
                              </a:cxn>
                              <a:cxn ang="0">
                                <a:pos x="connsiteX2608" y="connsiteY2608"/>
                              </a:cxn>
                              <a:cxn ang="0">
                                <a:pos x="connsiteX2609" y="connsiteY2609"/>
                              </a:cxn>
                              <a:cxn ang="0">
                                <a:pos x="connsiteX2610" y="connsiteY2610"/>
                              </a:cxn>
                              <a:cxn ang="0">
                                <a:pos x="connsiteX2611" y="connsiteY2611"/>
                              </a:cxn>
                              <a:cxn ang="0">
                                <a:pos x="connsiteX2612" y="connsiteY2612"/>
                              </a:cxn>
                              <a:cxn ang="0">
                                <a:pos x="connsiteX2613" y="connsiteY2613"/>
                              </a:cxn>
                              <a:cxn ang="0">
                                <a:pos x="connsiteX2614" y="connsiteY2614"/>
                              </a:cxn>
                              <a:cxn ang="0">
                                <a:pos x="connsiteX2615" y="connsiteY2615"/>
                              </a:cxn>
                              <a:cxn ang="0">
                                <a:pos x="connsiteX2616" y="connsiteY2616"/>
                              </a:cxn>
                              <a:cxn ang="0">
                                <a:pos x="connsiteX2617" y="connsiteY2617"/>
                              </a:cxn>
                              <a:cxn ang="0">
                                <a:pos x="connsiteX2618" y="connsiteY2618"/>
                              </a:cxn>
                              <a:cxn ang="0">
                                <a:pos x="connsiteX2619" y="connsiteY2619"/>
                              </a:cxn>
                              <a:cxn ang="0">
                                <a:pos x="connsiteX2620" y="connsiteY2620"/>
                              </a:cxn>
                              <a:cxn ang="0">
                                <a:pos x="connsiteX2621" y="connsiteY2621"/>
                              </a:cxn>
                              <a:cxn ang="0">
                                <a:pos x="connsiteX2622" y="connsiteY2622"/>
                              </a:cxn>
                              <a:cxn ang="0">
                                <a:pos x="connsiteX2623" y="connsiteY2623"/>
                              </a:cxn>
                              <a:cxn ang="0">
                                <a:pos x="connsiteX2624" y="connsiteY2624"/>
                              </a:cxn>
                              <a:cxn ang="0">
                                <a:pos x="connsiteX2625" y="connsiteY2625"/>
                              </a:cxn>
                              <a:cxn ang="0">
                                <a:pos x="connsiteX2626" y="connsiteY2626"/>
                              </a:cxn>
                              <a:cxn ang="0">
                                <a:pos x="connsiteX2627" y="connsiteY2627"/>
                              </a:cxn>
                              <a:cxn ang="0">
                                <a:pos x="connsiteX2628" y="connsiteY2628"/>
                              </a:cxn>
                              <a:cxn ang="0">
                                <a:pos x="connsiteX2629" y="connsiteY2629"/>
                              </a:cxn>
                              <a:cxn ang="0">
                                <a:pos x="connsiteX2630" y="connsiteY2630"/>
                              </a:cxn>
                              <a:cxn ang="0">
                                <a:pos x="connsiteX2631" y="connsiteY2631"/>
                              </a:cxn>
                              <a:cxn ang="0">
                                <a:pos x="connsiteX2632" y="connsiteY2632"/>
                              </a:cxn>
                              <a:cxn ang="0">
                                <a:pos x="connsiteX2633" y="connsiteY2633"/>
                              </a:cxn>
                              <a:cxn ang="0">
                                <a:pos x="connsiteX2634" y="connsiteY2634"/>
                              </a:cxn>
                              <a:cxn ang="0">
                                <a:pos x="connsiteX2635" y="connsiteY2635"/>
                              </a:cxn>
                              <a:cxn ang="0">
                                <a:pos x="connsiteX2636" y="connsiteY2636"/>
                              </a:cxn>
                              <a:cxn ang="0">
                                <a:pos x="connsiteX2637" y="connsiteY2637"/>
                              </a:cxn>
                              <a:cxn ang="0">
                                <a:pos x="connsiteX2638" y="connsiteY2638"/>
                              </a:cxn>
                              <a:cxn ang="0">
                                <a:pos x="connsiteX2639" y="connsiteY2639"/>
                              </a:cxn>
                              <a:cxn ang="0">
                                <a:pos x="connsiteX2640" y="connsiteY2640"/>
                              </a:cxn>
                              <a:cxn ang="0">
                                <a:pos x="connsiteX2641" y="connsiteY2641"/>
                              </a:cxn>
                              <a:cxn ang="0">
                                <a:pos x="connsiteX2642" y="connsiteY2642"/>
                              </a:cxn>
                              <a:cxn ang="0">
                                <a:pos x="connsiteX2643" y="connsiteY2643"/>
                              </a:cxn>
                              <a:cxn ang="0">
                                <a:pos x="connsiteX2644" y="connsiteY2644"/>
                              </a:cxn>
                              <a:cxn ang="0">
                                <a:pos x="connsiteX2645" y="connsiteY2645"/>
                              </a:cxn>
                              <a:cxn ang="0">
                                <a:pos x="connsiteX2646" y="connsiteY2646"/>
                              </a:cxn>
                              <a:cxn ang="0">
                                <a:pos x="connsiteX2647" y="connsiteY2647"/>
                              </a:cxn>
                              <a:cxn ang="0">
                                <a:pos x="connsiteX2648" y="connsiteY2648"/>
                              </a:cxn>
                              <a:cxn ang="0">
                                <a:pos x="connsiteX2649" y="connsiteY2649"/>
                              </a:cxn>
                              <a:cxn ang="0">
                                <a:pos x="connsiteX2650" y="connsiteY2650"/>
                              </a:cxn>
                              <a:cxn ang="0">
                                <a:pos x="connsiteX2651" y="connsiteY2651"/>
                              </a:cxn>
                              <a:cxn ang="0">
                                <a:pos x="connsiteX2652" y="connsiteY2652"/>
                              </a:cxn>
                              <a:cxn ang="0">
                                <a:pos x="connsiteX2653" y="connsiteY2653"/>
                              </a:cxn>
                              <a:cxn ang="0">
                                <a:pos x="connsiteX2654" y="connsiteY2654"/>
                              </a:cxn>
                              <a:cxn ang="0">
                                <a:pos x="connsiteX2655" y="connsiteY2655"/>
                              </a:cxn>
                              <a:cxn ang="0">
                                <a:pos x="connsiteX2656" y="connsiteY2656"/>
                              </a:cxn>
                              <a:cxn ang="0">
                                <a:pos x="connsiteX2657" y="connsiteY2657"/>
                              </a:cxn>
                              <a:cxn ang="0">
                                <a:pos x="connsiteX2658" y="connsiteY2658"/>
                              </a:cxn>
                              <a:cxn ang="0">
                                <a:pos x="connsiteX2659" y="connsiteY2659"/>
                              </a:cxn>
                              <a:cxn ang="0">
                                <a:pos x="connsiteX2660" y="connsiteY2660"/>
                              </a:cxn>
                              <a:cxn ang="0">
                                <a:pos x="connsiteX2661" y="connsiteY2661"/>
                              </a:cxn>
                              <a:cxn ang="0">
                                <a:pos x="connsiteX2662" y="connsiteY2662"/>
                              </a:cxn>
                              <a:cxn ang="0">
                                <a:pos x="connsiteX2663" y="connsiteY2663"/>
                              </a:cxn>
                              <a:cxn ang="0">
                                <a:pos x="connsiteX2664" y="connsiteY2664"/>
                              </a:cxn>
                              <a:cxn ang="0">
                                <a:pos x="connsiteX2665" y="connsiteY2665"/>
                              </a:cxn>
                              <a:cxn ang="0">
                                <a:pos x="connsiteX2666" y="connsiteY2666"/>
                              </a:cxn>
                              <a:cxn ang="0">
                                <a:pos x="connsiteX2667" y="connsiteY2667"/>
                              </a:cxn>
                              <a:cxn ang="0">
                                <a:pos x="connsiteX2668" y="connsiteY2668"/>
                              </a:cxn>
                              <a:cxn ang="0">
                                <a:pos x="connsiteX2669" y="connsiteY2669"/>
                              </a:cxn>
                              <a:cxn ang="0">
                                <a:pos x="connsiteX2670" y="connsiteY2670"/>
                              </a:cxn>
                              <a:cxn ang="0">
                                <a:pos x="connsiteX2671" y="connsiteY2671"/>
                              </a:cxn>
                              <a:cxn ang="0">
                                <a:pos x="connsiteX2672" y="connsiteY2672"/>
                              </a:cxn>
                              <a:cxn ang="0">
                                <a:pos x="connsiteX2673" y="connsiteY2673"/>
                              </a:cxn>
                              <a:cxn ang="0">
                                <a:pos x="connsiteX2674" y="connsiteY2674"/>
                              </a:cxn>
                              <a:cxn ang="0">
                                <a:pos x="connsiteX2675" y="connsiteY2675"/>
                              </a:cxn>
                              <a:cxn ang="0">
                                <a:pos x="connsiteX2676" y="connsiteY2676"/>
                              </a:cxn>
                              <a:cxn ang="0">
                                <a:pos x="connsiteX2677" y="connsiteY2677"/>
                              </a:cxn>
                              <a:cxn ang="0">
                                <a:pos x="connsiteX2678" y="connsiteY2678"/>
                              </a:cxn>
                              <a:cxn ang="0">
                                <a:pos x="connsiteX2679" y="connsiteY2679"/>
                              </a:cxn>
                              <a:cxn ang="0">
                                <a:pos x="connsiteX2680" y="connsiteY2680"/>
                              </a:cxn>
                              <a:cxn ang="0">
                                <a:pos x="connsiteX2681" y="connsiteY2681"/>
                              </a:cxn>
                              <a:cxn ang="0">
                                <a:pos x="connsiteX2682" y="connsiteY2682"/>
                              </a:cxn>
                              <a:cxn ang="0">
                                <a:pos x="connsiteX2683" y="connsiteY2683"/>
                              </a:cxn>
                              <a:cxn ang="0">
                                <a:pos x="connsiteX2684" y="connsiteY2684"/>
                              </a:cxn>
                              <a:cxn ang="0">
                                <a:pos x="connsiteX2685" y="connsiteY2685"/>
                              </a:cxn>
                              <a:cxn ang="0">
                                <a:pos x="connsiteX2686" y="connsiteY2686"/>
                              </a:cxn>
                              <a:cxn ang="0">
                                <a:pos x="connsiteX2687" y="connsiteY2687"/>
                              </a:cxn>
                              <a:cxn ang="0">
                                <a:pos x="connsiteX2688" y="connsiteY2688"/>
                              </a:cxn>
                              <a:cxn ang="0">
                                <a:pos x="connsiteX2689" y="connsiteY2689"/>
                              </a:cxn>
                              <a:cxn ang="0">
                                <a:pos x="connsiteX2690" y="connsiteY2690"/>
                              </a:cxn>
                              <a:cxn ang="0">
                                <a:pos x="connsiteX2691" y="connsiteY2691"/>
                              </a:cxn>
                              <a:cxn ang="0">
                                <a:pos x="connsiteX2692" y="connsiteY2692"/>
                              </a:cxn>
                              <a:cxn ang="0">
                                <a:pos x="connsiteX2693" y="connsiteY2693"/>
                              </a:cxn>
                              <a:cxn ang="0">
                                <a:pos x="connsiteX2694" y="connsiteY2694"/>
                              </a:cxn>
                              <a:cxn ang="0">
                                <a:pos x="connsiteX2695" y="connsiteY2695"/>
                              </a:cxn>
                              <a:cxn ang="0">
                                <a:pos x="connsiteX2696" y="connsiteY2696"/>
                              </a:cxn>
                              <a:cxn ang="0">
                                <a:pos x="connsiteX2697" y="connsiteY2697"/>
                              </a:cxn>
                              <a:cxn ang="0">
                                <a:pos x="connsiteX2698" y="connsiteY2698"/>
                              </a:cxn>
                              <a:cxn ang="0">
                                <a:pos x="connsiteX2699" y="connsiteY2699"/>
                              </a:cxn>
                              <a:cxn ang="0">
                                <a:pos x="connsiteX2700" y="connsiteY2700"/>
                              </a:cxn>
                              <a:cxn ang="0">
                                <a:pos x="connsiteX2701" y="connsiteY2701"/>
                              </a:cxn>
                              <a:cxn ang="0">
                                <a:pos x="connsiteX2702" y="connsiteY2702"/>
                              </a:cxn>
                              <a:cxn ang="0">
                                <a:pos x="connsiteX2703" y="connsiteY2703"/>
                              </a:cxn>
                              <a:cxn ang="0">
                                <a:pos x="connsiteX2704" y="connsiteY2704"/>
                              </a:cxn>
                              <a:cxn ang="0">
                                <a:pos x="connsiteX2705" y="connsiteY2705"/>
                              </a:cxn>
                              <a:cxn ang="0">
                                <a:pos x="connsiteX2706" y="connsiteY2706"/>
                              </a:cxn>
                              <a:cxn ang="0">
                                <a:pos x="connsiteX2707" y="connsiteY2707"/>
                              </a:cxn>
                              <a:cxn ang="0">
                                <a:pos x="connsiteX2708" y="connsiteY2708"/>
                              </a:cxn>
                              <a:cxn ang="0">
                                <a:pos x="connsiteX2709" y="connsiteY2709"/>
                              </a:cxn>
                              <a:cxn ang="0">
                                <a:pos x="connsiteX2710" y="connsiteY2710"/>
                              </a:cxn>
                              <a:cxn ang="0">
                                <a:pos x="connsiteX2711" y="connsiteY2711"/>
                              </a:cxn>
                              <a:cxn ang="0">
                                <a:pos x="connsiteX2712" y="connsiteY2712"/>
                              </a:cxn>
                              <a:cxn ang="0">
                                <a:pos x="connsiteX2713" y="connsiteY2713"/>
                              </a:cxn>
                              <a:cxn ang="0">
                                <a:pos x="connsiteX2714" y="connsiteY2714"/>
                              </a:cxn>
                              <a:cxn ang="0">
                                <a:pos x="connsiteX2715" y="connsiteY2715"/>
                              </a:cxn>
                              <a:cxn ang="0">
                                <a:pos x="connsiteX2716" y="connsiteY2716"/>
                              </a:cxn>
                              <a:cxn ang="0">
                                <a:pos x="connsiteX2717" y="connsiteY2717"/>
                              </a:cxn>
                              <a:cxn ang="0">
                                <a:pos x="connsiteX2718" y="connsiteY2718"/>
                              </a:cxn>
                              <a:cxn ang="0">
                                <a:pos x="connsiteX2719" y="connsiteY2719"/>
                              </a:cxn>
                              <a:cxn ang="0">
                                <a:pos x="connsiteX2720" y="connsiteY2720"/>
                              </a:cxn>
                              <a:cxn ang="0">
                                <a:pos x="connsiteX2721" y="connsiteY2721"/>
                              </a:cxn>
                              <a:cxn ang="0">
                                <a:pos x="connsiteX2722" y="connsiteY2722"/>
                              </a:cxn>
                              <a:cxn ang="0">
                                <a:pos x="connsiteX2723" y="connsiteY2723"/>
                              </a:cxn>
                              <a:cxn ang="0">
                                <a:pos x="connsiteX2724" y="connsiteY2724"/>
                              </a:cxn>
                              <a:cxn ang="0">
                                <a:pos x="connsiteX2725" y="connsiteY2725"/>
                              </a:cxn>
                              <a:cxn ang="0">
                                <a:pos x="connsiteX2726" y="connsiteY2726"/>
                              </a:cxn>
                              <a:cxn ang="0">
                                <a:pos x="connsiteX2727" y="connsiteY2727"/>
                              </a:cxn>
                              <a:cxn ang="0">
                                <a:pos x="connsiteX2728" y="connsiteY2728"/>
                              </a:cxn>
                              <a:cxn ang="0">
                                <a:pos x="connsiteX2729" y="connsiteY2729"/>
                              </a:cxn>
                              <a:cxn ang="0">
                                <a:pos x="connsiteX2730" y="connsiteY2730"/>
                              </a:cxn>
                              <a:cxn ang="0">
                                <a:pos x="connsiteX2731" y="connsiteY2731"/>
                              </a:cxn>
                              <a:cxn ang="0">
                                <a:pos x="connsiteX2732" y="connsiteY2732"/>
                              </a:cxn>
                              <a:cxn ang="0">
                                <a:pos x="connsiteX2733" y="connsiteY2733"/>
                              </a:cxn>
                              <a:cxn ang="0">
                                <a:pos x="connsiteX2734" y="connsiteY2734"/>
                              </a:cxn>
                              <a:cxn ang="0">
                                <a:pos x="connsiteX2735" y="connsiteY2735"/>
                              </a:cxn>
                              <a:cxn ang="0">
                                <a:pos x="connsiteX2736" y="connsiteY2736"/>
                              </a:cxn>
                              <a:cxn ang="0">
                                <a:pos x="connsiteX2737" y="connsiteY2737"/>
                              </a:cxn>
                              <a:cxn ang="0">
                                <a:pos x="connsiteX2738" y="connsiteY2738"/>
                              </a:cxn>
                              <a:cxn ang="0">
                                <a:pos x="connsiteX2739" y="connsiteY2739"/>
                              </a:cxn>
                              <a:cxn ang="0">
                                <a:pos x="connsiteX2740" y="connsiteY2740"/>
                              </a:cxn>
                              <a:cxn ang="0">
                                <a:pos x="connsiteX2741" y="connsiteY2741"/>
                              </a:cxn>
                              <a:cxn ang="0">
                                <a:pos x="connsiteX2742" y="connsiteY2742"/>
                              </a:cxn>
                              <a:cxn ang="0">
                                <a:pos x="connsiteX2743" y="connsiteY2743"/>
                              </a:cxn>
                              <a:cxn ang="0">
                                <a:pos x="connsiteX2744" y="connsiteY2744"/>
                              </a:cxn>
                              <a:cxn ang="0">
                                <a:pos x="connsiteX2745" y="connsiteY2745"/>
                              </a:cxn>
                              <a:cxn ang="0">
                                <a:pos x="connsiteX2746" y="connsiteY2746"/>
                              </a:cxn>
                              <a:cxn ang="0">
                                <a:pos x="connsiteX2747" y="connsiteY2747"/>
                              </a:cxn>
                              <a:cxn ang="0">
                                <a:pos x="connsiteX2748" y="connsiteY2748"/>
                              </a:cxn>
                              <a:cxn ang="0">
                                <a:pos x="connsiteX2749" y="connsiteY2749"/>
                              </a:cxn>
                              <a:cxn ang="0">
                                <a:pos x="connsiteX2750" y="connsiteY2750"/>
                              </a:cxn>
                              <a:cxn ang="0">
                                <a:pos x="connsiteX2751" y="connsiteY2751"/>
                              </a:cxn>
                              <a:cxn ang="0">
                                <a:pos x="connsiteX2752" y="connsiteY2752"/>
                              </a:cxn>
                              <a:cxn ang="0">
                                <a:pos x="connsiteX2753" y="connsiteY2753"/>
                              </a:cxn>
                              <a:cxn ang="0">
                                <a:pos x="connsiteX2754" y="connsiteY2754"/>
                              </a:cxn>
                              <a:cxn ang="0">
                                <a:pos x="connsiteX2755" y="connsiteY2755"/>
                              </a:cxn>
                              <a:cxn ang="0">
                                <a:pos x="connsiteX2756" y="connsiteY2756"/>
                              </a:cxn>
                              <a:cxn ang="0">
                                <a:pos x="connsiteX2757" y="connsiteY2757"/>
                              </a:cxn>
                              <a:cxn ang="0">
                                <a:pos x="connsiteX2758" y="connsiteY2758"/>
                              </a:cxn>
                              <a:cxn ang="0">
                                <a:pos x="connsiteX2759" y="connsiteY2759"/>
                              </a:cxn>
                              <a:cxn ang="0">
                                <a:pos x="connsiteX2760" y="connsiteY2760"/>
                              </a:cxn>
                              <a:cxn ang="0">
                                <a:pos x="connsiteX2761" y="connsiteY2761"/>
                              </a:cxn>
                              <a:cxn ang="0">
                                <a:pos x="connsiteX2762" y="connsiteY2762"/>
                              </a:cxn>
                              <a:cxn ang="0">
                                <a:pos x="connsiteX2763" y="connsiteY2763"/>
                              </a:cxn>
                              <a:cxn ang="0">
                                <a:pos x="connsiteX2764" y="connsiteY2764"/>
                              </a:cxn>
                              <a:cxn ang="0">
                                <a:pos x="connsiteX2765" y="connsiteY2765"/>
                              </a:cxn>
                              <a:cxn ang="0">
                                <a:pos x="connsiteX2766" y="connsiteY2766"/>
                              </a:cxn>
                              <a:cxn ang="0">
                                <a:pos x="connsiteX2767" y="connsiteY2767"/>
                              </a:cxn>
                              <a:cxn ang="0">
                                <a:pos x="connsiteX2768" y="connsiteY2768"/>
                              </a:cxn>
                              <a:cxn ang="0">
                                <a:pos x="connsiteX2769" y="connsiteY2769"/>
                              </a:cxn>
                              <a:cxn ang="0">
                                <a:pos x="connsiteX2770" y="connsiteY2770"/>
                              </a:cxn>
                              <a:cxn ang="0">
                                <a:pos x="connsiteX2771" y="connsiteY2771"/>
                              </a:cxn>
                              <a:cxn ang="0">
                                <a:pos x="connsiteX2772" y="connsiteY2772"/>
                              </a:cxn>
                              <a:cxn ang="0">
                                <a:pos x="connsiteX2773" y="connsiteY2773"/>
                              </a:cxn>
                              <a:cxn ang="0">
                                <a:pos x="connsiteX2774" y="connsiteY2774"/>
                              </a:cxn>
                              <a:cxn ang="0">
                                <a:pos x="connsiteX2775" y="connsiteY2775"/>
                              </a:cxn>
                              <a:cxn ang="0">
                                <a:pos x="connsiteX2776" y="connsiteY2776"/>
                              </a:cxn>
                              <a:cxn ang="0">
                                <a:pos x="connsiteX2777" y="connsiteY2777"/>
                              </a:cxn>
                              <a:cxn ang="0">
                                <a:pos x="connsiteX2778" y="connsiteY2778"/>
                              </a:cxn>
                              <a:cxn ang="0">
                                <a:pos x="connsiteX2779" y="connsiteY2779"/>
                              </a:cxn>
                              <a:cxn ang="0">
                                <a:pos x="connsiteX2780" y="connsiteY2780"/>
                              </a:cxn>
                              <a:cxn ang="0">
                                <a:pos x="connsiteX2781" y="connsiteY2781"/>
                              </a:cxn>
                              <a:cxn ang="0">
                                <a:pos x="connsiteX2782" y="connsiteY2782"/>
                              </a:cxn>
                              <a:cxn ang="0">
                                <a:pos x="connsiteX2783" y="connsiteY2783"/>
                              </a:cxn>
                              <a:cxn ang="0">
                                <a:pos x="connsiteX2784" y="connsiteY2784"/>
                              </a:cxn>
                              <a:cxn ang="0">
                                <a:pos x="connsiteX2785" y="connsiteY2785"/>
                              </a:cxn>
                              <a:cxn ang="0">
                                <a:pos x="connsiteX2786" y="connsiteY2786"/>
                              </a:cxn>
                              <a:cxn ang="0">
                                <a:pos x="connsiteX2787" y="connsiteY2787"/>
                              </a:cxn>
                              <a:cxn ang="0">
                                <a:pos x="connsiteX2788" y="connsiteY2788"/>
                              </a:cxn>
                              <a:cxn ang="0">
                                <a:pos x="connsiteX2789" y="connsiteY2789"/>
                              </a:cxn>
                              <a:cxn ang="0">
                                <a:pos x="connsiteX2790" y="connsiteY2790"/>
                              </a:cxn>
                              <a:cxn ang="0">
                                <a:pos x="connsiteX2791" y="connsiteY2791"/>
                              </a:cxn>
                              <a:cxn ang="0">
                                <a:pos x="connsiteX2792" y="connsiteY2792"/>
                              </a:cxn>
                              <a:cxn ang="0">
                                <a:pos x="connsiteX2793" y="connsiteY2793"/>
                              </a:cxn>
                              <a:cxn ang="0">
                                <a:pos x="connsiteX2794" y="connsiteY2794"/>
                              </a:cxn>
                            </a:cxnLst>
                            <a:rect l="l" t="t" r="r" b="b"/>
                            <a:pathLst>
                              <a:path w="1963622" h="1823193">
                                <a:moveTo>
                                  <a:pt x="863312" y="536604"/>
                                </a:moveTo>
                                <a:lnTo>
                                  <a:pt x="863138" y="536431"/>
                                </a:lnTo>
                                <a:cubicBezTo>
                                  <a:pt x="852661" y="540587"/>
                                  <a:pt x="847379" y="549939"/>
                                  <a:pt x="840451" y="557646"/>
                                </a:cubicBezTo>
                                <a:cubicBezTo>
                                  <a:pt x="853094" y="555741"/>
                                  <a:pt x="859242" y="547255"/>
                                  <a:pt x="863312" y="536604"/>
                                </a:cubicBezTo>
                                <a:close/>
                                <a:moveTo>
                                  <a:pt x="864437" y="535478"/>
                                </a:moveTo>
                                <a:cubicBezTo>
                                  <a:pt x="864004" y="535825"/>
                                  <a:pt x="863571" y="536171"/>
                                  <a:pt x="863138" y="536431"/>
                                </a:cubicBezTo>
                                <a:cubicBezTo>
                                  <a:pt x="863138" y="536431"/>
                                  <a:pt x="863312" y="536604"/>
                                  <a:pt x="863312" y="536604"/>
                                </a:cubicBezTo>
                                <a:cubicBezTo>
                                  <a:pt x="863658" y="536258"/>
                                  <a:pt x="864091" y="535825"/>
                                  <a:pt x="864437" y="535478"/>
                                </a:cubicBezTo>
                                <a:close/>
                                <a:moveTo>
                                  <a:pt x="1048097" y="552883"/>
                                </a:moveTo>
                                <a:cubicBezTo>
                                  <a:pt x="1054071" y="547341"/>
                                  <a:pt x="1054158" y="538769"/>
                                  <a:pt x="1058661" y="532274"/>
                                </a:cubicBezTo>
                                <a:cubicBezTo>
                                  <a:pt x="1073641" y="510280"/>
                                  <a:pt x="1093297" y="492962"/>
                                  <a:pt x="1112520" y="475038"/>
                                </a:cubicBezTo>
                                <a:cubicBezTo>
                                  <a:pt x="1115811" y="472007"/>
                                  <a:pt x="1119967" y="470015"/>
                                  <a:pt x="1120486" y="464993"/>
                                </a:cubicBezTo>
                                <a:cubicBezTo>
                                  <a:pt x="1111914" y="466032"/>
                                  <a:pt x="1105680" y="470795"/>
                                  <a:pt x="1099878" y="476856"/>
                                </a:cubicBezTo>
                                <a:cubicBezTo>
                                  <a:pt x="1087149" y="490278"/>
                                  <a:pt x="1073121" y="502487"/>
                                  <a:pt x="1062298" y="517467"/>
                                </a:cubicBezTo>
                                <a:cubicBezTo>
                                  <a:pt x="1052339" y="531149"/>
                                  <a:pt x="1039351" y="543185"/>
                                  <a:pt x="1036493" y="561196"/>
                                </a:cubicBezTo>
                                <a:cubicBezTo>
                                  <a:pt x="1041949" y="560676"/>
                                  <a:pt x="1044633" y="556173"/>
                                  <a:pt x="1048097" y="552883"/>
                                </a:cubicBezTo>
                                <a:close/>
                                <a:moveTo>
                                  <a:pt x="1036320" y="561196"/>
                                </a:moveTo>
                                <a:cubicBezTo>
                                  <a:pt x="1036320" y="561282"/>
                                  <a:pt x="1036320" y="561282"/>
                                  <a:pt x="1036320" y="561369"/>
                                </a:cubicBezTo>
                                <a:cubicBezTo>
                                  <a:pt x="1036407" y="561369"/>
                                  <a:pt x="1036407" y="561282"/>
                                  <a:pt x="1036407" y="561282"/>
                                </a:cubicBezTo>
                                <a:cubicBezTo>
                                  <a:pt x="1036493" y="561282"/>
                                  <a:pt x="1036320" y="561196"/>
                                  <a:pt x="1036320" y="561196"/>
                                </a:cubicBezTo>
                                <a:close/>
                                <a:moveTo>
                                  <a:pt x="1122998" y="462309"/>
                                </a:moveTo>
                                <a:cubicBezTo>
                                  <a:pt x="1122132" y="463175"/>
                                  <a:pt x="1121353" y="463954"/>
                                  <a:pt x="1120486" y="464820"/>
                                </a:cubicBezTo>
                                <a:cubicBezTo>
                                  <a:pt x="1120486" y="464820"/>
                                  <a:pt x="1120573" y="464907"/>
                                  <a:pt x="1120573" y="464907"/>
                                </a:cubicBezTo>
                                <a:cubicBezTo>
                                  <a:pt x="1121439" y="464041"/>
                                  <a:pt x="1122218" y="463261"/>
                                  <a:pt x="1123084" y="462395"/>
                                </a:cubicBezTo>
                                <a:cubicBezTo>
                                  <a:pt x="1123084" y="462395"/>
                                  <a:pt x="1122998" y="462309"/>
                                  <a:pt x="1122998" y="462309"/>
                                </a:cubicBezTo>
                                <a:close/>
                                <a:moveTo>
                                  <a:pt x="888163" y="522923"/>
                                </a:moveTo>
                                <a:cubicBezTo>
                                  <a:pt x="903663" y="515476"/>
                                  <a:pt x="916132" y="502227"/>
                                  <a:pt x="933970" y="499283"/>
                                </a:cubicBezTo>
                                <a:cubicBezTo>
                                  <a:pt x="937347" y="498764"/>
                                  <a:pt x="940637" y="496945"/>
                                  <a:pt x="938299" y="492529"/>
                                </a:cubicBezTo>
                                <a:cubicBezTo>
                                  <a:pt x="937001" y="490191"/>
                                  <a:pt x="934749" y="489585"/>
                                  <a:pt x="932065" y="491317"/>
                                </a:cubicBezTo>
                                <a:cubicBezTo>
                                  <a:pt x="916305" y="501448"/>
                                  <a:pt x="898208" y="507596"/>
                                  <a:pt x="883314" y="519199"/>
                                </a:cubicBezTo>
                                <a:cubicBezTo>
                                  <a:pt x="878292" y="523096"/>
                                  <a:pt x="871451" y="525434"/>
                                  <a:pt x="868767" y="532534"/>
                                </a:cubicBezTo>
                                <a:cubicBezTo>
                                  <a:pt x="878465" y="534353"/>
                                  <a:pt x="881929" y="525953"/>
                                  <a:pt x="888163" y="522923"/>
                                </a:cubicBezTo>
                                <a:close/>
                                <a:moveTo>
                                  <a:pt x="937520" y="702166"/>
                                </a:moveTo>
                                <a:cubicBezTo>
                                  <a:pt x="937520" y="702079"/>
                                  <a:pt x="937520" y="702079"/>
                                  <a:pt x="937606" y="701993"/>
                                </a:cubicBezTo>
                                <a:cubicBezTo>
                                  <a:pt x="937520" y="701993"/>
                                  <a:pt x="937520" y="702079"/>
                                  <a:pt x="937433" y="702079"/>
                                </a:cubicBezTo>
                                <a:lnTo>
                                  <a:pt x="937520" y="702166"/>
                                </a:lnTo>
                                <a:close/>
                                <a:moveTo>
                                  <a:pt x="937520" y="702166"/>
                                </a:moveTo>
                                <a:cubicBezTo>
                                  <a:pt x="937520" y="702166"/>
                                  <a:pt x="937433" y="702079"/>
                                  <a:pt x="937433" y="702079"/>
                                </a:cubicBezTo>
                                <a:cubicBezTo>
                                  <a:pt x="937260" y="702425"/>
                                  <a:pt x="937087" y="702772"/>
                                  <a:pt x="936914" y="703032"/>
                                </a:cubicBezTo>
                                <a:cubicBezTo>
                                  <a:pt x="937087" y="702772"/>
                                  <a:pt x="937260" y="702512"/>
                                  <a:pt x="937520" y="702166"/>
                                </a:cubicBezTo>
                                <a:close/>
                                <a:moveTo>
                                  <a:pt x="1036320" y="561369"/>
                                </a:moveTo>
                                <a:cubicBezTo>
                                  <a:pt x="1031904" y="563187"/>
                                  <a:pt x="1031471" y="566997"/>
                                  <a:pt x="1031471" y="571067"/>
                                </a:cubicBezTo>
                                <a:cubicBezTo>
                                  <a:pt x="1035974" y="569249"/>
                                  <a:pt x="1036320" y="565439"/>
                                  <a:pt x="1036320" y="561369"/>
                                </a:cubicBezTo>
                                <a:close/>
                                <a:moveTo>
                                  <a:pt x="979690" y="661035"/>
                                </a:moveTo>
                                <a:cubicBezTo>
                                  <a:pt x="972243" y="667270"/>
                                  <a:pt x="961592" y="675409"/>
                                  <a:pt x="951981" y="684501"/>
                                </a:cubicBezTo>
                                <a:cubicBezTo>
                                  <a:pt x="946525" y="689610"/>
                                  <a:pt x="939165" y="693593"/>
                                  <a:pt x="937520" y="702079"/>
                                </a:cubicBezTo>
                                <a:cubicBezTo>
                                  <a:pt x="958475" y="693160"/>
                                  <a:pt x="969992" y="675409"/>
                                  <a:pt x="979690" y="661035"/>
                                </a:cubicBezTo>
                                <a:close/>
                                <a:moveTo>
                                  <a:pt x="984885" y="649518"/>
                                </a:moveTo>
                                <a:cubicBezTo>
                                  <a:pt x="989128" y="651856"/>
                                  <a:pt x="991380" y="648220"/>
                                  <a:pt x="993285" y="644756"/>
                                </a:cubicBezTo>
                                <a:cubicBezTo>
                                  <a:pt x="1000212" y="632287"/>
                                  <a:pt x="1007485" y="619904"/>
                                  <a:pt x="1014326" y="607349"/>
                                </a:cubicBezTo>
                                <a:cubicBezTo>
                                  <a:pt x="1020647" y="595659"/>
                                  <a:pt x="1029739" y="585181"/>
                                  <a:pt x="1031471" y="571240"/>
                                </a:cubicBezTo>
                                <a:cubicBezTo>
                                  <a:pt x="1025150" y="573232"/>
                                  <a:pt x="1021340" y="578081"/>
                                  <a:pt x="1019262" y="583883"/>
                                </a:cubicBezTo>
                                <a:cubicBezTo>
                                  <a:pt x="1011468" y="604838"/>
                                  <a:pt x="998307" y="622589"/>
                                  <a:pt x="985665" y="640686"/>
                                </a:cubicBezTo>
                                <a:cubicBezTo>
                                  <a:pt x="983586" y="643544"/>
                                  <a:pt x="979516" y="646661"/>
                                  <a:pt x="984885" y="649518"/>
                                </a:cubicBezTo>
                                <a:close/>
                                <a:moveTo>
                                  <a:pt x="980642" y="475211"/>
                                </a:moveTo>
                                <a:cubicBezTo>
                                  <a:pt x="965835" y="471747"/>
                                  <a:pt x="954578" y="476770"/>
                                  <a:pt x="945400" y="486814"/>
                                </a:cubicBezTo>
                                <a:cubicBezTo>
                                  <a:pt x="945833" y="487940"/>
                                  <a:pt x="946266" y="488979"/>
                                  <a:pt x="946785" y="490105"/>
                                </a:cubicBezTo>
                                <a:cubicBezTo>
                                  <a:pt x="958128" y="485082"/>
                                  <a:pt x="969385" y="480147"/>
                                  <a:pt x="980642" y="475211"/>
                                </a:cubicBezTo>
                                <a:close/>
                                <a:moveTo>
                                  <a:pt x="1538720" y="376151"/>
                                </a:moveTo>
                                <a:cubicBezTo>
                                  <a:pt x="1490576" y="415290"/>
                                  <a:pt x="1440007" y="451658"/>
                                  <a:pt x="1399655" y="499370"/>
                                </a:cubicBezTo>
                                <a:cubicBezTo>
                                  <a:pt x="1389871" y="510886"/>
                                  <a:pt x="1376623" y="520238"/>
                                  <a:pt x="1373073" y="536344"/>
                                </a:cubicBezTo>
                                <a:cubicBezTo>
                                  <a:pt x="1380779" y="534526"/>
                                  <a:pt x="1387446" y="530802"/>
                                  <a:pt x="1392815" y="524914"/>
                                </a:cubicBezTo>
                                <a:cubicBezTo>
                                  <a:pt x="1407016" y="509414"/>
                                  <a:pt x="1422776" y="495560"/>
                                  <a:pt x="1439055" y="482398"/>
                                </a:cubicBezTo>
                                <a:cubicBezTo>
                                  <a:pt x="1443557" y="478761"/>
                                  <a:pt x="1448233" y="475384"/>
                                  <a:pt x="1451351" y="470448"/>
                                </a:cubicBezTo>
                                <a:cubicBezTo>
                                  <a:pt x="1452649" y="468370"/>
                                  <a:pt x="1455940" y="465080"/>
                                  <a:pt x="1452130" y="463088"/>
                                </a:cubicBezTo>
                                <a:cubicBezTo>
                                  <a:pt x="1442865" y="458326"/>
                                  <a:pt x="1450138" y="455468"/>
                                  <a:pt x="1453342" y="453303"/>
                                </a:cubicBezTo>
                                <a:cubicBezTo>
                                  <a:pt x="1467110" y="444125"/>
                                  <a:pt x="1479060" y="432955"/>
                                  <a:pt x="1491442" y="422131"/>
                                </a:cubicBezTo>
                                <a:cubicBezTo>
                                  <a:pt x="1506422" y="409055"/>
                                  <a:pt x="1523048" y="397885"/>
                                  <a:pt x="1538807" y="385849"/>
                                </a:cubicBezTo>
                                <a:cubicBezTo>
                                  <a:pt x="1547293" y="379355"/>
                                  <a:pt x="1559502" y="374419"/>
                                  <a:pt x="1560974" y="360998"/>
                                </a:cubicBezTo>
                                <a:cubicBezTo>
                                  <a:pt x="1549025" y="359525"/>
                                  <a:pt x="1545561" y="370609"/>
                                  <a:pt x="1538720" y="376151"/>
                                </a:cubicBezTo>
                                <a:close/>
                                <a:moveTo>
                                  <a:pt x="1442345" y="467504"/>
                                </a:moveTo>
                                <a:cubicBezTo>
                                  <a:pt x="1441825" y="474258"/>
                                  <a:pt x="1436457" y="474778"/>
                                  <a:pt x="1431608" y="476077"/>
                                </a:cubicBezTo>
                                <a:cubicBezTo>
                                  <a:pt x="1433166" y="470795"/>
                                  <a:pt x="1436717" y="467937"/>
                                  <a:pt x="1441999" y="467158"/>
                                </a:cubicBezTo>
                                <a:cubicBezTo>
                                  <a:pt x="1442431" y="466812"/>
                                  <a:pt x="1442865" y="466552"/>
                                  <a:pt x="1443298" y="466205"/>
                                </a:cubicBezTo>
                                <a:cubicBezTo>
                                  <a:pt x="1443038" y="466638"/>
                                  <a:pt x="1442691" y="467071"/>
                                  <a:pt x="1442345" y="467504"/>
                                </a:cubicBezTo>
                                <a:close/>
                                <a:moveTo>
                                  <a:pt x="1031558" y="571067"/>
                                </a:moveTo>
                                <a:cubicBezTo>
                                  <a:pt x="1031558" y="571067"/>
                                  <a:pt x="1031471" y="571154"/>
                                  <a:pt x="1031471" y="571154"/>
                                </a:cubicBezTo>
                                <a:lnTo>
                                  <a:pt x="1031471" y="571154"/>
                                </a:lnTo>
                                <a:cubicBezTo>
                                  <a:pt x="1031471" y="571240"/>
                                  <a:pt x="1031471" y="571240"/>
                                  <a:pt x="1031471" y="571327"/>
                                </a:cubicBezTo>
                                <a:cubicBezTo>
                                  <a:pt x="1031558" y="571327"/>
                                  <a:pt x="1031558" y="571327"/>
                                  <a:pt x="1031558" y="571240"/>
                                </a:cubicBezTo>
                                <a:cubicBezTo>
                                  <a:pt x="1031471" y="571154"/>
                                  <a:pt x="1031558" y="571067"/>
                                  <a:pt x="1031558" y="571067"/>
                                </a:cubicBezTo>
                                <a:close/>
                                <a:moveTo>
                                  <a:pt x="592109" y="1183611"/>
                                </a:moveTo>
                                <a:cubicBezTo>
                                  <a:pt x="595572" y="1172874"/>
                                  <a:pt x="601287" y="1163435"/>
                                  <a:pt x="608215" y="1154950"/>
                                </a:cubicBezTo>
                                <a:cubicBezTo>
                                  <a:pt x="614536" y="1147156"/>
                                  <a:pt x="616527" y="1137545"/>
                                  <a:pt x="622935" y="1128713"/>
                                </a:cubicBezTo>
                                <a:cubicBezTo>
                                  <a:pt x="613583" y="1130704"/>
                                  <a:pt x="611505" y="1137545"/>
                                  <a:pt x="608215" y="1142913"/>
                                </a:cubicBezTo>
                                <a:cubicBezTo>
                                  <a:pt x="600855" y="1155123"/>
                                  <a:pt x="593927" y="1167592"/>
                                  <a:pt x="587000" y="1180148"/>
                                </a:cubicBezTo>
                                <a:cubicBezTo>
                                  <a:pt x="584056" y="1185516"/>
                                  <a:pt x="576522" y="1188547"/>
                                  <a:pt x="578687" y="1196513"/>
                                </a:cubicBezTo>
                                <a:cubicBezTo>
                                  <a:pt x="586048" y="1195128"/>
                                  <a:pt x="590117" y="1189846"/>
                                  <a:pt x="592109" y="1183611"/>
                                </a:cubicBezTo>
                                <a:close/>
                                <a:moveTo>
                                  <a:pt x="1036493" y="561196"/>
                                </a:moveTo>
                                <a:cubicBezTo>
                                  <a:pt x="1036407" y="561196"/>
                                  <a:pt x="1036407" y="561196"/>
                                  <a:pt x="1036320" y="561196"/>
                                </a:cubicBezTo>
                                <a:cubicBezTo>
                                  <a:pt x="1036320" y="561196"/>
                                  <a:pt x="1036407" y="561282"/>
                                  <a:pt x="1036407" y="561282"/>
                                </a:cubicBezTo>
                                <a:cubicBezTo>
                                  <a:pt x="1036493" y="561282"/>
                                  <a:pt x="1036493" y="561196"/>
                                  <a:pt x="1036493" y="561196"/>
                                </a:cubicBezTo>
                                <a:close/>
                                <a:moveTo>
                                  <a:pt x="1563486" y="991033"/>
                                </a:moveTo>
                                <a:cubicBezTo>
                                  <a:pt x="1559676" y="996575"/>
                                  <a:pt x="1559156" y="1002982"/>
                                  <a:pt x="1563486" y="1008957"/>
                                </a:cubicBezTo>
                                <a:cubicBezTo>
                                  <a:pt x="1563659" y="1009217"/>
                                  <a:pt x="1564265" y="1009217"/>
                                  <a:pt x="1565131" y="1009563"/>
                                </a:cubicBezTo>
                                <a:cubicBezTo>
                                  <a:pt x="1565477" y="1008005"/>
                                  <a:pt x="1565823" y="1006533"/>
                                  <a:pt x="1566083" y="1004974"/>
                                </a:cubicBezTo>
                                <a:cubicBezTo>
                                  <a:pt x="1566516" y="1002636"/>
                                  <a:pt x="1567036" y="1000212"/>
                                  <a:pt x="1567469" y="997874"/>
                                </a:cubicBezTo>
                                <a:cubicBezTo>
                                  <a:pt x="1568594" y="990946"/>
                                  <a:pt x="1565997" y="987310"/>
                                  <a:pt x="1563486" y="991033"/>
                                </a:cubicBezTo>
                                <a:close/>
                                <a:moveTo>
                                  <a:pt x="790835" y="688658"/>
                                </a:moveTo>
                                <a:cubicBezTo>
                                  <a:pt x="792394" y="696797"/>
                                  <a:pt x="791874" y="705629"/>
                                  <a:pt x="798282" y="712383"/>
                                </a:cubicBezTo>
                                <a:cubicBezTo>
                                  <a:pt x="793086" y="705196"/>
                                  <a:pt x="800533" y="694459"/>
                                  <a:pt x="790835" y="688658"/>
                                </a:cubicBezTo>
                                <a:close/>
                                <a:moveTo>
                                  <a:pt x="1569461" y="979430"/>
                                </a:moveTo>
                                <a:cubicBezTo>
                                  <a:pt x="1572664" y="959341"/>
                                  <a:pt x="1580544" y="939685"/>
                                  <a:pt x="1575522" y="918903"/>
                                </a:cubicBezTo>
                                <a:cubicBezTo>
                                  <a:pt x="1574223" y="939165"/>
                                  <a:pt x="1569027" y="958994"/>
                                  <a:pt x="1569461" y="979430"/>
                                </a:cubicBezTo>
                                <a:close/>
                                <a:moveTo>
                                  <a:pt x="743470" y="764511"/>
                                </a:moveTo>
                                <a:cubicBezTo>
                                  <a:pt x="741998" y="767022"/>
                                  <a:pt x="743903" y="767975"/>
                                  <a:pt x="745981" y="768841"/>
                                </a:cubicBezTo>
                                <a:cubicBezTo>
                                  <a:pt x="752735" y="771698"/>
                                  <a:pt x="758969" y="774036"/>
                                  <a:pt x="767023" y="771265"/>
                                </a:cubicBezTo>
                                <a:cubicBezTo>
                                  <a:pt x="781656" y="766156"/>
                                  <a:pt x="796983" y="763385"/>
                                  <a:pt x="812396" y="760701"/>
                                </a:cubicBezTo>
                                <a:cubicBezTo>
                                  <a:pt x="824692" y="758536"/>
                                  <a:pt x="835689" y="750050"/>
                                  <a:pt x="848678" y="747626"/>
                                </a:cubicBezTo>
                                <a:cubicBezTo>
                                  <a:pt x="870239" y="743643"/>
                                  <a:pt x="889029" y="732473"/>
                                  <a:pt x="910157" y="721476"/>
                                </a:cubicBezTo>
                                <a:cubicBezTo>
                                  <a:pt x="902104" y="719657"/>
                                  <a:pt x="896389" y="721735"/>
                                  <a:pt x="891194" y="724333"/>
                                </a:cubicBezTo>
                                <a:cubicBezTo>
                                  <a:pt x="873529" y="733338"/>
                                  <a:pt x="855172" y="740612"/>
                                  <a:pt x="836382" y="746241"/>
                                </a:cubicBezTo>
                                <a:cubicBezTo>
                                  <a:pt x="815167" y="752648"/>
                                  <a:pt x="793952" y="758969"/>
                                  <a:pt x="771958" y="762779"/>
                                </a:cubicBezTo>
                                <a:cubicBezTo>
                                  <a:pt x="764078" y="764078"/>
                                  <a:pt x="756631" y="769793"/>
                                  <a:pt x="748752" y="762866"/>
                                </a:cubicBezTo>
                                <a:cubicBezTo>
                                  <a:pt x="746847" y="761394"/>
                                  <a:pt x="744509" y="762606"/>
                                  <a:pt x="743470" y="764511"/>
                                </a:cubicBezTo>
                                <a:close/>
                                <a:moveTo>
                                  <a:pt x="514956" y="351992"/>
                                </a:moveTo>
                                <a:cubicBezTo>
                                  <a:pt x="514004" y="351732"/>
                                  <a:pt x="512965" y="351473"/>
                                  <a:pt x="512012" y="351299"/>
                                </a:cubicBezTo>
                                <a:cubicBezTo>
                                  <a:pt x="512791" y="352079"/>
                                  <a:pt x="513311" y="354157"/>
                                  <a:pt x="514956" y="351992"/>
                                </a:cubicBezTo>
                                <a:close/>
                                <a:moveTo>
                                  <a:pt x="512012" y="351213"/>
                                </a:moveTo>
                                <a:cubicBezTo>
                                  <a:pt x="512012" y="351213"/>
                                  <a:pt x="511925" y="351126"/>
                                  <a:pt x="511925" y="351040"/>
                                </a:cubicBezTo>
                                <a:cubicBezTo>
                                  <a:pt x="511925" y="351040"/>
                                  <a:pt x="511839" y="351040"/>
                                  <a:pt x="511839" y="350953"/>
                                </a:cubicBezTo>
                                <a:cubicBezTo>
                                  <a:pt x="511839" y="351040"/>
                                  <a:pt x="511839" y="351040"/>
                                  <a:pt x="511839" y="351126"/>
                                </a:cubicBezTo>
                                <a:cubicBezTo>
                                  <a:pt x="511925" y="351213"/>
                                  <a:pt x="511925" y="351213"/>
                                  <a:pt x="512012" y="351213"/>
                                </a:cubicBezTo>
                                <a:close/>
                                <a:moveTo>
                                  <a:pt x="572106" y="473999"/>
                                </a:moveTo>
                                <a:cubicBezTo>
                                  <a:pt x="567171" y="476683"/>
                                  <a:pt x="559204" y="484476"/>
                                  <a:pt x="555221" y="471574"/>
                                </a:cubicBezTo>
                                <a:cubicBezTo>
                                  <a:pt x="554615" y="469583"/>
                                  <a:pt x="552277" y="470881"/>
                                  <a:pt x="551065" y="471834"/>
                                </a:cubicBezTo>
                                <a:cubicBezTo>
                                  <a:pt x="541193" y="478848"/>
                                  <a:pt x="531408" y="486035"/>
                                  <a:pt x="521624" y="493135"/>
                                </a:cubicBezTo>
                                <a:cubicBezTo>
                                  <a:pt x="522316" y="494521"/>
                                  <a:pt x="522923" y="495906"/>
                                  <a:pt x="523615" y="497378"/>
                                </a:cubicBezTo>
                                <a:cubicBezTo>
                                  <a:pt x="548121" y="477722"/>
                                  <a:pt x="579726" y="480666"/>
                                  <a:pt x="606743" y="468803"/>
                                </a:cubicBezTo>
                                <a:cubicBezTo>
                                  <a:pt x="595226" y="470708"/>
                                  <a:pt x="583190" y="468024"/>
                                  <a:pt x="572106" y="473999"/>
                                </a:cubicBezTo>
                                <a:close/>
                                <a:moveTo>
                                  <a:pt x="511839" y="351040"/>
                                </a:moveTo>
                                <a:cubicBezTo>
                                  <a:pt x="510540" y="339350"/>
                                  <a:pt x="507163" y="338830"/>
                                  <a:pt x="493742" y="348355"/>
                                </a:cubicBezTo>
                                <a:cubicBezTo>
                                  <a:pt x="499024" y="354590"/>
                                  <a:pt x="506297" y="347576"/>
                                  <a:pt x="511839" y="351040"/>
                                </a:cubicBezTo>
                                <a:close/>
                                <a:moveTo>
                                  <a:pt x="1372986" y="536604"/>
                                </a:moveTo>
                                <a:cubicBezTo>
                                  <a:pt x="1372986" y="536517"/>
                                  <a:pt x="1372986" y="536517"/>
                                  <a:pt x="1373073" y="536431"/>
                                </a:cubicBezTo>
                                <a:cubicBezTo>
                                  <a:pt x="1372986" y="536431"/>
                                  <a:pt x="1372986" y="536431"/>
                                  <a:pt x="1372899" y="536517"/>
                                </a:cubicBezTo>
                                <a:lnTo>
                                  <a:pt x="1372986" y="536604"/>
                                </a:lnTo>
                                <a:close/>
                                <a:moveTo>
                                  <a:pt x="787111" y="679565"/>
                                </a:moveTo>
                                <a:cubicBezTo>
                                  <a:pt x="787718" y="682596"/>
                                  <a:pt x="789796" y="685021"/>
                                  <a:pt x="793260" y="684155"/>
                                </a:cubicBezTo>
                                <a:cubicBezTo>
                                  <a:pt x="796983" y="683289"/>
                                  <a:pt x="794991" y="680518"/>
                                  <a:pt x="794645" y="678180"/>
                                </a:cubicBezTo>
                                <a:cubicBezTo>
                                  <a:pt x="793519" y="670906"/>
                                  <a:pt x="792047" y="663633"/>
                                  <a:pt x="791528" y="656359"/>
                                </a:cubicBezTo>
                                <a:cubicBezTo>
                                  <a:pt x="790229" y="637829"/>
                                  <a:pt x="795597" y="620510"/>
                                  <a:pt x="801486" y="603279"/>
                                </a:cubicBezTo>
                                <a:lnTo>
                                  <a:pt x="801312" y="603106"/>
                                </a:lnTo>
                                <a:cubicBezTo>
                                  <a:pt x="788324" y="609513"/>
                                  <a:pt x="786072" y="623714"/>
                                  <a:pt x="785380" y="634278"/>
                                </a:cubicBezTo>
                                <a:cubicBezTo>
                                  <a:pt x="784687" y="646055"/>
                                  <a:pt x="786072" y="658697"/>
                                  <a:pt x="786592" y="670906"/>
                                </a:cubicBezTo>
                                <a:cubicBezTo>
                                  <a:pt x="786765" y="673851"/>
                                  <a:pt x="786505" y="676795"/>
                                  <a:pt x="787111" y="679565"/>
                                </a:cubicBezTo>
                                <a:close/>
                                <a:moveTo>
                                  <a:pt x="1372986" y="536604"/>
                                </a:moveTo>
                                <a:cubicBezTo>
                                  <a:pt x="1372986" y="536604"/>
                                  <a:pt x="1372899" y="536517"/>
                                  <a:pt x="1372899" y="536517"/>
                                </a:cubicBezTo>
                                <a:cubicBezTo>
                                  <a:pt x="1372899" y="536604"/>
                                  <a:pt x="1372899" y="536604"/>
                                  <a:pt x="1372899" y="536691"/>
                                </a:cubicBezTo>
                                <a:cubicBezTo>
                                  <a:pt x="1372899" y="536604"/>
                                  <a:pt x="1372899" y="536604"/>
                                  <a:pt x="1372986" y="536604"/>
                                </a:cubicBezTo>
                                <a:close/>
                                <a:moveTo>
                                  <a:pt x="1366578" y="540933"/>
                                </a:moveTo>
                                <a:cubicBezTo>
                                  <a:pt x="1366232" y="542319"/>
                                  <a:pt x="1367011" y="543358"/>
                                  <a:pt x="1368483" y="542925"/>
                                </a:cubicBezTo>
                                <a:cubicBezTo>
                                  <a:pt x="1371687" y="542059"/>
                                  <a:pt x="1372380" y="539461"/>
                                  <a:pt x="1372726" y="536604"/>
                                </a:cubicBezTo>
                                <a:cubicBezTo>
                                  <a:pt x="1369868" y="536777"/>
                                  <a:pt x="1367444" y="537730"/>
                                  <a:pt x="1366578" y="540933"/>
                                </a:cubicBezTo>
                                <a:close/>
                                <a:moveTo>
                                  <a:pt x="834563" y="565179"/>
                                </a:moveTo>
                                <a:cubicBezTo>
                                  <a:pt x="817678" y="572799"/>
                                  <a:pt x="808067" y="586740"/>
                                  <a:pt x="801226" y="603192"/>
                                </a:cubicBezTo>
                                <a:cubicBezTo>
                                  <a:pt x="801226" y="603192"/>
                                  <a:pt x="801399" y="603366"/>
                                  <a:pt x="801399" y="603366"/>
                                </a:cubicBezTo>
                                <a:cubicBezTo>
                                  <a:pt x="815427" y="593234"/>
                                  <a:pt x="823133" y="577561"/>
                                  <a:pt x="834563" y="565179"/>
                                </a:cubicBezTo>
                                <a:close/>
                                <a:moveTo>
                                  <a:pt x="1123084" y="462222"/>
                                </a:moveTo>
                                <a:cubicBezTo>
                                  <a:pt x="1122998" y="462222"/>
                                  <a:pt x="1122998" y="462309"/>
                                  <a:pt x="1122911" y="462309"/>
                                </a:cubicBezTo>
                                <a:lnTo>
                                  <a:pt x="1122998" y="462395"/>
                                </a:lnTo>
                                <a:cubicBezTo>
                                  <a:pt x="1123084" y="462395"/>
                                  <a:pt x="1123084" y="462309"/>
                                  <a:pt x="1123084" y="462222"/>
                                </a:cubicBezTo>
                                <a:close/>
                                <a:moveTo>
                                  <a:pt x="1585913" y="1261197"/>
                                </a:moveTo>
                                <a:cubicBezTo>
                                  <a:pt x="1596736" y="1172441"/>
                                  <a:pt x="1607647" y="1083425"/>
                                  <a:pt x="1618817" y="992332"/>
                                </a:cubicBezTo>
                                <a:cubicBezTo>
                                  <a:pt x="1613708" y="995882"/>
                                  <a:pt x="1613535" y="998740"/>
                                  <a:pt x="1613102" y="1001510"/>
                                </a:cubicBezTo>
                                <a:cubicBezTo>
                                  <a:pt x="1607388" y="1033116"/>
                                  <a:pt x="1603578" y="1064895"/>
                                  <a:pt x="1600374" y="1096847"/>
                                </a:cubicBezTo>
                                <a:cubicBezTo>
                                  <a:pt x="1595611" y="1143606"/>
                                  <a:pt x="1584700" y="1189499"/>
                                  <a:pt x="1582622" y="1236605"/>
                                </a:cubicBezTo>
                                <a:cubicBezTo>
                                  <a:pt x="1581843" y="1252797"/>
                                  <a:pt x="1580891" y="1255741"/>
                                  <a:pt x="1585913" y="1261197"/>
                                </a:cubicBezTo>
                                <a:close/>
                                <a:moveTo>
                                  <a:pt x="1560974" y="361084"/>
                                </a:moveTo>
                                <a:cubicBezTo>
                                  <a:pt x="1560974" y="361084"/>
                                  <a:pt x="1560974" y="360998"/>
                                  <a:pt x="1560888" y="360998"/>
                                </a:cubicBezTo>
                                <a:cubicBezTo>
                                  <a:pt x="1560888" y="360998"/>
                                  <a:pt x="1560888" y="360998"/>
                                  <a:pt x="1560802" y="360998"/>
                                </a:cubicBezTo>
                                <a:lnTo>
                                  <a:pt x="1560974" y="361084"/>
                                </a:lnTo>
                                <a:close/>
                                <a:moveTo>
                                  <a:pt x="1560974" y="361084"/>
                                </a:moveTo>
                                <a:cubicBezTo>
                                  <a:pt x="1560974" y="361084"/>
                                  <a:pt x="1560888" y="360998"/>
                                  <a:pt x="1560888" y="360998"/>
                                </a:cubicBezTo>
                                <a:cubicBezTo>
                                  <a:pt x="1560888" y="360998"/>
                                  <a:pt x="1560888" y="361084"/>
                                  <a:pt x="1560888" y="361084"/>
                                </a:cubicBezTo>
                                <a:cubicBezTo>
                                  <a:pt x="1560888" y="361084"/>
                                  <a:pt x="1560974" y="361084"/>
                                  <a:pt x="1560974" y="361084"/>
                                </a:cubicBezTo>
                                <a:close/>
                                <a:moveTo>
                                  <a:pt x="1859021" y="686320"/>
                                </a:moveTo>
                                <a:cubicBezTo>
                                  <a:pt x="1856509" y="687359"/>
                                  <a:pt x="1854864" y="689870"/>
                                  <a:pt x="1855990" y="692208"/>
                                </a:cubicBezTo>
                                <a:cubicBezTo>
                                  <a:pt x="1862311" y="704937"/>
                                  <a:pt x="1860666" y="720177"/>
                                  <a:pt x="1870364" y="731953"/>
                                </a:cubicBezTo>
                                <a:cubicBezTo>
                                  <a:pt x="1867766" y="717492"/>
                                  <a:pt x="1865168" y="702945"/>
                                  <a:pt x="1862571" y="688484"/>
                                </a:cubicBezTo>
                                <a:cubicBezTo>
                                  <a:pt x="1862138" y="686666"/>
                                  <a:pt x="1860925" y="685454"/>
                                  <a:pt x="1859021" y="686320"/>
                                </a:cubicBezTo>
                                <a:close/>
                                <a:moveTo>
                                  <a:pt x="1854777" y="1245610"/>
                                </a:moveTo>
                                <a:cubicBezTo>
                                  <a:pt x="1854777" y="1269942"/>
                                  <a:pt x="1859540" y="1293322"/>
                                  <a:pt x="1869065" y="1315836"/>
                                </a:cubicBezTo>
                                <a:cubicBezTo>
                                  <a:pt x="1861618" y="1292889"/>
                                  <a:pt x="1865515" y="1267778"/>
                                  <a:pt x="1854777" y="1245610"/>
                                </a:cubicBezTo>
                                <a:close/>
                                <a:moveTo>
                                  <a:pt x="1776845" y="1065934"/>
                                </a:moveTo>
                                <a:cubicBezTo>
                                  <a:pt x="1779010" y="1069398"/>
                                  <a:pt x="1780050" y="1072861"/>
                                  <a:pt x="1781175" y="1076238"/>
                                </a:cubicBezTo>
                                <a:cubicBezTo>
                                  <a:pt x="1782041" y="1079009"/>
                                  <a:pt x="1782994" y="1082560"/>
                                  <a:pt x="1786717" y="1081174"/>
                                </a:cubicBezTo>
                                <a:cubicBezTo>
                                  <a:pt x="1789315" y="1080222"/>
                                  <a:pt x="1788536" y="1076931"/>
                                  <a:pt x="1787929" y="1074593"/>
                                </a:cubicBezTo>
                                <a:cubicBezTo>
                                  <a:pt x="1785765" y="1066281"/>
                                  <a:pt x="1782994" y="1058054"/>
                                  <a:pt x="1781262" y="1049655"/>
                                </a:cubicBezTo>
                                <a:cubicBezTo>
                                  <a:pt x="1776586" y="1026362"/>
                                  <a:pt x="1774508" y="1002290"/>
                                  <a:pt x="1767061" y="980036"/>
                                </a:cubicBezTo>
                                <a:cubicBezTo>
                                  <a:pt x="1762558" y="966614"/>
                                  <a:pt x="1765762" y="948603"/>
                                  <a:pt x="1749743" y="939771"/>
                                </a:cubicBezTo>
                                <a:cubicBezTo>
                                  <a:pt x="1749310" y="939511"/>
                                  <a:pt x="1749656" y="936134"/>
                                  <a:pt x="1750522" y="935528"/>
                                </a:cubicBezTo>
                                <a:cubicBezTo>
                                  <a:pt x="1754332" y="932930"/>
                                  <a:pt x="1751474" y="929727"/>
                                  <a:pt x="1751994" y="926956"/>
                                </a:cubicBezTo>
                                <a:cubicBezTo>
                                  <a:pt x="1753899" y="916392"/>
                                  <a:pt x="1744634" y="910936"/>
                                  <a:pt x="1741863" y="902624"/>
                                </a:cubicBezTo>
                                <a:cubicBezTo>
                                  <a:pt x="1737793" y="890155"/>
                                  <a:pt x="1733464" y="877772"/>
                                  <a:pt x="1729654" y="865216"/>
                                </a:cubicBezTo>
                                <a:cubicBezTo>
                                  <a:pt x="1725757" y="852661"/>
                                  <a:pt x="1719696" y="840018"/>
                                  <a:pt x="1719522" y="827376"/>
                                </a:cubicBezTo>
                                <a:cubicBezTo>
                                  <a:pt x="1719350" y="814214"/>
                                  <a:pt x="1708179" y="808240"/>
                                  <a:pt x="1705581" y="796203"/>
                                </a:cubicBezTo>
                                <a:cubicBezTo>
                                  <a:pt x="1701512" y="777413"/>
                                  <a:pt x="1694151" y="758883"/>
                                  <a:pt x="1689302" y="739919"/>
                                </a:cubicBezTo>
                                <a:cubicBezTo>
                                  <a:pt x="1688004" y="734811"/>
                                  <a:pt x="1687484" y="728749"/>
                                  <a:pt x="1679258" y="722948"/>
                                </a:cubicBezTo>
                                <a:cubicBezTo>
                                  <a:pt x="1691467" y="767455"/>
                                  <a:pt x="1700646" y="809365"/>
                                  <a:pt x="1709565" y="851362"/>
                                </a:cubicBezTo>
                                <a:cubicBezTo>
                                  <a:pt x="1718397" y="893099"/>
                                  <a:pt x="1724199" y="935355"/>
                                  <a:pt x="1728009" y="977525"/>
                                </a:cubicBezTo>
                                <a:cubicBezTo>
                                  <a:pt x="1731819" y="1019954"/>
                                  <a:pt x="1738746" y="1062557"/>
                                  <a:pt x="1734676" y="1105593"/>
                                </a:cubicBezTo>
                                <a:cubicBezTo>
                                  <a:pt x="1728615" y="1077624"/>
                                  <a:pt x="1724112" y="1049395"/>
                                  <a:pt x="1719956" y="1021253"/>
                                </a:cubicBezTo>
                                <a:cubicBezTo>
                                  <a:pt x="1715799" y="992851"/>
                                  <a:pt x="1713028" y="964276"/>
                                  <a:pt x="1707573" y="936134"/>
                                </a:cubicBezTo>
                                <a:cubicBezTo>
                                  <a:pt x="1702291" y="908685"/>
                                  <a:pt x="1702378" y="879937"/>
                                  <a:pt x="1689389" y="854133"/>
                                </a:cubicBezTo>
                                <a:cubicBezTo>
                                  <a:pt x="1693372" y="863225"/>
                                  <a:pt x="1690861" y="873183"/>
                                  <a:pt x="1693545" y="882275"/>
                                </a:cubicBezTo>
                                <a:cubicBezTo>
                                  <a:pt x="1699174" y="901498"/>
                                  <a:pt x="1702204" y="921760"/>
                                  <a:pt x="1703503" y="941070"/>
                                </a:cubicBezTo>
                                <a:cubicBezTo>
                                  <a:pt x="1706014" y="978477"/>
                                  <a:pt x="1715799" y="1014499"/>
                                  <a:pt x="1718397" y="1051647"/>
                                </a:cubicBezTo>
                                <a:cubicBezTo>
                                  <a:pt x="1719350" y="1064809"/>
                                  <a:pt x="1724545" y="1077191"/>
                                  <a:pt x="1725238" y="1089920"/>
                                </a:cubicBezTo>
                                <a:cubicBezTo>
                                  <a:pt x="1726103" y="1105506"/>
                                  <a:pt x="1726883" y="1120833"/>
                                  <a:pt x="1731126" y="1135813"/>
                                </a:cubicBezTo>
                                <a:cubicBezTo>
                                  <a:pt x="1734676" y="1148109"/>
                                  <a:pt x="1736408" y="1160665"/>
                                  <a:pt x="1736668" y="1173394"/>
                                </a:cubicBezTo>
                                <a:cubicBezTo>
                                  <a:pt x="1737360" y="1203787"/>
                                  <a:pt x="1735715" y="1234094"/>
                                  <a:pt x="1734849" y="1264401"/>
                                </a:cubicBezTo>
                                <a:cubicBezTo>
                                  <a:pt x="1734156" y="1288386"/>
                                  <a:pt x="1733464" y="1312285"/>
                                  <a:pt x="1730780" y="1336184"/>
                                </a:cubicBezTo>
                                <a:cubicBezTo>
                                  <a:pt x="1728615" y="1355754"/>
                                  <a:pt x="1727142" y="1375670"/>
                                  <a:pt x="1734849" y="1394893"/>
                                </a:cubicBezTo>
                                <a:cubicBezTo>
                                  <a:pt x="1735109" y="1336704"/>
                                  <a:pt x="1742729" y="1279034"/>
                                  <a:pt x="1742989" y="1218854"/>
                                </a:cubicBezTo>
                                <a:cubicBezTo>
                                  <a:pt x="1750695" y="1226214"/>
                                  <a:pt x="1746625" y="1235999"/>
                                  <a:pt x="1756323" y="1240848"/>
                                </a:cubicBezTo>
                                <a:cubicBezTo>
                                  <a:pt x="1754159" y="1231756"/>
                                  <a:pt x="1752081" y="1224136"/>
                                  <a:pt x="1750522" y="1216429"/>
                                </a:cubicBezTo>
                                <a:cubicBezTo>
                                  <a:pt x="1747492" y="1201189"/>
                                  <a:pt x="1742382" y="1185863"/>
                                  <a:pt x="1742556" y="1170623"/>
                                </a:cubicBezTo>
                                <a:cubicBezTo>
                                  <a:pt x="1742729" y="1155816"/>
                                  <a:pt x="1741603" y="1140922"/>
                                  <a:pt x="1743508" y="1125855"/>
                                </a:cubicBezTo>
                                <a:cubicBezTo>
                                  <a:pt x="1745413" y="1110355"/>
                                  <a:pt x="1743508" y="1094249"/>
                                  <a:pt x="1742209" y="1078317"/>
                                </a:cubicBezTo>
                                <a:cubicBezTo>
                                  <a:pt x="1740218" y="1054071"/>
                                  <a:pt x="1740651" y="1029566"/>
                                  <a:pt x="1736668" y="1005320"/>
                                </a:cubicBezTo>
                                <a:cubicBezTo>
                                  <a:pt x="1735715" y="999692"/>
                                  <a:pt x="1734849" y="993977"/>
                                  <a:pt x="1734330" y="988262"/>
                                </a:cubicBezTo>
                                <a:cubicBezTo>
                                  <a:pt x="1731472" y="956743"/>
                                  <a:pt x="1729048" y="925137"/>
                                  <a:pt x="1722726" y="894051"/>
                                </a:cubicBezTo>
                                <a:cubicBezTo>
                                  <a:pt x="1718483" y="873356"/>
                                  <a:pt x="1714067" y="852747"/>
                                  <a:pt x="1709738" y="832139"/>
                                </a:cubicBezTo>
                                <a:cubicBezTo>
                                  <a:pt x="1711210" y="831879"/>
                                  <a:pt x="1712682" y="831619"/>
                                  <a:pt x="1714154" y="831359"/>
                                </a:cubicBezTo>
                                <a:cubicBezTo>
                                  <a:pt x="1758402" y="977785"/>
                                  <a:pt x="1785678" y="1126894"/>
                                  <a:pt x="1781868" y="1281026"/>
                                </a:cubicBezTo>
                                <a:cubicBezTo>
                                  <a:pt x="1791653" y="1208982"/>
                                  <a:pt x="1779963" y="1137545"/>
                                  <a:pt x="1776845" y="1065934"/>
                                </a:cubicBezTo>
                                <a:close/>
                                <a:moveTo>
                                  <a:pt x="1766195" y="1000298"/>
                                </a:moveTo>
                                <a:cubicBezTo>
                                  <a:pt x="1766368" y="1001770"/>
                                  <a:pt x="1765675" y="1003329"/>
                                  <a:pt x="1765243" y="1005407"/>
                                </a:cubicBezTo>
                                <a:cubicBezTo>
                                  <a:pt x="1761259" y="1003848"/>
                                  <a:pt x="1761346" y="1001597"/>
                                  <a:pt x="1761519" y="999779"/>
                                </a:cubicBezTo>
                                <a:cubicBezTo>
                                  <a:pt x="1761952" y="995796"/>
                                  <a:pt x="1757623" y="992332"/>
                                  <a:pt x="1760133" y="988262"/>
                                </a:cubicBezTo>
                                <a:cubicBezTo>
                                  <a:pt x="1760480" y="987743"/>
                                  <a:pt x="1762472" y="987569"/>
                                  <a:pt x="1763164" y="988089"/>
                                </a:cubicBezTo>
                                <a:cubicBezTo>
                                  <a:pt x="1767754" y="991120"/>
                                  <a:pt x="1765762" y="996055"/>
                                  <a:pt x="1766195" y="1000298"/>
                                </a:cubicBezTo>
                                <a:close/>
                                <a:moveTo>
                                  <a:pt x="1766888" y="1016318"/>
                                </a:moveTo>
                                <a:cubicBezTo>
                                  <a:pt x="1771996" y="1028007"/>
                                  <a:pt x="1773902" y="1038138"/>
                                  <a:pt x="1773556" y="1048703"/>
                                </a:cubicBezTo>
                                <a:cubicBezTo>
                                  <a:pt x="1768186" y="1039264"/>
                                  <a:pt x="1765416" y="1029306"/>
                                  <a:pt x="1766888" y="1016318"/>
                                </a:cubicBezTo>
                                <a:close/>
                                <a:moveTo>
                                  <a:pt x="1959379" y="1723159"/>
                                </a:moveTo>
                                <a:cubicBezTo>
                                  <a:pt x="1959379" y="1723073"/>
                                  <a:pt x="1959379" y="1723073"/>
                                  <a:pt x="1959293" y="1722986"/>
                                </a:cubicBezTo>
                                <a:cubicBezTo>
                                  <a:pt x="1959293" y="1722986"/>
                                  <a:pt x="1959293" y="1722986"/>
                                  <a:pt x="1959293" y="1722986"/>
                                </a:cubicBezTo>
                                <a:cubicBezTo>
                                  <a:pt x="1959293" y="1722986"/>
                                  <a:pt x="1959293" y="1722986"/>
                                  <a:pt x="1959293" y="1723073"/>
                                </a:cubicBezTo>
                                <a:cubicBezTo>
                                  <a:pt x="1959293" y="1723073"/>
                                  <a:pt x="1959379" y="1723073"/>
                                  <a:pt x="1959379" y="1723159"/>
                                </a:cubicBezTo>
                                <a:close/>
                                <a:moveTo>
                                  <a:pt x="1893657" y="1399396"/>
                                </a:moveTo>
                                <a:cubicBezTo>
                                  <a:pt x="1886816" y="1416541"/>
                                  <a:pt x="1891665" y="1431867"/>
                                  <a:pt x="1902316" y="1446241"/>
                                </a:cubicBezTo>
                                <a:cubicBezTo>
                                  <a:pt x="1895302" y="1431434"/>
                                  <a:pt x="1896948" y="1415155"/>
                                  <a:pt x="1893657" y="1399396"/>
                                </a:cubicBezTo>
                                <a:close/>
                                <a:moveTo>
                                  <a:pt x="1886557" y="1356533"/>
                                </a:moveTo>
                                <a:cubicBezTo>
                                  <a:pt x="1880928" y="1368223"/>
                                  <a:pt x="1882833" y="1381558"/>
                                  <a:pt x="1891578" y="1390131"/>
                                </a:cubicBezTo>
                                <a:cubicBezTo>
                                  <a:pt x="1893224" y="1378267"/>
                                  <a:pt x="1888721" y="1367877"/>
                                  <a:pt x="1886557" y="1356533"/>
                                </a:cubicBezTo>
                                <a:close/>
                                <a:moveTo>
                                  <a:pt x="1902229" y="1452822"/>
                                </a:moveTo>
                                <a:cubicBezTo>
                                  <a:pt x="1898592" y="1462867"/>
                                  <a:pt x="1899632" y="1472219"/>
                                  <a:pt x="1906819" y="1482263"/>
                                </a:cubicBezTo>
                                <a:cubicBezTo>
                                  <a:pt x="1908291" y="1470920"/>
                                  <a:pt x="1905087" y="1461914"/>
                                  <a:pt x="1902229" y="1452822"/>
                                </a:cubicBezTo>
                                <a:close/>
                                <a:moveTo>
                                  <a:pt x="1813041" y="1057102"/>
                                </a:moveTo>
                                <a:cubicBezTo>
                                  <a:pt x="1819881" y="1078490"/>
                                  <a:pt x="1820141" y="1101523"/>
                                  <a:pt x="1829493" y="1122218"/>
                                </a:cubicBezTo>
                                <a:cubicBezTo>
                                  <a:pt x="1829926" y="1098925"/>
                                  <a:pt x="1824298" y="1077278"/>
                                  <a:pt x="1813041" y="1057102"/>
                                </a:cubicBezTo>
                                <a:close/>
                                <a:moveTo>
                                  <a:pt x="1802390" y="990080"/>
                                </a:moveTo>
                                <a:cubicBezTo>
                                  <a:pt x="1796675" y="998133"/>
                                  <a:pt x="1798320" y="1003762"/>
                                  <a:pt x="1805161" y="1010256"/>
                                </a:cubicBezTo>
                                <a:cubicBezTo>
                                  <a:pt x="1806719" y="1002463"/>
                                  <a:pt x="1803516" y="997008"/>
                                  <a:pt x="1802390" y="990080"/>
                                </a:cubicBezTo>
                                <a:close/>
                                <a:moveTo>
                                  <a:pt x="1856856" y="1238510"/>
                                </a:moveTo>
                                <a:cubicBezTo>
                                  <a:pt x="1850275" y="1204133"/>
                                  <a:pt x="1844040" y="1171402"/>
                                  <a:pt x="1837892" y="1138670"/>
                                </a:cubicBezTo>
                                <a:cubicBezTo>
                                  <a:pt x="1837459" y="1136159"/>
                                  <a:pt x="1836680" y="1133129"/>
                                  <a:pt x="1833736" y="1133562"/>
                                </a:cubicBezTo>
                                <a:cubicBezTo>
                                  <a:pt x="1829580" y="1134168"/>
                                  <a:pt x="1830792" y="1137978"/>
                                  <a:pt x="1831398" y="1140489"/>
                                </a:cubicBezTo>
                                <a:cubicBezTo>
                                  <a:pt x="1838065" y="1167505"/>
                                  <a:pt x="1842135" y="1194955"/>
                                  <a:pt x="1846552" y="1222404"/>
                                </a:cubicBezTo>
                                <a:cubicBezTo>
                                  <a:pt x="1847504" y="1227946"/>
                                  <a:pt x="1848543" y="1234700"/>
                                  <a:pt x="1856856" y="1238510"/>
                                </a:cubicBezTo>
                                <a:close/>
                                <a:moveTo>
                                  <a:pt x="1811482" y="988435"/>
                                </a:moveTo>
                                <a:cubicBezTo>
                                  <a:pt x="1810270" y="988868"/>
                                  <a:pt x="1809058" y="989388"/>
                                  <a:pt x="1807932" y="989821"/>
                                </a:cubicBezTo>
                                <a:cubicBezTo>
                                  <a:pt x="1809144" y="1005320"/>
                                  <a:pt x="1814339" y="1019175"/>
                                  <a:pt x="1826376" y="1030432"/>
                                </a:cubicBezTo>
                                <a:cubicBezTo>
                                  <a:pt x="1821353" y="1016491"/>
                                  <a:pt x="1816418" y="1002463"/>
                                  <a:pt x="1811482" y="988435"/>
                                </a:cubicBezTo>
                                <a:close/>
                                <a:moveTo>
                                  <a:pt x="1806719" y="1025843"/>
                                </a:moveTo>
                                <a:cubicBezTo>
                                  <a:pt x="1805248" y="1031817"/>
                                  <a:pt x="1806373" y="1036926"/>
                                  <a:pt x="1813733" y="1039957"/>
                                </a:cubicBezTo>
                                <a:cubicBezTo>
                                  <a:pt x="1812261" y="1034935"/>
                                  <a:pt x="1815379" y="1028700"/>
                                  <a:pt x="1809577" y="1024803"/>
                                </a:cubicBezTo>
                                <a:cubicBezTo>
                                  <a:pt x="1809058" y="1024457"/>
                                  <a:pt x="1806806" y="1025236"/>
                                  <a:pt x="1806719" y="1025843"/>
                                </a:cubicBezTo>
                                <a:close/>
                                <a:moveTo>
                                  <a:pt x="1814686" y="1350645"/>
                                </a:moveTo>
                                <a:cubicBezTo>
                                  <a:pt x="1815725" y="1350645"/>
                                  <a:pt x="1816851" y="1350645"/>
                                  <a:pt x="1817890" y="1350732"/>
                                </a:cubicBezTo>
                                <a:cubicBezTo>
                                  <a:pt x="1817890" y="1328131"/>
                                  <a:pt x="1817890" y="1305531"/>
                                  <a:pt x="1817890" y="1282844"/>
                                </a:cubicBezTo>
                                <a:cubicBezTo>
                                  <a:pt x="1818929" y="1282758"/>
                                  <a:pt x="1819968" y="1282585"/>
                                  <a:pt x="1821007" y="1282498"/>
                                </a:cubicBezTo>
                                <a:cubicBezTo>
                                  <a:pt x="1824904" y="1297478"/>
                                  <a:pt x="1825250" y="1313757"/>
                                  <a:pt x="1836161" y="1326140"/>
                                </a:cubicBezTo>
                                <a:cubicBezTo>
                                  <a:pt x="1833303" y="1308129"/>
                                  <a:pt x="1827588" y="1290551"/>
                                  <a:pt x="1826030" y="1272627"/>
                                </a:cubicBezTo>
                                <a:cubicBezTo>
                                  <a:pt x="1823345" y="1240415"/>
                                  <a:pt x="1812088" y="1209762"/>
                                  <a:pt x="1812088" y="1176771"/>
                                </a:cubicBezTo>
                                <a:cubicBezTo>
                                  <a:pt x="1812088" y="1148022"/>
                                  <a:pt x="1805680" y="1119188"/>
                                  <a:pt x="1800745" y="1090613"/>
                                </a:cubicBezTo>
                                <a:cubicBezTo>
                                  <a:pt x="1794943" y="1057102"/>
                                  <a:pt x="1787669" y="1023938"/>
                                  <a:pt x="1781089" y="990600"/>
                                </a:cubicBezTo>
                                <a:cubicBezTo>
                                  <a:pt x="1780656" y="988262"/>
                                  <a:pt x="1780309" y="985058"/>
                                  <a:pt x="1777019" y="985924"/>
                                </a:cubicBezTo>
                                <a:cubicBezTo>
                                  <a:pt x="1773902" y="986703"/>
                                  <a:pt x="1774767" y="989474"/>
                                  <a:pt x="1775287" y="992072"/>
                                </a:cubicBezTo>
                                <a:cubicBezTo>
                                  <a:pt x="1783513" y="1032164"/>
                                  <a:pt x="1791566" y="1072342"/>
                                  <a:pt x="1799706" y="1112433"/>
                                </a:cubicBezTo>
                                <a:cubicBezTo>
                                  <a:pt x="1800485" y="1116330"/>
                                  <a:pt x="1802390" y="1120140"/>
                                  <a:pt x="1798320" y="1124643"/>
                                </a:cubicBezTo>
                                <a:cubicBezTo>
                                  <a:pt x="1789401" y="1113473"/>
                                  <a:pt x="1792865" y="1099185"/>
                                  <a:pt x="1787410" y="1087495"/>
                                </a:cubicBezTo>
                                <a:cubicBezTo>
                                  <a:pt x="1784812" y="1091392"/>
                                  <a:pt x="1783426" y="1095635"/>
                                  <a:pt x="1783946" y="1100138"/>
                                </a:cubicBezTo>
                                <a:cubicBezTo>
                                  <a:pt x="1786284" y="1122651"/>
                                  <a:pt x="1792605" y="1144386"/>
                                  <a:pt x="1796935" y="1166466"/>
                                </a:cubicBezTo>
                                <a:cubicBezTo>
                                  <a:pt x="1804641" y="1205519"/>
                                  <a:pt x="1812088" y="1244138"/>
                                  <a:pt x="1811136" y="1284230"/>
                                </a:cubicBezTo>
                                <a:cubicBezTo>
                                  <a:pt x="1810703" y="1306224"/>
                                  <a:pt x="1807845" y="1328911"/>
                                  <a:pt x="1814686" y="1350645"/>
                                </a:cubicBezTo>
                                <a:close/>
                                <a:moveTo>
                                  <a:pt x="1336704" y="5022"/>
                                </a:moveTo>
                                <a:cubicBezTo>
                                  <a:pt x="1391430" y="11690"/>
                                  <a:pt x="1443211" y="29787"/>
                                  <a:pt x="1495598" y="45460"/>
                                </a:cubicBezTo>
                                <a:cubicBezTo>
                                  <a:pt x="1516207" y="51608"/>
                                  <a:pt x="1534824" y="62432"/>
                                  <a:pt x="1554221" y="71351"/>
                                </a:cubicBezTo>
                                <a:cubicBezTo>
                                  <a:pt x="1560888" y="74382"/>
                                  <a:pt x="1570240" y="71438"/>
                                  <a:pt x="1575002" y="79750"/>
                                </a:cubicBezTo>
                                <a:cubicBezTo>
                                  <a:pt x="1564784" y="84859"/>
                                  <a:pt x="1555000" y="89708"/>
                                  <a:pt x="1545301" y="94730"/>
                                </a:cubicBezTo>
                                <a:cubicBezTo>
                                  <a:pt x="1542617" y="96116"/>
                                  <a:pt x="1540452" y="98627"/>
                                  <a:pt x="1541751" y="101744"/>
                                </a:cubicBezTo>
                                <a:cubicBezTo>
                                  <a:pt x="1542791" y="104255"/>
                                  <a:pt x="1545388" y="103216"/>
                                  <a:pt x="1547033" y="102091"/>
                                </a:cubicBezTo>
                                <a:cubicBezTo>
                                  <a:pt x="1556039" y="95423"/>
                                  <a:pt x="1567815" y="93605"/>
                                  <a:pt x="1576301" y="86764"/>
                                </a:cubicBezTo>
                                <a:cubicBezTo>
                                  <a:pt x="1583055" y="81309"/>
                                  <a:pt x="1588251" y="81395"/>
                                  <a:pt x="1595178" y="85119"/>
                                </a:cubicBezTo>
                                <a:cubicBezTo>
                                  <a:pt x="1602105" y="88842"/>
                                  <a:pt x="1609033" y="93951"/>
                                  <a:pt x="1619510" y="90314"/>
                                </a:cubicBezTo>
                                <a:cubicBezTo>
                                  <a:pt x="1609552" y="86158"/>
                                  <a:pt x="1600979" y="82608"/>
                                  <a:pt x="1592407" y="79058"/>
                                </a:cubicBezTo>
                                <a:cubicBezTo>
                                  <a:pt x="1595784" y="69965"/>
                                  <a:pt x="1606262" y="74295"/>
                                  <a:pt x="1611890" y="68493"/>
                                </a:cubicBezTo>
                                <a:cubicBezTo>
                                  <a:pt x="1608080" y="65723"/>
                                  <a:pt x="1604876" y="64077"/>
                                  <a:pt x="1601239" y="66848"/>
                                </a:cubicBezTo>
                                <a:cubicBezTo>
                                  <a:pt x="1587818" y="77153"/>
                                  <a:pt x="1575435" y="71264"/>
                                  <a:pt x="1562273" y="65549"/>
                                </a:cubicBezTo>
                                <a:cubicBezTo>
                                  <a:pt x="1534738" y="53686"/>
                                  <a:pt x="1507635" y="40698"/>
                                  <a:pt x="1478367" y="33511"/>
                                </a:cubicBezTo>
                                <a:cubicBezTo>
                                  <a:pt x="1472046" y="31952"/>
                                  <a:pt x="1464859" y="32385"/>
                                  <a:pt x="1459577" y="28229"/>
                                </a:cubicBezTo>
                                <a:cubicBezTo>
                                  <a:pt x="1451091" y="21561"/>
                                  <a:pt x="1441392" y="19050"/>
                                  <a:pt x="1431175" y="17405"/>
                                </a:cubicBezTo>
                                <a:cubicBezTo>
                                  <a:pt x="1412644" y="14461"/>
                                  <a:pt x="1394893" y="9179"/>
                                  <a:pt x="1378181" y="433"/>
                                </a:cubicBezTo>
                                <a:lnTo>
                                  <a:pt x="1330729" y="433"/>
                                </a:lnTo>
                                <a:cubicBezTo>
                                  <a:pt x="1331162" y="3983"/>
                                  <a:pt x="1333587" y="4589"/>
                                  <a:pt x="1336704" y="5022"/>
                                </a:cubicBezTo>
                                <a:close/>
                                <a:moveTo>
                                  <a:pt x="1960246" y="1724025"/>
                                </a:moveTo>
                                <a:cubicBezTo>
                                  <a:pt x="1959899" y="1723679"/>
                                  <a:pt x="1959639" y="1723419"/>
                                  <a:pt x="1959293" y="1723073"/>
                                </a:cubicBezTo>
                                <a:cubicBezTo>
                                  <a:pt x="1959379" y="1723332"/>
                                  <a:pt x="1959466" y="1723592"/>
                                  <a:pt x="1959553" y="1723765"/>
                                </a:cubicBezTo>
                                <a:cubicBezTo>
                                  <a:pt x="1959726" y="1724025"/>
                                  <a:pt x="1960072" y="1724025"/>
                                  <a:pt x="1960246" y="1724025"/>
                                </a:cubicBezTo>
                                <a:close/>
                                <a:moveTo>
                                  <a:pt x="1674668" y="346"/>
                                </a:moveTo>
                                <a:lnTo>
                                  <a:pt x="1667308" y="346"/>
                                </a:lnTo>
                                <a:cubicBezTo>
                                  <a:pt x="1667135" y="10391"/>
                                  <a:pt x="1671638" y="18877"/>
                                  <a:pt x="1675794" y="29528"/>
                                </a:cubicBezTo>
                                <a:cubicBezTo>
                                  <a:pt x="1679950" y="18271"/>
                                  <a:pt x="1670079" y="9612"/>
                                  <a:pt x="1674668" y="346"/>
                                </a:cubicBezTo>
                                <a:close/>
                                <a:moveTo>
                                  <a:pt x="1634663" y="14374"/>
                                </a:moveTo>
                                <a:cubicBezTo>
                                  <a:pt x="1635183" y="6841"/>
                                  <a:pt x="1629381" y="4763"/>
                                  <a:pt x="1627823" y="346"/>
                                </a:cubicBezTo>
                                <a:lnTo>
                                  <a:pt x="1620376" y="346"/>
                                </a:lnTo>
                                <a:cubicBezTo>
                                  <a:pt x="1621675" y="8313"/>
                                  <a:pt x="1629555" y="8746"/>
                                  <a:pt x="1634663" y="14374"/>
                                </a:cubicBezTo>
                                <a:close/>
                                <a:moveTo>
                                  <a:pt x="772218" y="15846"/>
                                </a:moveTo>
                                <a:cubicBezTo>
                                  <a:pt x="764338" y="5715"/>
                                  <a:pt x="755333" y="7966"/>
                                  <a:pt x="746067" y="8226"/>
                                </a:cubicBezTo>
                                <a:cubicBezTo>
                                  <a:pt x="752735" y="15500"/>
                                  <a:pt x="752821" y="15500"/>
                                  <a:pt x="772218" y="15846"/>
                                </a:cubicBezTo>
                                <a:close/>
                                <a:moveTo>
                                  <a:pt x="1474990" y="5542"/>
                                </a:moveTo>
                                <a:cubicBezTo>
                                  <a:pt x="1497417" y="14547"/>
                                  <a:pt x="1519844" y="23726"/>
                                  <a:pt x="1542271" y="32818"/>
                                </a:cubicBezTo>
                                <a:cubicBezTo>
                                  <a:pt x="1554480" y="37754"/>
                                  <a:pt x="1566690" y="42603"/>
                                  <a:pt x="1578899" y="47538"/>
                                </a:cubicBezTo>
                                <a:cubicBezTo>
                                  <a:pt x="1579418" y="46499"/>
                                  <a:pt x="1579938" y="45460"/>
                                  <a:pt x="1580457" y="44421"/>
                                </a:cubicBezTo>
                                <a:cubicBezTo>
                                  <a:pt x="1571712" y="34290"/>
                                  <a:pt x="1560195" y="22167"/>
                                  <a:pt x="1548852" y="21734"/>
                                </a:cubicBezTo>
                                <a:cubicBezTo>
                                  <a:pt x="1527291" y="20782"/>
                                  <a:pt x="1513523" y="5022"/>
                                  <a:pt x="1494733" y="433"/>
                                </a:cubicBezTo>
                                <a:lnTo>
                                  <a:pt x="1469362" y="433"/>
                                </a:lnTo>
                                <a:cubicBezTo>
                                  <a:pt x="1469534" y="3983"/>
                                  <a:pt x="1472392" y="4416"/>
                                  <a:pt x="1474990" y="5542"/>
                                </a:cubicBezTo>
                                <a:close/>
                                <a:moveTo>
                                  <a:pt x="1913919" y="1502958"/>
                                </a:moveTo>
                                <a:cubicBezTo>
                                  <a:pt x="1913313" y="1499841"/>
                                  <a:pt x="1913313" y="1493520"/>
                                  <a:pt x="1908810" y="1494646"/>
                                </a:cubicBezTo>
                                <a:cubicBezTo>
                                  <a:pt x="1903442" y="1495945"/>
                                  <a:pt x="1903961" y="1502439"/>
                                  <a:pt x="1905953" y="1506249"/>
                                </a:cubicBezTo>
                                <a:cubicBezTo>
                                  <a:pt x="1912274" y="1518112"/>
                                  <a:pt x="1914266" y="1531014"/>
                                  <a:pt x="1916603" y="1543829"/>
                                </a:cubicBezTo>
                                <a:cubicBezTo>
                                  <a:pt x="1926908" y="1600113"/>
                                  <a:pt x="1941628" y="1655532"/>
                                  <a:pt x="1949422" y="1712335"/>
                                </a:cubicBezTo>
                                <a:cubicBezTo>
                                  <a:pt x="1950287" y="1718483"/>
                                  <a:pt x="1953058" y="1722120"/>
                                  <a:pt x="1959206" y="1722986"/>
                                </a:cubicBezTo>
                                <a:cubicBezTo>
                                  <a:pt x="1959206" y="1722553"/>
                                  <a:pt x="1959293" y="1722207"/>
                                  <a:pt x="1959206" y="1721774"/>
                                </a:cubicBezTo>
                                <a:cubicBezTo>
                                  <a:pt x="1944226" y="1648864"/>
                                  <a:pt x="1929159" y="1575868"/>
                                  <a:pt x="1913919" y="1502958"/>
                                </a:cubicBezTo>
                                <a:close/>
                                <a:moveTo>
                                  <a:pt x="1959639" y="919942"/>
                                </a:moveTo>
                                <a:cubicBezTo>
                                  <a:pt x="1965874" y="908858"/>
                                  <a:pt x="1959033" y="898900"/>
                                  <a:pt x="1958081" y="888596"/>
                                </a:cubicBezTo>
                                <a:cubicBezTo>
                                  <a:pt x="1957561" y="882881"/>
                                  <a:pt x="1957128" y="875780"/>
                                  <a:pt x="1949508" y="868940"/>
                                </a:cubicBezTo>
                                <a:cubicBezTo>
                                  <a:pt x="1950287" y="883487"/>
                                  <a:pt x="1948815" y="895870"/>
                                  <a:pt x="1952106" y="906953"/>
                                </a:cubicBezTo>
                                <a:cubicBezTo>
                                  <a:pt x="1960246" y="934749"/>
                                  <a:pt x="1961285" y="962458"/>
                                  <a:pt x="1956868" y="990773"/>
                                </a:cubicBezTo>
                                <a:cubicBezTo>
                                  <a:pt x="1956089" y="995882"/>
                                  <a:pt x="1954963" y="1000904"/>
                                  <a:pt x="1954011" y="1006013"/>
                                </a:cubicBezTo>
                                <a:cubicBezTo>
                                  <a:pt x="1951413" y="999952"/>
                                  <a:pt x="1952625" y="993544"/>
                                  <a:pt x="1946997" y="988089"/>
                                </a:cubicBezTo>
                                <a:cubicBezTo>
                                  <a:pt x="1946997" y="993111"/>
                                  <a:pt x="1947257" y="997268"/>
                                  <a:pt x="1946997" y="1001337"/>
                                </a:cubicBezTo>
                                <a:cubicBezTo>
                                  <a:pt x="1945958" y="1016577"/>
                                  <a:pt x="1953751" y="1031211"/>
                                  <a:pt x="1952712" y="1045499"/>
                                </a:cubicBezTo>
                                <a:cubicBezTo>
                                  <a:pt x="1950634" y="1072948"/>
                                  <a:pt x="1949768" y="1100397"/>
                                  <a:pt x="1949594" y="1127933"/>
                                </a:cubicBezTo>
                                <a:cubicBezTo>
                                  <a:pt x="1949594" y="1137285"/>
                                  <a:pt x="1947084" y="1146117"/>
                                  <a:pt x="1948209" y="1155902"/>
                                </a:cubicBezTo>
                                <a:cubicBezTo>
                                  <a:pt x="1950461" y="1176078"/>
                                  <a:pt x="1950374" y="1196686"/>
                                  <a:pt x="1949768" y="1217035"/>
                                </a:cubicBezTo>
                                <a:cubicBezTo>
                                  <a:pt x="1949248" y="1234960"/>
                                  <a:pt x="1949594" y="1253057"/>
                                  <a:pt x="1950894" y="1270635"/>
                                </a:cubicBezTo>
                                <a:cubicBezTo>
                                  <a:pt x="1953665" y="1308475"/>
                                  <a:pt x="1959726" y="1346142"/>
                                  <a:pt x="1959466" y="1384242"/>
                                </a:cubicBezTo>
                                <a:cubicBezTo>
                                  <a:pt x="1958686" y="1382943"/>
                                  <a:pt x="1957561" y="1381731"/>
                                  <a:pt x="1957215" y="1380346"/>
                                </a:cubicBezTo>
                                <a:cubicBezTo>
                                  <a:pt x="1951673" y="1358005"/>
                                  <a:pt x="1949335" y="1335232"/>
                                  <a:pt x="1946997" y="1312458"/>
                                </a:cubicBezTo>
                                <a:cubicBezTo>
                                  <a:pt x="1945525" y="1297825"/>
                                  <a:pt x="1943533" y="1283191"/>
                                  <a:pt x="1937125" y="1269683"/>
                                </a:cubicBezTo>
                                <a:cubicBezTo>
                                  <a:pt x="1937299" y="1294707"/>
                                  <a:pt x="1941368" y="1319213"/>
                                  <a:pt x="1944745" y="1343804"/>
                                </a:cubicBezTo>
                                <a:cubicBezTo>
                                  <a:pt x="1948123" y="1368136"/>
                                  <a:pt x="1951413" y="1392555"/>
                                  <a:pt x="1955050" y="1419658"/>
                                </a:cubicBezTo>
                                <a:cubicBezTo>
                                  <a:pt x="1937039" y="1397750"/>
                                  <a:pt x="1919981" y="1269076"/>
                                  <a:pt x="1931411" y="1252451"/>
                                </a:cubicBezTo>
                                <a:cubicBezTo>
                                  <a:pt x="1933315" y="1255915"/>
                                  <a:pt x="1935134" y="1259118"/>
                                  <a:pt x="1938078" y="1264401"/>
                                </a:cubicBezTo>
                                <a:cubicBezTo>
                                  <a:pt x="1939810" y="1255741"/>
                                  <a:pt x="1939550" y="1249853"/>
                                  <a:pt x="1938511" y="1243792"/>
                                </a:cubicBezTo>
                                <a:cubicBezTo>
                                  <a:pt x="1936173" y="1230111"/>
                                  <a:pt x="1933489" y="1216429"/>
                                  <a:pt x="1932363" y="1202575"/>
                                </a:cubicBezTo>
                                <a:cubicBezTo>
                                  <a:pt x="1931064" y="1186815"/>
                                  <a:pt x="1928120" y="1171056"/>
                                  <a:pt x="1932017" y="1155209"/>
                                </a:cubicBezTo>
                                <a:cubicBezTo>
                                  <a:pt x="1932450" y="1153564"/>
                                  <a:pt x="1931584" y="1150707"/>
                                  <a:pt x="1930285" y="1149668"/>
                                </a:cubicBezTo>
                                <a:cubicBezTo>
                                  <a:pt x="1922145" y="1142567"/>
                                  <a:pt x="1922751" y="1132782"/>
                                  <a:pt x="1922578" y="1123690"/>
                                </a:cubicBezTo>
                                <a:cubicBezTo>
                                  <a:pt x="1922059" y="1092518"/>
                                  <a:pt x="1916603" y="1061778"/>
                                  <a:pt x="1915218" y="1030778"/>
                                </a:cubicBezTo>
                                <a:cubicBezTo>
                                  <a:pt x="1913919" y="1000731"/>
                                  <a:pt x="1914612" y="970598"/>
                                  <a:pt x="1907771" y="940983"/>
                                </a:cubicBezTo>
                                <a:cubicBezTo>
                                  <a:pt x="1907511" y="939944"/>
                                  <a:pt x="1909157" y="938472"/>
                                  <a:pt x="1910022" y="937173"/>
                                </a:cubicBezTo>
                                <a:cubicBezTo>
                                  <a:pt x="1910109" y="937260"/>
                                  <a:pt x="1910109" y="937347"/>
                                  <a:pt x="1910196" y="937347"/>
                                </a:cubicBezTo>
                                <a:cubicBezTo>
                                  <a:pt x="1910196" y="937260"/>
                                  <a:pt x="1910109" y="937173"/>
                                  <a:pt x="1910109" y="937000"/>
                                </a:cubicBezTo>
                                <a:lnTo>
                                  <a:pt x="1910109" y="937000"/>
                                </a:lnTo>
                                <a:cubicBezTo>
                                  <a:pt x="1910109" y="937000"/>
                                  <a:pt x="1910109" y="937000"/>
                                  <a:pt x="1910109" y="937000"/>
                                </a:cubicBezTo>
                                <a:lnTo>
                                  <a:pt x="1910022" y="937087"/>
                                </a:lnTo>
                                <a:cubicBezTo>
                                  <a:pt x="1902662" y="925137"/>
                                  <a:pt x="1912101" y="914833"/>
                                  <a:pt x="1914612" y="904096"/>
                                </a:cubicBezTo>
                                <a:cubicBezTo>
                                  <a:pt x="1908550" y="902191"/>
                                  <a:pt x="1906732" y="907559"/>
                                  <a:pt x="1902229" y="908598"/>
                                </a:cubicBezTo>
                                <a:cubicBezTo>
                                  <a:pt x="1899459" y="880889"/>
                                  <a:pt x="1895735" y="853700"/>
                                  <a:pt x="1890280" y="826683"/>
                                </a:cubicBezTo>
                                <a:cubicBezTo>
                                  <a:pt x="1887249" y="811443"/>
                                  <a:pt x="1885518" y="795944"/>
                                  <a:pt x="1883093" y="780617"/>
                                </a:cubicBezTo>
                                <a:cubicBezTo>
                                  <a:pt x="1882660" y="777933"/>
                                  <a:pt x="1882833" y="773950"/>
                                  <a:pt x="1878676" y="774729"/>
                                </a:cubicBezTo>
                                <a:cubicBezTo>
                                  <a:pt x="1874434" y="775508"/>
                                  <a:pt x="1876339" y="778885"/>
                                  <a:pt x="1876772" y="781656"/>
                                </a:cubicBezTo>
                                <a:cubicBezTo>
                                  <a:pt x="1884998" y="835343"/>
                                  <a:pt x="1896601" y="888509"/>
                                  <a:pt x="1900844" y="942802"/>
                                </a:cubicBezTo>
                                <a:cubicBezTo>
                                  <a:pt x="1903788" y="980382"/>
                                  <a:pt x="1907165" y="1017876"/>
                                  <a:pt x="1910282" y="1055457"/>
                                </a:cubicBezTo>
                                <a:cubicBezTo>
                                  <a:pt x="1912101" y="1077451"/>
                                  <a:pt x="1915131" y="1099445"/>
                                  <a:pt x="1916690" y="1121439"/>
                                </a:cubicBezTo>
                                <a:cubicBezTo>
                                  <a:pt x="1918855" y="1151573"/>
                                  <a:pt x="1926042" y="1181360"/>
                                  <a:pt x="1920673" y="1212100"/>
                                </a:cubicBezTo>
                                <a:cubicBezTo>
                                  <a:pt x="1917816" y="1228292"/>
                                  <a:pt x="1915738" y="1245437"/>
                                  <a:pt x="1921626" y="1261889"/>
                                </a:cubicBezTo>
                                <a:cubicBezTo>
                                  <a:pt x="1922925" y="1265526"/>
                                  <a:pt x="1922232" y="1268990"/>
                                  <a:pt x="1918075" y="1271588"/>
                                </a:cubicBezTo>
                                <a:cubicBezTo>
                                  <a:pt x="1900065" y="1232362"/>
                                  <a:pt x="1897987" y="1190192"/>
                                  <a:pt x="1892704" y="1148022"/>
                                </a:cubicBezTo>
                                <a:cubicBezTo>
                                  <a:pt x="1892185" y="1157374"/>
                                  <a:pt x="1888894" y="1163003"/>
                                  <a:pt x="1878070" y="1160578"/>
                                </a:cubicBezTo>
                                <a:cubicBezTo>
                                  <a:pt x="1882919" y="1170796"/>
                                  <a:pt x="1889154" y="1178589"/>
                                  <a:pt x="1890453" y="1188720"/>
                                </a:cubicBezTo>
                                <a:cubicBezTo>
                                  <a:pt x="1893830" y="1215044"/>
                                  <a:pt x="1898766" y="1241194"/>
                                  <a:pt x="1897727" y="1267951"/>
                                </a:cubicBezTo>
                                <a:cubicBezTo>
                                  <a:pt x="1897380" y="1276004"/>
                                  <a:pt x="1901710" y="1283624"/>
                                  <a:pt x="1899805" y="1294621"/>
                                </a:cubicBezTo>
                                <a:cubicBezTo>
                                  <a:pt x="1872269" y="1208549"/>
                                  <a:pt x="1851573" y="1123257"/>
                                  <a:pt x="1825163" y="1037186"/>
                                </a:cubicBezTo>
                                <a:cubicBezTo>
                                  <a:pt x="1822739" y="1044460"/>
                                  <a:pt x="1823518" y="1049136"/>
                                  <a:pt x="1824904" y="1053985"/>
                                </a:cubicBezTo>
                                <a:cubicBezTo>
                                  <a:pt x="1830359" y="1072515"/>
                                  <a:pt x="1834948" y="1091219"/>
                                  <a:pt x="1840750" y="1109576"/>
                                </a:cubicBezTo>
                                <a:cubicBezTo>
                                  <a:pt x="1858328" y="1164561"/>
                                  <a:pt x="1866554" y="1222144"/>
                                  <a:pt x="1887422" y="1276350"/>
                                </a:cubicBezTo>
                                <a:cubicBezTo>
                                  <a:pt x="1901797" y="1313671"/>
                                  <a:pt x="1906732" y="1353329"/>
                                  <a:pt x="1912447" y="1392642"/>
                                </a:cubicBezTo>
                                <a:cubicBezTo>
                                  <a:pt x="1921712" y="1456199"/>
                                  <a:pt x="1929072" y="1520103"/>
                                  <a:pt x="1946564" y="1582189"/>
                                </a:cubicBezTo>
                                <a:cubicBezTo>
                                  <a:pt x="1953145" y="1605482"/>
                                  <a:pt x="1957907" y="1629208"/>
                                  <a:pt x="1963535" y="1652761"/>
                                </a:cubicBezTo>
                                <a:lnTo>
                                  <a:pt x="1963535" y="1621328"/>
                                </a:lnTo>
                                <a:cubicBezTo>
                                  <a:pt x="1961717" y="1613968"/>
                                  <a:pt x="1959812" y="1606608"/>
                                  <a:pt x="1957821" y="1599248"/>
                                </a:cubicBezTo>
                                <a:cubicBezTo>
                                  <a:pt x="1947257" y="1559935"/>
                                  <a:pt x="1938857" y="1520277"/>
                                  <a:pt x="1932969" y="1480012"/>
                                </a:cubicBezTo>
                                <a:cubicBezTo>
                                  <a:pt x="1930372" y="1462261"/>
                                  <a:pt x="1927427" y="1444336"/>
                                  <a:pt x="1923964" y="1426845"/>
                                </a:cubicBezTo>
                                <a:cubicBezTo>
                                  <a:pt x="1919288" y="1402859"/>
                                  <a:pt x="1935567" y="1380346"/>
                                  <a:pt x="1924397" y="1356620"/>
                                </a:cubicBezTo>
                                <a:cubicBezTo>
                                  <a:pt x="1930544" y="1359044"/>
                                  <a:pt x="1930978" y="1363374"/>
                                  <a:pt x="1932536" y="1367617"/>
                                </a:cubicBezTo>
                                <a:cubicBezTo>
                                  <a:pt x="1938424" y="1383983"/>
                                  <a:pt x="1933489" y="1401301"/>
                                  <a:pt x="1940676" y="1418706"/>
                                </a:cubicBezTo>
                                <a:cubicBezTo>
                                  <a:pt x="1947516" y="1435244"/>
                                  <a:pt x="1949508" y="1454987"/>
                                  <a:pt x="1954704" y="1472738"/>
                                </a:cubicBezTo>
                                <a:cubicBezTo>
                                  <a:pt x="1957734" y="1483216"/>
                                  <a:pt x="1960765" y="1493780"/>
                                  <a:pt x="1963622" y="1504257"/>
                                </a:cubicBezTo>
                                <a:lnTo>
                                  <a:pt x="1963622" y="1443644"/>
                                </a:lnTo>
                                <a:cubicBezTo>
                                  <a:pt x="1963103" y="1442345"/>
                                  <a:pt x="1962756" y="1440786"/>
                                  <a:pt x="1962324" y="1439314"/>
                                </a:cubicBezTo>
                                <a:cubicBezTo>
                                  <a:pt x="1961977" y="1437842"/>
                                  <a:pt x="1962583" y="1435504"/>
                                  <a:pt x="1963622" y="1434292"/>
                                </a:cubicBezTo>
                                <a:lnTo>
                                  <a:pt x="1963622" y="1401993"/>
                                </a:lnTo>
                                <a:cubicBezTo>
                                  <a:pt x="1953924" y="1397837"/>
                                  <a:pt x="1961457" y="1390217"/>
                                  <a:pt x="1959553" y="1384416"/>
                                </a:cubicBezTo>
                                <a:cubicBezTo>
                                  <a:pt x="1968905" y="1388572"/>
                                  <a:pt x="1957821" y="1396971"/>
                                  <a:pt x="1963622" y="1401820"/>
                                </a:cubicBezTo>
                                <a:lnTo>
                                  <a:pt x="1963622" y="1322590"/>
                                </a:lnTo>
                                <a:cubicBezTo>
                                  <a:pt x="1958514" y="1264314"/>
                                  <a:pt x="1955223" y="1205778"/>
                                  <a:pt x="1956782" y="1147070"/>
                                </a:cubicBezTo>
                                <a:cubicBezTo>
                                  <a:pt x="1962410" y="1161790"/>
                                  <a:pt x="1960851" y="1177290"/>
                                  <a:pt x="1963622" y="1192270"/>
                                </a:cubicBezTo>
                                <a:lnTo>
                                  <a:pt x="1963622" y="1119707"/>
                                </a:lnTo>
                                <a:cubicBezTo>
                                  <a:pt x="1962410" y="1100397"/>
                                  <a:pt x="1959206" y="1081088"/>
                                  <a:pt x="1960072" y="1061951"/>
                                </a:cubicBezTo>
                                <a:cubicBezTo>
                                  <a:pt x="1960938" y="1044979"/>
                                  <a:pt x="1956002" y="1027748"/>
                                  <a:pt x="1961457" y="1010949"/>
                                </a:cubicBezTo>
                                <a:cubicBezTo>
                                  <a:pt x="1961977" y="1009390"/>
                                  <a:pt x="1962410" y="1007745"/>
                                  <a:pt x="1963535" y="1005927"/>
                                </a:cubicBezTo>
                                <a:lnTo>
                                  <a:pt x="1963535" y="932324"/>
                                </a:lnTo>
                                <a:cubicBezTo>
                                  <a:pt x="1959379" y="928861"/>
                                  <a:pt x="1957388" y="923838"/>
                                  <a:pt x="1959639" y="919942"/>
                                </a:cubicBezTo>
                                <a:close/>
                                <a:moveTo>
                                  <a:pt x="1919201" y="1348827"/>
                                </a:moveTo>
                                <a:cubicBezTo>
                                  <a:pt x="1902229" y="1323369"/>
                                  <a:pt x="1910889" y="1294361"/>
                                  <a:pt x="1901710" y="1266046"/>
                                </a:cubicBezTo>
                                <a:cubicBezTo>
                                  <a:pt x="1915651" y="1277303"/>
                                  <a:pt x="1925955" y="1330902"/>
                                  <a:pt x="1919201" y="1348827"/>
                                </a:cubicBezTo>
                                <a:close/>
                                <a:moveTo>
                                  <a:pt x="1926129" y="1235219"/>
                                </a:moveTo>
                                <a:cubicBezTo>
                                  <a:pt x="1927081" y="1233488"/>
                                  <a:pt x="1929419" y="1233574"/>
                                  <a:pt x="1930285" y="1234786"/>
                                </a:cubicBezTo>
                                <a:cubicBezTo>
                                  <a:pt x="1933143" y="1238683"/>
                                  <a:pt x="1932623" y="1242839"/>
                                  <a:pt x="1930198" y="1248468"/>
                                </a:cubicBezTo>
                                <a:cubicBezTo>
                                  <a:pt x="1925522" y="1243792"/>
                                  <a:pt x="1923531" y="1239982"/>
                                  <a:pt x="1926129" y="1235219"/>
                                </a:cubicBezTo>
                                <a:close/>
                                <a:moveTo>
                                  <a:pt x="674890" y="4849"/>
                                </a:moveTo>
                                <a:cubicBezTo>
                                  <a:pt x="692814" y="6581"/>
                                  <a:pt x="710738" y="7880"/>
                                  <a:pt x="728576" y="10045"/>
                                </a:cubicBezTo>
                                <a:cubicBezTo>
                                  <a:pt x="739054" y="11343"/>
                                  <a:pt x="738707" y="7274"/>
                                  <a:pt x="734637" y="433"/>
                                </a:cubicBezTo>
                                <a:lnTo>
                                  <a:pt x="717059" y="433"/>
                                </a:lnTo>
                                <a:cubicBezTo>
                                  <a:pt x="716280" y="2251"/>
                                  <a:pt x="715587" y="2078"/>
                                  <a:pt x="714808" y="433"/>
                                </a:cubicBezTo>
                                <a:lnTo>
                                  <a:pt x="670214" y="433"/>
                                </a:lnTo>
                                <a:cubicBezTo>
                                  <a:pt x="670647" y="3031"/>
                                  <a:pt x="672205" y="4589"/>
                                  <a:pt x="674890" y="4849"/>
                                </a:cubicBezTo>
                                <a:close/>
                                <a:moveTo>
                                  <a:pt x="1911754" y="939511"/>
                                </a:moveTo>
                                <a:cubicBezTo>
                                  <a:pt x="1911148" y="938732"/>
                                  <a:pt x="1910542" y="937953"/>
                                  <a:pt x="1909936" y="937173"/>
                                </a:cubicBezTo>
                                <a:cubicBezTo>
                                  <a:pt x="1910196" y="938213"/>
                                  <a:pt x="1910542" y="939165"/>
                                  <a:pt x="1910802" y="940204"/>
                                </a:cubicBezTo>
                                <a:cubicBezTo>
                                  <a:pt x="1911148" y="940031"/>
                                  <a:pt x="1911408" y="939771"/>
                                  <a:pt x="1911754" y="939511"/>
                                </a:cubicBezTo>
                                <a:close/>
                                <a:moveTo>
                                  <a:pt x="532101" y="93085"/>
                                </a:moveTo>
                                <a:cubicBezTo>
                                  <a:pt x="534006" y="93951"/>
                                  <a:pt x="536518" y="94644"/>
                                  <a:pt x="537730" y="92566"/>
                                </a:cubicBezTo>
                                <a:cubicBezTo>
                                  <a:pt x="539462" y="89708"/>
                                  <a:pt x="536950" y="87976"/>
                                  <a:pt x="534786" y="86937"/>
                                </a:cubicBezTo>
                                <a:cubicBezTo>
                                  <a:pt x="521710" y="80876"/>
                                  <a:pt x="508722" y="74728"/>
                                  <a:pt x="495473" y="69186"/>
                                </a:cubicBezTo>
                                <a:cubicBezTo>
                                  <a:pt x="459019" y="54119"/>
                                  <a:pt x="421698" y="41217"/>
                                  <a:pt x="386282" y="23726"/>
                                </a:cubicBezTo>
                                <a:cubicBezTo>
                                  <a:pt x="382645" y="21908"/>
                                  <a:pt x="378229" y="21042"/>
                                  <a:pt x="376238" y="17058"/>
                                </a:cubicBezTo>
                                <a:cubicBezTo>
                                  <a:pt x="372601" y="9785"/>
                                  <a:pt x="367232" y="13075"/>
                                  <a:pt x="360911" y="13595"/>
                                </a:cubicBezTo>
                                <a:cubicBezTo>
                                  <a:pt x="362470" y="15673"/>
                                  <a:pt x="362903" y="16885"/>
                                  <a:pt x="363769" y="17405"/>
                                </a:cubicBezTo>
                                <a:cubicBezTo>
                                  <a:pt x="416070" y="51089"/>
                                  <a:pt x="476250" y="67281"/>
                                  <a:pt x="532101" y="93085"/>
                                </a:cubicBezTo>
                                <a:close/>
                                <a:moveTo>
                                  <a:pt x="1951326" y="862186"/>
                                </a:moveTo>
                                <a:cubicBezTo>
                                  <a:pt x="1952192" y="843396"/>
                                  <a:pt x="1948642" y="827463"/>
                                  <a:pt x="1939983" y="813695"/>
                                </a:cubicBezTo>
                                <a:cubicBezTo>
                                  <a:pt x="1943447" y="829281"/>
                                  <a:pt x="1939723" y="846599"/>
                                  <a:pt x="1951326" y="862186"/>
                                </a:cubicBezTo>
                                <a:close/>
                                <a:moveTo>
                                  <a:pt x="1144992" y="514090"/>
                                </a:moveTo>
                                <a:cubicBezTo>
                                  <a:pt x="1144992" y="514090"/>
                                  <a:pt x="1145425" y="514523"/>
                                  <a:pt x="1145425" y="514523"/>
                                </a:cubicBezTo>
                                <a:cubicBezTo>
                                  <a:pt x="1150534" y="511060"/>
                                  <a:pt x="1152785" y="506643"/>
                                  <a:pt x="1151746" y="498331"/>
                                </a:cubicBezTo>
                                <a:cubicBezTo>
                                  <a:pt x="1145338" y="503873"/>
                                  <a:pt x="1144905" y="508808"/>
                                  <a:pt x="1144992" y="514090"/>
                                </a:cubicBezTo>
                                <a:close/>
                                <a:moveTo>
                                  <a:pt x="1221365" y="270423"/>
                                </a:moveTo>
                                <a:cubicBezTo>
                                  <a:pt x="1216169" y="273281"/>
                                  <a:pt x="1212879" y="276571"/>
                                  <a:pt x="1211840" y="281680"/>
                                </a:cubicBezTo>
                                <a:cubicBezTo>
                                  <a:pt x="1211840" y="281680"/>
                                  <a:pt x="1212533" y="282373"/>
                                  <a:pt x="1212533" y="282373"/>
                                </a:cubicBezTo>
                                <a:cubicBezTo>
                                  <a:pt x="1218248" y="280814"/>
                                  <a:pt x="1222058" y="277784"/>
                                  <a:pt x="1221365" y="270423"/>
                                </a:cubicBezTo>
                                <a:close/>
                                <a:moveTo>
                                  <a:pt x="1401301" y="184698"/>
                                </a:moveTo>
                                <a:cubicBezTo>
                                  <a:pt x="1393421" y="190240"/>
                                  <a:pt x="1385628" y="195782"/>
                                  <a:pt x="1376449" y="202276"/>
                                </a:cubicBezTo>
                                <a:cubicBezTo>
                                  <a:pt x="1393941" y="202276"/>
                                  <a:pt x="1402080" y="196215"/>
                                  <a:pt x="1401301" y="184698"/>
                                </a:cubicBezTo>
                                <a:close/>
                                <a:moveTo>
                                  <a:pt x="1158587" y="351213"/>
                                </a:moveTo>
                                <a:cubicBezTo>
                                  <a:pt x="1169843" y="337185"/>
                                  <a:pt x="1180408" y="326015"/>
                                  <a:pt x="1196254" y="319867"/>
                                </a:cubicBezTo>
                                <a:cubicBezTo>
                                  <a:pt x="1203354" y="317096"/>
                                  <a:pt x="1212965" y="315451"/>
                                  <a:pt x="1217209" y="306792"/>
                                </a:cubicBezTo>
                                <a:lnTo>
                                  <a:pt x="1217209" y="306792"/>
                                </a:lnTo>
                                <a:cubicBezTo>
                                  <a:pt x="1217988" y="306012"/>
                                  <a:pt x="1218854" y="305146"/>
                                  <a:pt x="1219720" y="304367"/>
                                </a:cubicBezTo>
                                <a:cubicBezTo>
                                  <a:pt x="1219720" y="304367"/>
                                  <a:pt x="1219460" y="304107"/>
                                  <a:pt x="1219460" y="304107"/>
                                </a:cubicBezTo>
                                <a:cubicBezTo>
                                  <a:pt x="1218681" y="304887"/>
                                  <a:pt x="1217815" y="305753"/>
                                  <a:pt x="1216949" y="306532"/>
                                </a:cubicBezTo>
                                <a:cubicBezTo>
                                  <a:pt x="1213052" y="307484"/>
                                  <a:pt x="1209242" y="308523"/>
                                  <a:pt x="1205259" y="309216"/>
                                </a:cubicBezTo>
                                <a:cubicBezTo>
                                  <a:pt x="1202834" y="309649"/>
                                  <a:pt x="1199977" y="312940"/>
                                  <a:pt x="1197985" y="309043"/>
                                </a:cubicBezTo>
                                <a:cubicBezTo>
                                  <a:pt x="1196686" y="306532"/>
                                  <a:pt x="1199024" y="304713"/>
                                  <a:pt x="1200324" y="302635"/>
                                </a:cubicBezTo>
                                <a:cubicBezTo>
                                  <a:pt x="1204480" y="295881"/>
                                  <a:pt x="1212013" y="291292"/>
                                  <a:pt x="1212533" y="282373"/>
                                </a:cubicBezTo>
                                <a:lnTo>
                                  <a:pt x="1211840" y="281680"/>
                                </a:lnTo>
                                <a:cubicBezTo>
                                  <a:pt x="1208550" y="284798"/>
                                  <a:pt x="1204393" y="287309"/>
                                  <a:pt x="1202228" y="291032"/>
                                </a:cubicBezTo>
                                <a:cubicBezTo>
                                  <a:pt x="1191232" y="309649"/>
                                  <a:pt x="1176424" y="324196"/>
                                  <a:pt x="1157634" y="334847"/>
                                </a:cubicBezTo>
                                <a:cubicBezTo>
                                  <a:pt x="1153738" y="337098"/>
                                  <a:pt x="1149754" y="339350"/>
                                  <a:pt x="1147589" y="343593"/>
                                </a:cubicBezTo>
                                <a:lnTo>
                                  <a:pt x="1148022" y="344026"/>
                                </a:lnTo>
                                <a:cubicBezTo>
                                  <a:pt x="1153738" y="341861"/>
                                  <a:pt x="1158760" y="341255"/>
                                  <a:pt x="1158587" y="351213"/>
                                </a:cubicBezTo>
                                <a:close/>
                                <a:moveTo>
                                  <a:pt x="1231409" y="329911"/>
                                </a:moveTo>
                                <a:cubicBezTo>
                                  <a:pt x="1230284" y="330604"/>
                                  <a:pt x="1229937" y="332423"/>
                                  <a:pt x="1229245" y="333721"/>
                                </a:cubicBezTo>
                                <a:lnTo>
                                  <a:pt x="1229245" y="333721"/>
                                </a:lnTo>
                                <a:cubicBezTo>
                                  <a:pt x="1228898" y="334068"/>
                                  <a:pt x="1228638" y="334501"/>
                                  <a:pt x="1228292" y="334847"/>
                                </a:cubicBezTo>
                                <a:cubicBezTo>
                                  <a:pt x="1228638" y="334501"/>
                                  <a:pt x="1229072" y="334241"/>
                                  <a:pt x="1229418" y="333895"/>
                                </a:cubicBezTo>
                                <a:cubicBezTo>
                                  <a:pt x="1231063" y="333895"/>
                                  <a:pt x="1232795" y="333635"/>
                                  <a:pt x="1233315" y="331816"/>
                                </a:cubicBezTo>
                                <a:cubicBezTo>
                                  <a:pt x="1233748" y="330431"/>
                                  <a:pt x="1232622" y="329219"/>
                                  <a:pt x="1231409" y="329911"/>
                                </a:cubicBezTo>
                                <a:close/>
                                <a:moveTo>
                                  <a:pt x="1226301" y="306272"/>
                                </a:moveTo>
                                <a:cubicBezTo>
                                  <a:pt x="1227773" y="309476"/>
                                  <a:pt x="1225521" y="311641"/>
                                  <a:pt x="1223097" y="313459"/>
                                </a:cubicBezTo>
                                <a:cubicBezTo>
                                  <a:pt x="1219807" y="315797"/>
                                  <a:pt x="1215304" y="317356"/>
                                  <a:pt x="1216083" y="323590"/>
                                </a:cubicBezTo>
                                <a:cubicBezTo>
                                  <a:pt x="1218075" y="322724"/>
                                  <a:pt x="1219633" y="322551"/>
                                  <a:pt x="1220153" y="321685"/>
                                </a:cubicBezTo>
                                <a:cubicBezTo>
                                  <a:pt x="1224482" y="315018"/>
                                  <a:pt x="1239376" y="315277"/>
                                  <a:pt x="1233228" y="301510"/>
                                </a:cubicBezTo>
                                <a:cubicBezTo>
                                  <a:pt x="1232448" y="299864"/>
                                  <a:pt x="1236432" y="298652"/>
                                  <a:pt x="1237817" y="300297"/>
                                </a:cubicBezTo>
                                <a:cubicBezTo>
                                  <a:pt x="1241108" y="304367"/>
                                  <a:pt x="1243359" y="301423"/>
                                  <a:pt x="1245957" y="299778"/>
                                </a:cubicBezTo>
                                <a:cubicBezTo>
                                  <a:pt x="1254876" y="294323"/>
                                  <a:pt x="1254183" y="300470"/>
                                  <a:pt x="1253750" y="306272"/>
                                </a:cubicBezTo>
                                <a:lnTo>
                                  <a:pt x="1254096" y="306618"/>
                                </a:lnTo>
                                <a:cubicBezTo>
                                  <a:pt x="1253923" y="306445"/>
                                  <a:pt x="1253750" y="306272"/>
                                  <a:pt x="1253750" y="306272"/>
                                </a:cubicBezTo>
                                <a:cubicBezTo>
                                  <a:pt x="1248728" y="307398"/>
                                  <a:pt x="1245437" y="309995"/>
                                  <a:pt x="1245091" y="316057"/>
                                </a:cubicBezTo>
                                <a:cubicBezTo>
                                  <a:pt x="1251239" y="315191"/>
                                  <a:pt x="1253230" y="311468"/>
                                  <a:pt x="1254443" y="306965"/>
                                </a:cubicBezTo>
                                <a:cubicBezTo>
                                  <a:pt x="1267604" y="286789"/>
                                  <a:pt x="1288646" y="279083"/>
                                  <a:pt x="1310467" y="272848"/>
                                </a:cubicBezTo>
                                <a:cubicBezTo>
                                  <a:pt x="1308995" y="269817"/>
                                  <a:pt x="1307350" y="269904"/>
                                  <a:pt x="1305791" y="269558"/>
                                </a:cubicBezTo>
                                <a:cubicBezTo>
                                  <a:pt x="1302760" y="268951"/>
                                  <a:pt x="1299210" y="273887"/>
                                  <a:pt x="1297045" y="269644"/>
                                </a:cubicBezTo>
                                <a:cubicBezTo>
                                  <a:pt x="1294967" y="265488"/>
                                  <a:pt x="1299470" y="263150"/>
                                  <a:pt x="1301808" y="260552"/>
                                </a:cubicBezTo>
                                <a:cubicBezTo>
                                  <a:pt x="1303713" y="258387"/>
                                  <a:pt x="1305878" y="256482"/>
                                  <a:pt x="1308043" y="254577"/>
                                </a:cubicBezTo>
                                <a:cubicBezTo>
                                  <a:pt x="1316875" y="246698"/>
                                  <a:pt x="1328391" y="242195"/>
                                  <a:pt x="1336011" y="232670"/>
                                </a:cubicBezTo>
                                <a:lnTo>
                                  <a:pt x="1336011" y="232670"/>
                                </a:lnTo>
                                <a:cubicBezTo>
                                  <a:pt x="1338089" y="232670"/>
                                  <a:pt x="1339821" y="232150"/>
                                  <a:pt x="1340947" y="230245"/>
                                </a:cubicBezTo>
                                <a:cubicBezTo>
                                  <a:pt x="1352550" y="225136"/>
                                  <a:pt x="1362595" y="217776"/>
                                  <a:pt x="1370734" y="207991"/>
                                </a:cubicBezTo>
                                <a:lnTo>
                                  <a:pt x="1370734" y="207991"/>
                                </a:lnTo>
                                <a:cubicBezTo>
                                  <a:pt x="1371081" y="207558"/>
                                  <a:pt x="1371427" y="207039"/>
                                  <a:pt x="1371687" y="206606"/>
                                </a:cubicBezTo>
                                <a:cubicBezTo>
                                  <a:pt x="1371254" y="206952"/>
                                  <a:pt x="1370734" y="207212"/>
                                  <a:pt x="1370302" y="207558"/>
                                </a:cubicBezTo>
                                <a:cubicBezTo>
                                  <a:pt x="1357832" y="211542"/>
                                  <a:pt x="1346489" y="217083"/>
                                  <a:pt x="1340514" y="229726"/>
                                </a:cubicBezTo>
                                <a:lnTo>
                                  <a:pt x="1340687" y="229899"/>
                                </a:lnTo>
                                <a:cubicBezTo>
                                  <a:pt x="1340601" y="229812"/>
                                  <a:pt x="1340514" y="229726"/>
                                  <a:pt x="1340514" y="229726"/>
                                </a:cubicBezTo>
                                <a:cubicBezTo>
                                  <a:pt x="1338436" y="229812"/>
                                  <a:pt x="1336704" y="230418"/>
                                  <a:pt x="1335751" y="232410"/>
                                </a:cubicBezTo>
                                <a:cubicBezTo>
                                  <a:pt x="1332721" y="232756"/>
                                  <a:pt x="1329863" y="229726"/>
                                  <a:pt x="1326573" y="232843"/>
                                </a:cubicBezTo>
                                <a:cubicBezTo>
                                  <a:pt x="1313325" y="245572"/>
                                  <a:pt x="1296872" y="253971"/>
                                  <a:pt x="1282931" y="266007"/>
                                </a:cubicBezTo>
                                <a:cubicBezTo>
                                  <a:pt x="1273146" y="274493"/>
                                  <a:pt x="1263102" y="282979"/>
                                  <a:pt x="1250459" y="288608"/>
                                </a:cubicBezTo>
                                <a:cubicBezTo>
                                  <a:pt x="1240068" y="293197"/>
                                  <a:pt x="1226820" y="293283"/>
                                  <a:pt x="1219374" y="304021"/>
                                </a:cubicBezTo>
                                <a:lnTo>
                                  <a:pt x="1219633" y="304280"/>
                                </a:lnTo>
                                <a:cubicBezTo>
                                  <a:pt x="1221971" y="304627"/>
                                  <a:pt x="1225002" y="303674"/>
                                  <a:pt x="1226301" y="306272"/>
                                </a:cubicBezTo>
                                <a:close/>
                                <a:moveTo>
                                  <a:pt x="1053898" y="457633"/>
                                </a:moveTo>
                                <a:cubicBezTo>
                                  <a:pt x="1055976" y="457633"/>
                                  <a:pt x="1057708" y="457027"/>
                                  <a:pt x="1058920" y="455208"/>
                                </a:cubicBezTo>
                                <a:cubicBezTo>
                                  <a:pt x="1058920" y="455208"/>
                                  <a:pt x="1058314" y="454516"/>
                                  <a:pt x="1058314" y="454516"/>
                                </a:cubicBezTo>
                                <a:cubicBezTo>
                                  <a:pt x="1056323" y="454689"/>
                                  <a:pt x="1054504" y="455295"/>
                                  <a:pt x="1053552" y="457200"/>
                                </a:cubicBezTo>
                                <a:lnTo>
                                  <a:pt x="1053552" y="457200"/>
                                </a:lnTo>
                                <a:cubicBezTo>
                                  <a:pt x="1053205" y="457633"/>
                                  <a:pt x="1052859" y="458066"/>
                                  <a:pt x="1052599" y="458499"/>
                                </a:cubicBezTo>
                                <a:cubicBezTo>
                                  <a:pt x="1053032" y="458326"/>
                                  <a:pt x="1053465" y="457979"/>
                                  <a:pt x="1053898" y="457633"/>
                                </a:cubicBezTo>
                                <a:close/>
                                <a:moveTo>
                                  <a:pt x="1120486" y="464820"/>
                                </a:moveTo>
                                <a:cubicBezTo>
                                  <a:pt x="1120486" y="464907"/>
                                  <a:pt x="1120486" y="464907"/>
                                  <a:pt x="1120486" y="464907"/>
                                </a:cubicBezTo>
                                <a:cubicBezTo>
                                  <a:pt x="1120573" y="464907"/>
                                  <a:pt x="1120573" y="464907"/>
                                  <a:pt x="1120660" y="464907"/>
                                </a:cubicBezTo>
                                <a:lnTo>
                                  <a:pt x="1120486" y="464820"/>
                                </a:lnTo>
                                <a:close/>
                                <a:moveTo>
                                  <a:pt x="1090786" y="420399"/>
                                </a:moveTo>
                                <a:cubicBezTo>
                                  <a:pt x="1090959" y="427326"/>
                                  <a:pt x="1081954" y="429404"/>
                                  <a:pt x="1081434" y="436505"/>
                                </a:cubicBezTo>
                                <a:cubicBezTo>
                                  <a:pt x="1087322" y="437198"/>
                                  <a:pt x="1089141" y="432781"/>
                                  <a:pt x="1091825" y="430184"/>
                                </a:cubicBezTo>
                                <a:cubicBezTo>
                                  <a:pt x="1102216" y="420399"/>
                                  <a:pt x="1111481" y="409229"/>
                                  <a:pt x="1123777" y="401868"/>
                                </a:cubicBezTo>
                                <a:cubicBezTo>
                                  <a:pt x="1134861" y="395201"/>
                                  <a:pt x="1143779" y="386975"/>
                                  <a:pt x="1150187" y="375891"/>
                                </a:cubicBezTo>
                                <a:cubicBezTo>
                                  <a:pt x="1150534" y="375718"/>
                                  <a:pt x="1150880" y="375631"/>
                                  <a:pt x="1151053" y="375458"/>
                                </a:cubicBezTo>
                                <a:cubicBezTo>
                                  <a:pt x="1151226" y="375285"/>
                                  <a:pt x="1151140" y="375025"/>
                                  <a:pt x="1151226" y="374765"/>
                                </a:cubicBezTo>
                                <a:cubicBezTo>
                                  <a:pt x="1150880" y="375112"/>
                                  <a:pt x="1150534" y="375545"/>
                                  <a:pt x="1150101" y="375891"/>
                                </a:cubicBezTo>
                                <a:cubicBezTo>
                                  <a:pt x="1141182" y="376151"/>
                                  <a:pt x="1143347" y="371735"/>
                                  <a:pt x="1146204" y="366799"/>
                                </a:cubicBezTo>
                                <a:cubicBezTo>
                                  <a:pt x="1148542" y="362729"/>
                                  <a:pt x="1154863" y="360738"/>
                                  <a:pt x="1152439" y="353204"/>
                                </a:cubicBezTo>
                                <a:cubicBezTo>
                                  <a:pt x="1109836" y="411220"/>
                                  <a:pt x="1046018" y="438496"/>
                                  <a:pt x="985231" y="470275"/>
                                </a:cubicBezTo>
                                <a:cubicBezTo>
                                  <a:pt x="1007226" y="460577"/>
                                  <a:pt x="1031644" y="457287"/>
                                  <a:pt x="1051214" y="442133"/>
                                </a:cubicBezTo>
                                <a:cubicBezTo>
                                  <a:pt x="1063077" y="432955"/>
                                  <a:pt x="1075892" y="424555"/>
                                  <a:pt x="1090786" y="420399"/>
                                </a:cubicBezTo>
                                <a:close/>
                                <a:moveTo>
                                  <a:pt x="1091912" y="419360"/>
                                </a:moveTo>
                                <a:cubicBezTo>
                                  <a:pt x="1091825" y="419533"/>
                                  <a:pt x="1091825" y="419879"/>
                                  <a:pt x="1091738" y="419966"/>
                                </a:cubicBezTo>
                                <a:cubicBezTo>
                                  <a:pt x="1091565" y="420139"/>
                                  <a:pt x="1091305" y="420139"/>
                                  <a:pt x="1091046" y="420226"/>
                                </a:cubicBezTo>
                                <a:cubicBezTo>
                                  <a:pt x="1091305" y="419966"/>
                                  <a:pt x="1091565" y="419706"/>
                                  <a:pt x="1091912" y="419360"/>
                                </a:cubicBezTo>
                                <a:close/>
                                <a:moveTo>
                                  <a:pt x="1143520" y="348355"/>
                                </a:moveTo>
                                <a:cubicBezTo>
                                  <a:pt x="1146637" y="348702"/>
                                  <a:pt x="1147503" y="346537"/>
                                  <a:pt x="1147936" y="344026"/>
                                </a:cubicBezTo>
                                <a:cubicBezTo>
                                  <a:pt x="1147936" y="344026"/>
                                  <a:pt x="1147503" y="343593"/>
                                  <a:pt x="1147503" y="343593"/>
                                </a:cubicBezTo>
                                <a:cubicBezTo>
                                  <a:pt x="1145165" y="344026"/>
                                  <a:pt x="1142654" y="344199"/>
                                  <a:pt x="1141961" y="347143"/>
                                </a:cubicBezTo>
                                <a:cubicBezTo>
                                  <a:pt x="1141961" y="347403"/>
                                  <a:pt x="1143000" y="348269"/>
                                  <a:pt x="1143520" y="348355"/>
                                </a:cubicBezTo>
                                <a:close/>
                                <a:moveTo>
                                  <a:pt x="1077191" y="439103"/>
                                </a:moveTo>
                                <a:cubicBezTo>
                                  <a:pt x="1070177" y="443432"/>
                                  <a:pt x="1060912" y="445164"/>
                                  <a:pt x="1058228" y="454516"/>
                                </a:cubicBezTo>
                                <a:cubicBezTo>
                                  <a:pt x="1058228" y="454516"/>
                                  <a:pt x="1058834" y="455208"/>
                                  <a:pt x="1058834" y="455208"/>
                                </a:cubicBezTo>
                                <a:cubicBezTo>
                                  <a:pt x="1066887" y="451831"/>
                                  <a:pt x="1074161" y="447762"/>
                                  <a:pt x="1077191" y="439103"/>
                                </a:cubicBezTo>
                                <a:close/>
                                <a:moveTo>
                                  <a:pt x="1879023" y="767715"/>
                                </a:moveTo>
                                <a:cubicBezTo>
                                  <a:pt x="1878504" y="763645"/>
                                  <a:pt x="1877897" y="760182"/>
                                  <a:pt x="1877551" y="756718"/>
                                </a:cubicBezTo>
                                <a:cubicBezTo>
                                  <a:pt x="1877205" y="752821"/>
                                  <a:pt x="1876339" y="746414"/>
                                  <a:pt x="1871923" y="751349"/>
                                </a:cubicBezTo>
                                <a:cubicBezTo>
                                  <a:pt x="1868459" y="755159"/>
                                  <a:pt x="1872788" y="762433"/>
                                  <a:pt x="1876512" y="767369"/>
                                </a:cubicBezTo>
                                <a:cubicBezTo>
                                  <a:pt x="1876685" y="767628"/>
                                  <a:pt x="1877205" y="767542"/>
                                  <a:pt x="1879023" y="767715"/>
                                </a:cubicBezTo>
                                <a:close/>
                                <a:moveTo>
                                  <a:pt x="1123864" y="459105"/>
                                </a:moveTo>
                                <a:cubicBezTo>
                                  <a:pt x="1123604" y="460144"/>
                                  <a:pt x="1123344" y="461183"/>
                                  <a:pt x="1123084" y="462222"/>
                                </a:cubicBezTo>
                                <a:cubicBezTo>
                                  <a:pt x="1124124" y="461443"/>
                                  <a:pt x="1126202" y="460923"/>
                                  <a:pt x="1123864" y="459105"/>
                                </a:cubicBezTo>
                                <a:close/>
                                <a:moveTo>
                                  <a:pt x="1949594" y="332942"/>
                                </a:moveTo>
                                <a:cubicBezTo>
                                  <a:pt x="1946044" y="345498"/>
                                  <a:pt x="1945698" y="358573"/>
                                  <a:pt x="1947949" y="371042"/>
                                </a:cubicBezTo>
                                <a:cubicBezTo>
                                  <a:pt x="1949335" y="378922"/>
                                  <a:pt x="1949162" y="385416"/>
                                  <a:pt x="1945178" y="392170"/>
                                </a:cubicBezTo>
                                <a:cubicBezTo>
                                  <a:pt x="1943360" y="395201"/>
                                  <a:pt x="1940763" y="398924"/>
                                  <a:pt x="1945438" y="401782"/>
                                </a:cubicBezTo>
                                <a:cubicBezTo>
                                  <a:pt x="1948988" y="403947"/>
                                  <a:pt x="1952539" y="403081"/>
                                  <a:pt x="1955656" y="400310"/>
                                </a:cubicBezTo>
                                <a:cubicBezTo>
                                  <a:pt x="1958600" y="397712"/>
                                  <a:pt x="1961111" y="394855"/>
                                  <a:pt x="1963535" y="391824"/>
                                </a:cubicBezTo>
                                <a:lnTo>
                                  <a:pt x="1963535" y="358919"/>
                                </a:lnTo>
                                <a:cubicBezTo>
                                  <a:pt x="1961544" y="363768"/>
                                  <a:pt x="1959379" y="368531"/>
                                  <a:pt x="1956868" y="373293"/>
                                </a:cubicBezTo>
                                <a:cubicBezTo>
                                  <a:pt x="1950547" y="359872"/>
                                  <a:pt x="1958167" y="345151"/>
                                  <a:pt x="1949594" y="332942"/>
                                </a:cubicBezTo>
                                <a:close/>
                                <a:moveTo>
                                  <a:pt x="1122478" y="545263"/>
                                </a:moveTo>
                                <a:cubicBezTo>
                                  <a:pt x="1130704" y="535392"/>
                                  <a:pt x="1140922" y="526992"/>
                                  <a:pt x="1145511" y="514437"/>
                                </a:cubicBezTo>
                                <a:lnTo>
                                  <a:pt x="1145079" y="514004"/>
                                </a:lnTo>
                                <a:cubicBezTo>
                                  <a:pt x="1132003" y="520585"/>
                                  <a:pt x="1126721" y="532534"/>
                                  <a:pt x="1122478" y="545263"/>
                                </a:cubicBezTo>
                                <a:close/>
                                <a:moveTo>
                                  <a:pt x="1862051" y="1093990"/>
                                </a:moveTo>
                                <a:cubicBezTo>
                                  <a:pt x="1865168" y="1111481"/>
                                  <a:pt x="1870364" y="1124470"/>
                                  <a:pt x="1876512" y="1137025"/>
                                </a:cubicBezTo>
                                <a:cubicBezTo>
                                  <a:pt x="1874087" y="1122998"/>
                                  <a:pt x="1875040" y="1108017"/>
                                  <a:pt x="1862051" y="1093990"/>
                                </a:cubicBezTo>
                                <a:close/>
                                <a:moveTo>
                                  <a:pt x="578687" y="1196427"/>
                                </a:moveTo>
                                <a:cubicBezTo>
                                  <a:pt x="578687" y="1196513"/>
                                  <a:pt x="578687" y="1196513"/>
                                  <a:pt x="578687" y="1196427"/>
                                </a:cubicBezTo>
                                <a:cubicBezTo>
                                  <a:pt x="578601" y="1196513"/>
                                  <a:pt x="578601" y="1196600"/>
                                  <a:pt x="578601" y="1196600"/>
                                </a:cubicBezTo>
                                <a:cubicBezTo>
                                  <a:pt x="578601" y="1196600"/>
                                  <a:pt x="578687" y="1196513"/>
                                  <a:pt x="578687" y="1196513"/>
                                </a:cubicBezTo>
                                <a:cubicBezTo>
                                  <a:pt x="578687" y="1196513"/>
                                  <a:pt x="578687" y="1196513"/>
                                  <a:pt x="578687" y="1196427"/>
                                </a:cubicBezTo>
                                <a:close/>
                                <a:moveTo>
                                  <a:pt x="1932709" y="782609"/>
                                </a:moveTo>
                                <a:cubicBezTo>
                                  <a:pt x="1931843" y="790315"/>
                                  <a:pt x="1932969" y="796723"/>
                                  <a:pt x="1938251" y="802005"/>
                                </a:cubicBezTo>
                                <a:cubicBezTo>
                                  <a:pt x="1938511" y="802265"/>
                                  <a:pt x="1940849" y="801399"/>
                                  <a:pt x="1941022" y="800793"/>
                                </a:cubicBezTo>
                                <a:cubicBezTo>
                                  <a:pt x="1942927" y="793779"/>
                                  <a:pt x="1939550" y="788237"/>
                                  <a:pt x="1935393" y="782955"/>
                                </a:cubicBezTo>
                                <a:cubicBezTo>
                                  <a:pt x="1935307" y="782782"/>
                                  <a:pt x="1934701" y="782868"/>
                                  <a:pt x="1932709" y="782609"/>
                                </a:cubicBezTo>
                                <a:close/>
                                <a:moveTo>
                                  <a:pt x="1115811" y="552277"/>
                                </a:moveTo>
                                <a:cubicBezTo>
                                  <a:pt x="1115897" y="553056"/>
                                  <a:pt x="1116676" y="553662"/>
                                  <a:pt x="1117196" y="554355"/>
                                </a:cubicBezTo>
                                <a:cubicBezTo>
                                  <a:pt x="1117456" y="553662"/>
                                  <a:pt x="1117802" y="553056"/>
                                  <a:pt x="1118062" y="552363"/>
                                </a:cubicBezTo>
                                <a:cubicBezTo>
                                  <a:pt x="1117715" y="551757"/>
                                  <a:pt x="1117369" y="551151"/>
                                  <a:pt x="1116936" y="550545"/>
                                </a:cubicBezTo>
                                <a:cubicBezTo>
                                  <a:pt x="1116504" y="551151"/>
                                  <a:pt x="1115724" y="551757"/>
                                  <a:pt x="1115811" y="552277"/>
                                </a:cubicBezTo>
                                <a:close/>
                                <a:moveTo>
                                  <a:pt x="913708" y="716626"/>
                                </a:moveTo>
                                <a:cubicBezTo>
                                  <a:pt x="922973" y="717579"/>
                                  <a:pt x="926350" y="712383"/>
                                  <a:pt x="930679" y="704677"/>
                                </a:cubicBezTo>
                                <a:cubicBezTo>
                                  <a:pt x="920808" y="705629"/>
                                  <a:pt x="917344" y="710392"/>
                                  <a:pt x="913708" y="716626"/>
                                </a:cubicBezTo>
                                <a:close/>
                                <a:moveTo>
                                  <a:pt x="1097973" y="575830"/>
                                </a:moveTo>
                                <a:lnTo>
                                  <a:pt x="1097973" y="575830"/>
                                </a:lnTo>
                                <a:cubicBezTo>
                                  <a:pt x="1096154" y="577128"/>
                                  <a:pt x="1095462" y="578860"/>
                                  <a:pt x="1096068" y="581025"/>
                                </a:cubicBezTo>
                                <a:cubicBezTo>
                                  <a:pt x="1096154" y="581285"/>
                                  <a:pt x="1096674" y="581545"/>
                                  <a:pt x="1097020" y="581718"/>
                                </a:cubicBezTo>
                                <a:cubicBezTo>
                                  <a:pt x="1097627" y="579986"/>
                                  <a:pt x="1098146" y="578168"/>
                                  <a:pt x="1098752" y="576436"/>
                                </a:cubicBezTo>
                                <a:cubicBezTo>
                                  <a:pt x="1106892" y="573925"/>
                                  <a:pt x="1108970" y="566651"/>
                                  <a:pt x="1111308" y="559550"/>
                                </a:cubicBezTo>
                                <a:cubicBezTo>
                                  <a:pt x="1105506" y="563880"/>
                                  <a:pt x="1097713" y="566564"/>
                                  <a:pt x="1097973" y="575830"/>
                                </a:cubicBezTo>
                                <a:close/>
                                <a:moveTo>
                                  <a:pt x="1088188" y="593234"/>
                                </a:moveTo>
                                <a:lnTo>
                                  <a:pt x="1088188" y="593234"/>
                                </a:lnTo>
                                <a:cubicBezTo>
                                  <a:pt x="1087409" y="594100"/>
                                  <a:pt x="1086543" y="594880"/>
                                  <a:pt x="1085764" y="595659"/>
                                </a:cubicBezTo>
                                <a:cubicBezTo>
                                  <a:pt x="1082560" y="597044"/>
                                  <a:pt x="1080828" y="599555"/>
                                  <a:pt x="1080741" y="603019"/>
                                </a:cubicBezTo>
                                <a:lnTo>
                                  <a:pt x="1080741" y="603019"/>
                                </a:lnTo>
                                <a:cubicBezTo>
                                  <a:pt x="1078836" y="603972"/>
                                  <a:pt x="1078230" y="605790"/>
                                  <a:pt x="1078057" y="607695"/>
                                </a:cubicBezTo>
                                <a:cubicBezTo>
                                  <a:pt x="1073381" y="608215"/>
                                  <a:pt x="1073381" y="611678"/>
                                  <a:pt x="1073121" y="615142"/>
                                </a:cubicBezTo>
                                <a:cubicBezTo>
                                  <a:pt x="1073121" y="615142"/>
                                  <a:pt x="1073468" y="615402"/>
                                  <a:pt x="1073641" y="615575"/>
                                </a:cubicBezTo>
                                <a:lnTo>
                                  <a:pt x="1073121" y="615142"/>
                                </a:lnTo>
                                <a:cubicBezTo>
                                  <a:pt x="1060479" y="622848"/>
                                  <a:pt x="1051387" y="633499"/>
                                  <a:pt x="1045932" y="647267"/>
                                </a:cubicBezTo>
                                <a:lnTo>
                                  <a:pt x="1045932" y="647267"/>
                                </a:lnTo>
                                <a:cubicBezTo>
                                  <a:pt x="1038831" y="650904"/>
                                  <a:pt x="1039091" y="658784"/>
                                  <a:pt x="1036147" y="664758"/>
                                </a:cubicBezTo>
                                <a:cubicBezTo>
                                  <a:pt x="1024024" y="665018"/>
                                  <a:pt x="1023591" y="674890"/>
                                  <a:pt x="1020387" y="682423"/>
                                </a:cubicBezTo>
                                <a:cubicBezTo>
                                  <a:pt x="1026709" y="677487"/>
                                  <a:pt x="1034415" y="673677"/>
                                  <a:pt x="1036580" y="665105"/>
                                </a:cubicBezTo>
                                <a:lnTo>
                                  <a:pt x="1036580" y="665105"/>
                                </a:lnTo>
                                <a:cubicBezTo>
                                  <a:pt x="1042728" y="661035"/>
                                  <a:pt x="1044373" y="654281"/>
                                  <a:pt x="1046538" y="647960"/>
                                </a:cubicBezTo>
                                <a:cubicBezTo>
                                  <a:pt x="1061432" y="642158"/>
                                  <a:pt x="1066973" y="628390"/>
                                  <a:pt x="1073727" y="615748"/>
                                </a:cubicBezTo>
                                <a:lnTo>
                                  <a:pt x="1073727" y="615748"/>
                                </a:lnTo>
                                <a:cubicBezTo>
                                  <a:pt x="1076671" y="614103"/>
                                  <a:pt x="1078317" y="611678"/>
                                  <a:pt x="1078663" y="608301"/>
                                </a:cubicBezTo>
                                <a:lnTo>
                                  <a:pt x="1078663" y="608301"/>
                                </a:lnTo>
                                <a:cubicBezTo>
                                  <a:pt x="1079442" y="606656"/>
                                  <a:pt x="1080308" y="605011"/>
                                  <a:pt x="1081088" y="603366"/>
                                </a:cubicBezTo>
                                <a:cubicBezTo>
                                  <a:pt x="1084205" y="601893"/>
                                  <a:pt x="1086023" y="599469"/>
                                  <a:pt x="1085937" y="595832"/>
                                </a:cubicBezTo>
                                <a:lnTo>
                                  <a:pt x="1085937" y="595832"/>
                                </a:lnTo>
                                <a:cubicBezTo>
                                  <a:pt x="1086716" y="595053"/>
                                  <a:pt x="1087582" y="594187"/>
                                  <a:pt x="1088361" y="593408"/>
                                </a:cubicBezTo>
                                <a:cubicBezTo>
                                  <a:pt x="1091652" y="591589"/>
                                  <a:pt x="1094336" y="589424"/>
                                  <a:pt x="1092258" y="584922"/>
                                </a:cubicBezTo>
                                <a:cubicBezTo>
                                  <a:pt x="1089400" y="587173"/>
                                  <a:pt x="1088361" y="590030"/>
                                  <a:pt x="1088188" y="593234"/>
                                </a:cubicBezTo>
                                <a:close/>
                                <a:moveTo>
                                  <a:pt x="625360" y="1438968"/>
                                </a:moveTo>
                                <a:cubicBezTo>
                                  <a:pt x="627611" y="1432041"/>
                                  <a:pt x="626832" y="1423641"/>
                                  <a:pt x="630382" y="1417666"/>
                                </a:cubicBezTo>
                                <a:cubicBezTo>
                                  <a:pt x="640859" y="1400348"/>
                                  <a:pt x="650211" y="1382251"/>
                                  <a:pt x="655320" y="1363028"/>
                                </a:cubicBezTo>
                                <a:cubicBezTo>
                                  <a:pt x="660689" y="1342939"/>
                                  <a:pt x="676102" y="1329257"/>
                                  <a:pt x="684068" y="1310727"/>
                                </a:cubicBezTo>
                                <a:cubicBezTo>
                                  <a:pt x="688571" y="1300163"/>
                                  <a:pt x="687878" y="1287001"/>
                                  <a:pt x="697317" y="1277909"/>
                                </a:cubicBezTo>
                                <a:cubicBezTo>
                                  <a:pt x="700347" y="1274965"/>
                                  <a:pt x="702859" y="1270202"/>
                                  <a:pt x="705110" y="1265786"/>
                                </a:cubicBezTo>
                                <a:cubicBezTo>
                                  <a:pt x="713163" y="1250113"/>
                                  <a:pt x="720177" y="1233488"/>
                                  <a:pt x="733425" y="1220932"/>
                                </a:cubicBezTo>
                                <a:cubicBezTo>
                                  <a:pt x="739054" y="1215563"/>
                                  <a:pt x="739573" y="1202055"/>
                                  <a:pt x="734204" y="1195214"/>
                                </a:cubicBezTo>
                                <a:cubicBezTo>
                                  <a:pt x="728663" y="1198159"/>
                                  <a:pt x="730308" y="1204566"/>
                                  <a:pt x="727364" y="1209069"/>
                                </a:cubicBezTo>
                                <a:cubicBezTo>
                                  <a:pt x="712643" y="1231409"/>
                                  <a:pt x="701386" y="1255655"/>
                                  <a:pt x="689524" y="1279554"/>
                                </a:cubicBezTo>
                                <a:cubicBezTo>
                                  <a:pt x="683116" y="1292543"/>
                                  <a:pt x="677661" y="1306051"/>
                                  <a:pt x="670387" y="1318520"/>
                                </a:cubicBezTo>
                                <a:cubicBezTo>
                                  <a:pt x="659476" y="1337223"/>
                                  <a:pt x="646401" y="1354715"/>
                                  <a:pt x="641379" y="1376276"/>
                                </a:cubicBezTo>
                                <a:cubicBezTo>
                                  <a:pt x="639301" y="1385195"/>
                                  <a:pt x="635837" y="1393334"/>
                                  <a:pt x="632114" y="1401647"/>
                                </a:cubicBezTo>
                                <a:cubicBezTo>
                                  <a:pt x="624061" y="1419918"/>
                                  <a:pt x="614882" y="1438015"/>
                                  <a:pt x="613324" y="1458451"/>
                                </a:cubicBezTo>
                                <a:cubicBezTo>
                                  <a:pt x="623801" y="1455940"/>
                                  <a:pt x="623022" y="1446328"/>
                                  <a:pt x="625360" y="1438968"/>
                                </a:cubicBezTo>
                                <a:close/>
                                <a:moveTo>
                                  <a:pt x="909378" y="1135986"/>
                                </a:moveTo>
                                <a:cubicBezTo>
                                  <a:pt x="920808" y="1128626"/>
                                  <a:pt x="924012" y="1116676"/>
                                  <a:pt x="928168" y="1102476"/>
                                </a:cubicBezTo>
                                <a:cubicBezTo>
                                  <a:pt x="914573" y="1111568"/>
                                  <a:pt x="914313" y="1125076"/>
                                  <a:pt x="909378" y="1135986"/>
                                </a:cubicBezTo>
                                <a:close/>
                                <a:moveTo>
                                  <a:pt x="900286" y="1204999"/>
                                </a:moveTo>
                                <a:cubicBezTo>
                                  <a:pt x="908425" y="1196340"/>
                                  <a:pt x="914227" y="1182918"/>
                                  <a:pt x="913621" y="1173913"/>
                                </a:cubicBezTo>
                                <a:cubicBezTo>
                                  <a:pt x="901931" y="1187421"/>
                                  <a:pt x="898814" y="1194695"/>
                                  <a:pt x="900286" y="1204999"/>
                                </a:cubicBezTo>
                                <a:close/>
                                <a:moveTo>
                                  <a:pt x="864870" y="1039524"/>
                                </a:moveTo>
                                <a:cubicBezTo>
                                  <a:pt x="875434" y="1032510"/>
                                  <a:pt x="885219" y="1024977"/>
                                  <a:pt x="886691" y="1010689"/>
                                </a:cubicBezTo>
                                <a:cubicBezTo>
                                  <a:pt x="880283" y="1020907"/>
                                  <a:pt x="867641" y="1026449"/>
                                  <a:pt x="864870" y="1039524"/>
                                </a:cubicBezTo>
                                <a:close/>
                                <a:moveTo>
                                  <a:pt x="922367" y="975187"/>
                                </a:moveTo>
                                <a:cubicBezTo>
                                  <a:pt x="923406" y="973542"/>
                                  <a:pt x="924358" y="971550"/>
                                  <a:pt x="924618" y="969645"/>
                                </a:cubicBezTo>
                                <a:cubicBezTo>
                                  <a:pt x="924791" y="968346"/>
                                  <a:pt x="923752" y="966701"/>
                                  <a:pt x="922799" y="965662"/>
                                </a:cubicBezTo>
                                <a:cubicBezTo>
                                  <a:pt x="922453" y="965315"/>
                                  <a:pt x="920202" y="965922"/>
                                  <a:pt x="919769" y="966701"/>
                                </a:cubicBezTo>
                                <a:cubicBezTo>
                                  <a:pt x="911543" y="979516"/>
                                  <a:pt x="898554" y="989041"/>
                                  <a:pt x="894744" y="1005234"/>
                                </a:cubicBezTo>
                                <a:cubicBezTo>
                                  <a:pt x="901585" y="993025"/>
                                  <a:pt x="915006" y="986790"/>
                                  <a:pt x="922367" y="975187"/>
                                </a:cubicBezTo>
                                <a:close/>
                                <a:moveTo>
                                  <a:pt x="822441" y="1091911"/>
                                </a:moveTo>
                                <a:cubicBezTo>
                                  <a:pt x="822181" y="1093297"/>
                                  <a:pt x="823047" y="1094336"/>
                                  <a:pt x="824432" y="1093990"/>
                                </a:cubicBezTo>
                                <a:cubicBezTo>
                                  <a:pt x="827636" y="1093210"/>
                                  <a:pt x="828415" y="1090699"/>
                                  <a:pt x="828502" y="1087842"/>
                                </a:cubicBezTo>
                                <a:cubicBezTo>
                                  <a:pt x="825644" y="1087928"/>
                                  <a:pt x="823047" y="1088621"/>
                                  <a:pt x="822441" y="1091911"/>
                                </a:cubicBezTo>
                                <a:close/>
                                <a:moveTo>
                                  <a:pt x="851968" y="1051214"/>
                                </a:moveTo>
                                <a:cubicBezTo>
                                  <a:pt x="843222" y="1062730"/>
                                  <a:pt x="832139" y="1072775"/>
                                  <a:pt x="828675" y="1087668"/>
                                </a:cubicBezTo>
                                <a:cubicBezTo>
                                  <a:pt x="842356" y="1080048"/>
                                  <a:pt x="848158" y="1065674"/>
                                  <a:pt x="857337" y="1054244"/>
                                </a:cubicBezTo>
                                <a:cubicBezTo>
                                  <a:pt x="858029" y="1053379"/>
                                  <a:pt x="857770" y="1050694"/>
                                  <a:pt x="856990" y="1049828"/>
                                </a:cubicBezTo>
                                <a:cubicBezTo>
                                  <a:pt x="854999" y="1047750"/>
                                  <a:pt x="853094" y="1049655"/>
                                  <a:pt x="851968" y="1051214"/>
                                </a:cubicBezTo>
                                <a:close/>
                                <a:moveTo>
                                  <a:pt x="894398" y="941763"/>
                                </a:moveTo>
                                <a:cubicBezTo>
                                  <a:pt x="876387" y="962285"/>
                                  <a:pt x="859761" y="983759"/>
                                  <a:pt x="848678" y="1008957"/>
                                </a:cubicBezTo>
                                <a:cubicBezTo>
                                  <a:pt x="849544" y="1009563"/>
                                  <a:pt x="850410" y="1010170"/>
                                  <a:pt x="851275" y="1010776"/>
                                </a:cubicBezTo>
                                <a:cubicBezTo>
                                  <a:pt x="866775" y="988695"/>
                                  <a:pt x="882361" y="966614"/>
                                  <a:pt x="897861" y="944447"/>
                                </a:cubicBezTo>
                                <a:cubicBezTo>
                                  <a:pt x="896736" y="943581"/>
                                  <a:pt x="895610" y="942715"/>
                                  <a:pt x="894398" y="941763"/>
                                </a:cubicBezTo>
                                <a:close/>
                                <a:moveTo>
                                  <a:pt x="1012854" y="1274705"/>
                                </a:moveTo>
                                <a:cubicBezTo>
                                  <a:pt x="986877" y="1362595"/>
                                  <a:pt x="960899" y="1450398"/>
                                  <a:pt x="934576" y="1539500"/>
                                </a:cubicBezTo>
                                <a:cubicBezTo>
                                  <a:pt x="941157" y="1537855"/>
                                  <a:pt x="942456" y="1533698"/>
                                  <a:pt x="942975" y="1530581"/>
                                </a:cubicBezTo>
                                <a:cubicBezTo>
                                  <a:pt x="946179" y="1509713"/>
                                  <a:pt x="957782" y="1491615"/>
                                  <a:pt x="962458" y="1471266"/>
                                </a:cubicBezTo>
                                <a:cubicBezTo>
                                  <a:pt x="965575" y="1457758"/>
                                  <a:pt x="966355" y="1443297"/>
                                  <a:pt x="971550" y="1430655"/>
                                </a:cubicBezTo>
                                <a:cubicBezTo>
                                  <a:pt x="990340" y="1385714"/>
                                  <a:pt x="998480" y="1337483"/>
                                  <a:pt x="1015452" y="1292023"/>
                                </a:cubicBezTo>
                                <a:cubicBezTo>
                                  <a:pt x="1017443" y="1286568"/>
                                  <a:pt x="1017010" y="1280766"/>
                                  <a:pt x="1016058" y="1275051"/>
                                </a:cubicBezTo>
                                <a:cubicBezTo>
                                  <a:pt x="1015019" y="1275051"/>
                                  <a:pt x="1013893" y="1274878"/>
                                  <a:pt x="1012854" y="1274705"/>
                                </a:cubicBezTo>
                                <a:close/>
                                <a:moveTo>
                                  <a:pt x="925830" y="1152612"/>
                                </a:moveTo>
                                <a:cubicBezTo>
                                  <a:pt x="920808" y="1156248"/>
                                  <a:pt x="917950" y="1161184"/>
                                  <a:pt x="918730" y="1167678"/>
                                </a:cubicBezTo>
                                <a:cubicBezTo>
                                  <a:pt x="918730" y="1167938"/>
                                  <a:pt x="919249" y="1168198"/>
                                  <a:pt x="920288" y="1168977"/>
                                </a:cubicBezTo>
                                <a:cubicBezTo>
                                  <a:pt x="925051" y="1165514"/>
                                  <a:pt x="928255" y="1160838"/>
                                  <a:pt x="929207" y="1154863"/>
                                </a:cubicBezTo>
                                <a:cubicBezTo>
                                  <a:pt x="929554" y="1153304"/>
                                  <a:pt x="927042" y="1151746"/>
                                  <a:pt x="925830" y="1152612"/>
                                </a:cubicBezTo>
                                <a:close/>
                                <a:moveTo>
                                  <a:pt x="1003762" y="1215390"/>
                                </a:moveTo>
                                <a:cubicBezTo>
                                  <a:pt x="1002550" y="1217035"/>
                                  <a:pt x="1001770" y="1219373"/>
                                  <a:pt x="1004368" y="1220499"/>
                                </a:cubicBezTo>
                                <a:cubicBezTo>
                                  <a:pt x="1006619" y="1221451"/>
                                  <a:pt x="1008265" y="1219893"/>
                                  <a:pt x="1009217" y="1217901"/>
                                </a:cubicBezTo>
                                <a:cubicBezTo>
                                  <a:pt x="1012075" y="1212186"/>
                                  <a:pt x="1013027" y="1205605"/>
                                  <a:pt x="1017617" y="1200496"/>
                                </a:cubicBezTo>
                                <a:cubicBezTo>
                                  <a:pt x="1007139" y="1200670"/>
                                  <a:pt x="1007745" y="1209935"/>
                                  <a:pt x="1003762" y="1215390"/>
                                </a:cubicBezTo>
                                <a:close/>
                                <a:moveTo>
                                  <a:pt x="1140402" y="1185776"/>
                                </a:moveTo>
                                <a:cubicBezTo>
                                  <a:pt x="1135727" y="1184477"/>
                                  <a:pt x="1133216" y="1189673"/>
                                  <a:pt x="1132349" y="1193396"/>
                                </a:cubicBezTo>
                                <a:cubicBezTo>
                                  <a:pt x="1127760" y="1212359"/>
                                  <a:pt x="1115811" y="1227859"/>
                                  <a:pt x="1108277" y="1245524"/>
                                </a:cubicBezTo>
                                <a:cubicBezTo>
                                  <a:pt x="1099791" y="1265440"/>
                                  <a:pt x="1095029" y="1287087"/>
                                  <a:pt x="1082820" y="1305445"/>
                                </a:cubicBezTo>
                                <a:cubicBezTo>
                                  <a:pt x="1080135" y="1309601"/>
                                  <a:pt x="1078750" y="1316442"/>
                                  <a:pt x="1083512" y="1318347"/>
                                </a:cubicBezTo>
                                <a:cubicBezTo>
                                  <a:pt x="1088275" y="1320252"/>
                                  <a:pt x="1088188" y="1312978"/>
                                  <a:pt x="1089574" y="1309688"/>
                                </a:cubicBezTo>
                                <a:cubicBezTo>
                                  <a:pt x="1098406" y="1288473"/>
                                  <a:pt x="1106372" y="1266825"/>
                                  <a:pt x="1115724" y="1245870"/>
                                </a:cubicBezTo>
                                <a:cubicBezTo>
                                  <a:pt x="1119621" y="1237211"/>
                                  <a:pt x="1125942" y="1229851"/>
                                  <a:pt x="1127587" y="1219893"/>
                                </a:cubicBezTo>
                                <a:cubicBezTo>
                                  <a:pt x="1128453" y="1214611"/>
                                  <a:pt x="1132869" y="1205346"/>
                                  <a:pt x="1134948" y="1205519"/>
                                </a:cubicBezTo>
                                <a:cubicBezTo>
                                  <a:pt x="1144472" y="1206385"/>
                                  <a:pt x="1142394" y="1200670"/>
                                  <a:pt x="1142567" y="1195474"/>
                                </a:cubicBezTo>
                                <a:cubicBezTo>
                                  <a:pt x="1141701" y="1192270"/>
                                  <a:pt x="1144559" y="1186902"/>
                                  <a:pt x="1140402" y="1185776"/>
                                </a:cubicBezTo>
                                <a:close/>
                                <a:moveTo>
                                  <a:pt x="1113819" y="1019868"/>
                                </a:moveTo>
                                <a:cubicBezTo>
                                  <a:pt x="1121439" y="1000385"/>
                                  <a:pt x="1136073" y="984625"/>
                                  <a:pt x="1144039" y="965315"/>
                                </a:cubicBezTo>
                                <a:cubicBezTo>
                                  <a:pt x="1148022" y="955617"/>
                                  <a:pt x="1154863" y="947218"/>
                                  <a:pt x="1158673" y="937866"/>
                                </a:cubicBezTo>
                                <a:cubicBezTo>
                                  <a:pt x="1162397" y="928688"/>
                                  <a:pt x="1175818" y="922713"/>
                                  <a:pt x="1168111" y="908165"/>
                                </a:cubicBezTo>
                                <a:cubicBezTo>
                                  <a:pt x="1163090" y="916651"/>
                                  <a:pt x="1158413" y="924185"/>
                                  <a:pt x="1154170" y="931978"/>
                                </a:cubicBezTo>
                                <a:cubicBezTo>
                                  <a:pt x="1140316" y="957782"/>
                                  <a:pt x="1126808" y="983759"/>
                                  <a:pt x="1112780" y="1009390"/>
                                </a:cubicBezTo>
                                <a:cubicBezTo>
                                  <a:pt x="1100917" y="1031038"/>
                                  <a:pt x="1089227" y="1052772"/>
                                  <a:pt x="1080222" y="1075892"/>
                                </a:cubicBezTo>
                                <a:cubicBezTo>
                                  <a:pt x="1078230" y="1081088"/>
                                  <a:pt x="1073035" y="1084724"/>
                                  <a:pt x="1077105" y="1091565"/>
                                </a:cubicBezTo>
                                <a:cubicBezTo>
                                  <a:pt x="1078144" y="1093383"/>
                                  <a:pt x="1076758" y="1099445"/>
                                  <a:pt x="1072948" y="1101004"/>
                                </a:cubicBezTo>
                                <a:cubicBezTo>
                                  <a:pt x="1066367" y="1103688"/>
                                  <a:pt x="1070351" y="1094076"/>
                                  <a:pt x="1064722" y="1093990"/>
                                </a:cubicBezTo>
                                <a:cubicBezTo>
                                  <a:pt x="1062904" y="1102908"/>
                                  <a:pt x="1054418" y="1109922"/>
                                  <a:pt x="1055197" y="1123084"/>
                                </a:cubicBezTo>
                                <a:cubicBezTo>
                                  <a:pt x="1063423" y="1110875"/>
                                  <a:pt x="1063423" y="1110875"/>
                                  <a:pt x="1070177" y="1109316"/>
                                </a:cubicBezTo>
                                <a:cubicBezTo>
                                  <a:pt x="1050175" y="1160924"/>
                                  <a:pt x="1031471" y="1212792"/>
                                  <a:pt x="1017617" y="1268384"/>
                                </a:cubicBezTo>
                                <a:cubicBezTo>
                                  <a:pt x="1023245" y="1263708"/>
                                  <a:pt x="1024717" y="1258945"/>
                                  <a:pt x="1026276" y="1254443"/>
                                </a:cubicBezTo>
                                <a:cubicBezTo>
                                  <a:pt x="1043940" y="1203008"/>
                                  <a:pt x="1061345" y="1151573"/>
                                  <a:pt x="1080481" y="1100657"/>
                                </a:cubicBezTo>
                                <a:cubicBezTo>
                                  <a:pt x="1090873" y="1073468"/>
                                  <a:pt x="1103168" y="1047057"/>
                                  <a:pt x="1113819" y="1019868"/>
                                </a:cubicBezTo>
                                <a:close/>
                                <a:moveTo>
                                  <a:pt x="828589" y="1087842"/>
                                </a:moveTo>
                                <a:cubicBezTo>
                                  <a:pt x="828589" y="1087842"/>
                                  <a:pt x="828502" y="1087755"/>
                                  <a:pt x="828502" y="1087755"/>
                                </a:cubicBezTo>
                                <a:cubicBezTo>
                                  <a:pt x="828502" y="1087755"/>
                                  <a:pt x="828502" y="1087842"/>
                                  <a:pt x="828502" y="1087842"/>
                                </a:cubicBezTo>
                                <a:cubicBezTo>
                                  <a:pt x="828589" y="1087842"/>
                                  <a:pt x="828589" y="1087842"/>
                                  <a:pt x="828589" y="1087842"/>
                                </a:cubicBezTo>
                                <a:close/>
                                <a:moveTo>
                                  <a:pt x="934836" y="1094596"/>
                                </a:moveTo>
                                <a:cubicBezTo>
                                  <a:pt x="938819" y="1087582"/>
                                  <a:pt x="942802" y="1080481"/>
                                  <a:pt x="944187" y="1069744"/>
                                </a:cubicBezTo>
                                <a:cubicBezTo>
                                  <a:pt x="933883" y="1075286"/>
                                  <a:pt x="932411" y="1084291"/>
                                  <a:pt x="928515" y="1091565"/>
                                </a:cubicBezTo>
                                <a:cubicBezTo>
                                  <a:pt x="927562" y="1093383"/>
                                  <a:pt x="927389" y="1095808"/>
                                  <a:pt x="929727" y="1096761"/>
                                </a:cubicBezTo>
                                <a:cubicBezTo>
                                  <a:pt x="931978" y="1097800"/>
                                  <a:pt x="933710" y="1096587"/>
                                  <a:pt x="934836" y="1094596"/>
                                </a:cubicBezTo>
                                <a:close/>
                                <a:moveTo>
                                  <a:pt x="932671" y="1144212"/>
                                </a:moveTo>
                                <a:cubicBezTo>
                                  <a:pt x="940897" y="1134168"/>
                                  <a:pt x="947132" y="1123950"/>
                                  <a:pt x="951548" y="1112347"/>
                                </a:cubicBezTo>
                                <a:cubicBezTo>
                                  <a:pt x="937433" y="1122565"/>
                                  <a:pt x="932498" y="1131051"/>
                                  <a:pt x="932671" y="1144212"/>
                                </a:cubicBezTo>
                                <a:close/>
                                <a:moveTo>
                                  <a:pt x="782089" y="897601"/>
                                </a:moveTo>
                                <a:cubicBezTo>
                                  <a:pt x="792653" y="888942"/>
                                  <a:pt x="797502" y="875694"/>
                                  <a:pt x="807547" y="866602"/>
                                </a:cubicBezTo>
                                <a:cubicBezTo>
                                  <a:pt x="808846" y="865476"/>
                                  <a:pt x="808067" y="863571"/>
                                  <a:pt x="806594" y="862445"/>
                                </a:cubicBezTo>
                                <a:cubicBezTo>
                                  <a:pt x="804690" y="860973"/>
                                  <a:pt x="802092" y="860714"/>
                                  <a:pt x="801226" y="862705"/>
                                </a:cubicBezTo>
                                <a:cubicBezTo>
                                  <a:pt x="796031" y="875001"/>
                                  <a:pt x="784514" y="882361"/>
                                  <a:pt x="777846" y="893445"/>
                                </a:cubicBezTo>
                                <a:cubicBezTo>
                                  <a:pt x="776374" y="895870"/>
                                  <a:pt x="776461" y="898121"/>
                                  <a:pt x="779924" y="898814"/>
                                </a:cubicBezTo>
                                <a:cubicBezTo>
                                  <a:pt x="780617" y="898381"/>
                                  <a:pt x="781483" y="898121"/>
                                  <a:pt x="782089" y="897601"/>
                                </a:cubicBezTo>
                                <a:close/>
                                <a:moveTo>
                                  <a:pt x="827896" y="946179"/>
                                </a:moveTo>
                                <a:cubicBezTo>
                                  <a:pt x="821661" y="951807"/>
                                  <a:pt x="815860" y="954838"/>
                                  <a:pt x="818371" y="963064"/>
                                </a:cubicBezTo>
                                <a:cubicBezTo>
                                  <a:pt x="821315" y="958302"/>
                                  <a:pt x="828156" y="956397"/>
                                  <a:pt x="827896" y="946179"/>
                                </a:cubicBezTo>
                                <a:close/>
                                <a:moveTo>
                                  <a:pt x="858722" y="912582"/>
                                </a:moveTo>
                                <a:cubicBezTo>
                                  <a:pt x="859675" y="911283"/>
                                  <a:pt x="860800" y="909464"/>
                                  <a:pt x="858982" y="908425"/>
                                </a:cubicBezTo>
                                <a:cubicBezTo>
                                  <a:pt x="857856" y="907819"/>
                                  <a:pt x="855085" y="907819"/>
                                  <a:pt x="854652" y="908598"/>
                                </a:cubicBezTo>
                                <a:cubicBezTo>
                                  <a:pt x="850063" y="915526"/>
                                  <a:pt x="841058" y="920202"/>
                                  <a:pt x="842443" y="932930"/>
                                </a:cubicBezTo>
                                <a:cubicBezTo>
                                  <a:pt x="848764" y="924964"/>
                                  <a:pt x="853787" y="918816"/>
                                  <a:pt x="858722" y="912582"/>
                                </a:cubicBezTo>
                                <a:close/>
                                <a:moveTo>
                                  <a:pt x="793260" y="992418"/>
                                </a:moveTo>
                                <a:cubicBezTo>
                                  <a:pt x="793952" y="993111"/>
                                  <a:pt x="795684" y="993458"/>
                                  <a:pt x="796550" y="993025"/>
                                </a:cubicBezTo>
                                <a:cubicBezTo>
                                  <a:pt x="805902" y="988608"/>
                                  <a:pt x="808153" y="977785"/>
                                  <a:pt x="816553" y="973022"/>
                                </a:cubicBezTo>
                                <a:cubicBezTo>
                                  <a:pt x="815773" y="970684"/>
                                  <a:pt x="815687" y="969299"/>
                                  <a:pt x="814907" y="968519"/>
                                </a:cubicBezTo>
                                <a:cubicBezTo>
                                  <a:pt x="813522" y="967047"/>
                                  <a:pt x="811790" y="967567"/>
                                  <a:pt x="810664" y="968866"/>
                                </a:cubicBezTo>
                                <a:cubicBezTo>
                                  <a:pt x="804690" y="975620"/>
                                  <a:pt x="798888" y="982374"/>
                                  <a:pt x="793086" y="989215"/>
                                </a:cubicBezTo>
                                <a:cubicBezTo>
                                  <a:pt x="792653" y="989907"/>
                                  <a:pt x="792740" y="991812"/>
                                  <a:pt x="793260" y="992418"/>
                                </a:cubicBezTo>
                                <a:close/>
                                <a:moveTo>
                                  <a:pt x="901844" y="936308"/>
                                </a:moveTo>
                                <a:cubicBezTo>
                                  <a:pt x="901152" y="936048"/>
                                  <a:pt x="900286" y="935355"/>
                                  <a:pt x="899940" y="935615"/>
                                </a:cubicBezTo>
                                <a:cubicBezTo>
                                  <a:pt x="899420" y="935875"/>
                                  <a:pt x="899247" y="936914"/>
                                  <a:pt x="898900" y="937520"/>
                                </a:cubicBezTo>
                                <a:cubicBezTo>
                                  <a:pt x="899593" y="937780"/>
                                  <a:pt x="900459" y="938472"/>
                                  <a:pt x="900805" y="938213"/>
                                </a:cubicBezTo>
                                <a:cubicBezTo>
                                  <a:pt x="901325" y="937953"/>
                                  <a:pt x="901498" y="937000"/>
                                  <a:pt x="901844" y="936308"/>
                                </a:cubicBezTo>
                                <a:close/>
                                <a:moveTo>
                                  <a:pt x="943841" y="884699"/>
                                </a:moveTo>
                                <a:cubicBezTo>
                                  <a:pt x="948257" y="880543"/>
                                  <a:pt x="951634" y="875521"/>
                                  <a:pt x="954752" y="868074"/>
                                </a:cubicBezTo>
                                <a:cubicBezTo>
                                  <a:pt x="946352" y="870498"/>
                                  <a:pt x="943321" y="876127"/>
                                  <a:pt x="939165" y="880370"/>
                                </a:cubicBezTo>
                                <a:cubicBezTo>
                                  <a:pt x="937780" y="881842"/>
                                  <a:pt x="936914" y="884093"/>
                                  <a:pt x="938645" y="885825"/>
                                </a:cubicBezTo>
                                <a:cubicBezTo>
                                  <a:pt x="940637" y="887990"/>
                                  <a:pt x="942369" y="885998"/>
                                  <a:pt x="943841" y="884699"/>
                                </a:cubicBezTo>
                                <a:close/>
                                <a:moveTo>
                                  <a:pt x="920808" y="908598"/>
                                </a:moveTo>
                                <a:cubicBezTo>
                                  <a:pt x="916911" y="913274"/>
                                  <a:pt x="910590" y="916132"/>
                                  <a:pt x="908252" y="924358"/>
                                </a:cubicBezTo>
                                <a:cubicBezTo>
                                  <a:pt x="916825" y="921241"/>
                                  <a:pt x="920115" y="916045"/>
                                  <a:pt x="920808" y="908598"/>
                                </a:cubicBezTo>
                                <a:close/>
                                <a:moveTo>
                                  <a:pt x="1061518" y="1385714"/>
                                </a:moveTo>
                                <a:cubicBezTo>
                                  <a:pt x="1067233" y="1365712"/>
                                  <a:pt x="1075892" y="1346835"/>
                                  <a:pt x="1082040" y="1327092"/>
                                </a:cubicBezTo>
                                <a:cubicBezTo>
                                  <a:pt x="1082560" y="1325361"/>
                                  <a:pt x="1082387" y="1323715"/>
                                  <a:pt x="1080395" y="1323282"/>
                                </a:cubicBezTo>
                                <a:cubicBezTo>
                                  <a:pt x="1077191" y="1322503"/>
                                  <a:pt x="1075979" y="1325101"/>
                                  <a:pt x="1075200" y="1327265"/>
                                </a:cubicBezTo>
                                <a:cubicBezTo>
                                  <a:pt x="1070697" y="1340254"/>
                                  <a:pt x="1066281" y="1353329"/>
                                  <a:pt x="1061951" y="1366405"/>
                                </a:cubicBezTo>
                                <a:cubicBezTo>
                                  <a:pt x="1059959" y="1372466"/>
                                  <a:pt x="1057102" y="1378614"/>
                                  <a:pt x="1061518" y="1385714"/>
                                </a:cubicBezTo>
                                <a:close/>
                                <a:moveTo>
                                  <a:pt x="943062" y="942023"/>
                                </a:moveTo>
                                <a:cubicBezTo>
                                  <a:pt x="941763" y="944274"/>
                                  <a:pt x="938472" y="948690"/>
                                  <a:pt x="942109" y="950682"/>
                                </a:cubicBezTo>
                                <a:cubicBezTo>
                                  <a:pt x="946612" y="953193"/>
                                  <a:pt x="946785" y="947997"/>
                                  <a:pt x="947911" y="945226"/>
                                </a:cubicBezTo>
                                <a:cubicBezTo>
                                  <a:pt x="949902" y="940550"/>
                                  <a:pt x="952673" y="936741"/>
                                  <a:pt x="957176" y="934229"/>
                                </a:cubicBezTo>
                                <a:cubicBezTo>
                                  <a:pt x="962025" y="931545"/>
                                  <a:pt x="965229" y="927475"/>
                                  <a:pt x="966701" y="919249"/>
                                </a:cubicBezTo>
                                <a:cubicBezTo>
                                  <a:pt x="955791" y="925743"/>
                                  <a:pt x="948257" y="932844"/>
                                  <a:pt x="943062" y="942023"/>
                                </a:cubicBezTo>
                                <a:close/>
                                <a:moveTo>
                                  <a:pt x="810058" y="1064809"/>
                                </a:moveTo>
                                <a:cubicBezTo>
                                  <a:pt x="803997" y="1082646"/>
                                  <a:pt x="787804" y="1094682"/>
                                  <a:pt x="782262" y="1112433"/>
                                </a:cubicBezTo>
                                <a:cubicBezTo>
                                  <a:pt x="779059" y="1122651"/>
                                  <a:pt x="773084" y="1130444"/>
                                  <a:pt x="766849" y="1138584"/>
                                </a:cubicBezTo>
                                <a:cubicBezTo>
                                  <a:pt x="755766" y="1153045"/>
                                  <a:pt x="748059" y="1169410"/>
                                  <a:pt x="740352" y="1185776"/>
                                </a:cubicBezTo>
                                <a:cubicBezTo>
                                  <a:pt x="738361" y="1190019"/>
                                  <a:pt x="739746" y="1194002"/>
                                  <a:pt x="744162" y="1196080"/>
                                </a:cubicBezTo>
                                <a:cubicBezTo>
                                  <a:pt x="746501" y="1197206"/>
                                  <a:pt x="749704" y="1200150"/>
                                  <a:pt x="751523" y="1196167"/>
                                </a:cubicBezTo>
                                <a:cubicBezTo>
                                  <a:pt x="756631" y="1185170"/>
                                  <a:pt x="768581" y="1177896"/>
                                  <a:pt x="769101" y="1164475"/>
                                </a:cubicBezTo>
                                <a:cubicBezTo>
                                  <a:pt x="762433" y="1165254"/>
                                  <a:pt x="762173" y="1174692"/>
                                  <a:pt x="755160" y="1175039"/>
                                </a:cubicBezTo>
                                <a:cubicBezTo>
                                  <a:pt x="755160" y="1165947"/>
                                  <a:pt x="754467" y="1165340"/>
                                  <a:pt x="762087" y="1156422"/>
                                </a:cubicBezTo>
                                <a:cubicBezTo>
                                  <a:pt x="784687" y="1129925"/>
                                  <a:pt x="795770" y="1096414"/>
                                  <a:pt x="816293" y="1068705"/>
                                </a:cubicBezTo>
                                <a:cubicBezTo>
                                  <a:pt x="817765" y="1066713"/>
                                  <a:pt x="819756" y="1064116"/>
                                  <a:pt x="817158" y="1062297"/>
                                </a:cubicBezTo>
                                <a:cubicBezTo>
                                  <a:pt x="814474" y="1060219"/>
                                  <a:pt x="810837" y="1062471"/>
                                  <a:pt x="810058" y="1064809"/>
                                </a:cubicBezTo>
                                <a:close/>
                                <a:moveTo>
                                  <a:pt x="797502" y="1128713"/>
                                </a:moveTo>
                                <a:cubicBezTo>
                                  <a:pt x="785380" y="1138497"/>
                                  <a:pt x="772824" y="1147849"/>
                                  <a:pt x="769274" y="1164301"/>
                                </a:cubicBezTo>
                                <a:cubicBezTo>
                                  <a:pt x="785466" y="1157721"/>
                                  <a:pt x="788670" y="1141008"/>
                                  <a:pt x="797502" y="1128713"/>
                                </a:cubicBezTo>
                                <a:close/>
                                <a:moveTo>
                                  <a:pt x="828589" y="1087842"/>
                                </a:moveTo>
                                <a:cubicBezTo>
                                  <a:pt x="828589" y="1087755"/>
                                  <a:pt x="828589" y="1087755"/>
                                  <a:pt x="828675" y="1087668"/>
                                </a:cubicBezTo>
                                <a:cubicBezTo>
                                  <a:pt x="828589" y="1087668"/>
                                  <a:pt x="828589" y="1087755"/>
                                  <a:pt x="828502" y="1087755"/>
                                </a:cubicBezTo>
                                <a:lnTo>
                                  <a:pt x="828589" y="1087842"/>
                                </a:lnTo>
                                <a:close/>
                                <a:moveTo>
                                  <a:pt x="805988" y="1111914"/>
                                </a:moveTo>
                                <a:cubicBezTo>
                                  <a:pt x="802698" y="1114771"/>
                                  <a:pt x="799840" y="1118322"/>
                                  <a:pt x="799927" y="1126288"/>
                                </a:cubicBezTo>
                                <a:cubicBezTo>
                                  <a:pt x="804516" y="1122132"/>
                                  <a:pt x="807634" y="1119620"/>
                                  <a:pt x="810318" y="1116763"/>
                                </a:cubicBezTo>
                                <a:cubicBezTo>
                                  <a:pt x="812829" y="1113992"/>
                                  <a:pt x="818544" y="1110875"/>
                                  <a:pt x="814561" y="1106978"/>
                                </a:cubicBezTo>
                                <a:cubicBezTo>
                                  <a:pt x="809712" y="1102302"/>
                                  <a:pt x="808499" y="1109663"/>
                                  <a:pt x="805988" y="1111914"/>
                                </a:cubicBezTo>
                                <a:close/>
                                <a:moveTo>
                                  <a:pt x="791181" y="1002809"/>
                                </a:moveTo>
                                <a:cubicBezTo>
                                  <a:pt x="791008" y="1000298"/>
                                  <a:pt x="789623" y="998913"/>
                                  <a:pt x="788064" y="999779"/>
                                </a:cubicBezTo>
                                <a:cubicBezTo>
                                  <a:pt x="784167" y="1001943"/>
                                  <a:pt x="780790" y="1004974"/>
                                  <a:pt x="779492" y="1009477"/>
                                </a:cubicBezTo>
                                <a:cubicBezTo>
                                  <a:pt x="779059" y="1010949"/>
                                  <a:pt x="779924" y="1013287"/>
                                  <a:pt x="781916" y="1012594"/>
                                </a:cubicBezTo>
                                <a:cubicBezTo>
                                  <a:pt x="786679" y="1010776"/>
                                  <a:pt x="789882" y="1007312"/>
                                  <a:pt x="791181" y="1002809"/>
                                </a:cubicBezTo>
                                <a:close/>
                                <a:moveTo>
                                  <a:pt x="769187" y="1164301"/>
                                </a:moveTo>
                                <a:cubicBezTo>
                                  <a:pt x="769187" y="1164301"/>
                                  <a:pt x="769274" y="1164388"/>
                                  <a:pt x="769274" y="1164388"/>
                                </a:cubicBezTo>
                                <a:cubicBezTo>
                                  <a:pt x="769274" y="1164301"/>
                                  <a:pt x="769274" y="1164301"/>
                                  <a:pt x="769360" y="1164215"/>
                                </a:cubicBezTo>
                                <a:cubicBezTo>
                                  <a:pt x="769274" y="1164301"/>
                                  <a:pt x="769187" y="1164301"/>
                                  <a:pt x="769187" y="1164301"/>
                                </a:cubicBezTo>
                                <a:close/>
                                <a:moveTo>
                                  <a:pt x="769187" y="1164301"/>
                                </a:moveTo>
                                <a:cubicBezTo>
                                  <a:pt x="769187" y="1164388"/>
                                  <a:pt x="769187" y="1164388"/>
                                  <a:pt x="769187" y="1164388"/>
                                </a:cubicBezTo>
                                <a:cubicBezTo>
                                  <a:pt x="769187" y="1164388"/>
                                  <a:pt x="769274" y="1164388"/>
                                  <a:pt x="769274" y="1164388"/>
                                </a:cubicBezTo>
                                <a:lnTo>
                                  <a:pt x="769187" y="1164301"/>
                                </a:lnTo>
                                <a:close/>
                                <a:moveTo>
                                  <a:pt x="841577" y="1019868"/>
                                </a:moveTo>
                                <a:cubicBezTo>
                                  <a:pt x="840365" y="1019521"/>
                                  <a:pt x="837854" y="1020387"/>
                                  <a:pt x="837421" y="1021426"/>
                                </a:cubicBezTo>
                                <a:cubicBezTo>
                                  <a:pt x="832139" y="1032337"/>
                                  <a:pt x="823826" y="1041342"/>
                                  <a:pt x="817418" y="1051473"/>
                                </a:cubicBezTo>
                                <a:cubicBezTo>
                                  <a:pt x="816033" y="1053638"/>
                                  <a:pt x="815946" y="1056236"/>
                                  <a:pt x="819497" y="1057275"/>
                                </a:cubicBezTo>
                                <a:cubicBezTo>
                                  <a:pt x="820363" y="1056669"/>
                                  <a:pt x="821575" y="1056149"/>
                                  <a:pt x="822354" y="1055370"/>
                                </a:cubicBezTo>
                                <a:cubicBezTo>
                                  <a:pt x="830927" y="1046105"/>
                                  <a:pt x="835602" y="1034155"/>
                                  <a:pt x="842790" y="1023938"/>
                                </a:cubicBezTo>
                                <a:cubicBezTo>
                                  <a:pt x="843656" y="1022552"/>
                                  <a:pt x="843309" y="1020301"/>
                                  <a:pt x="841577" y="1019868"/>
                                </a:cubicBezTo>
                                <a:close/>
                                <a:moveTo>
                                  <a:pt x="1359911" y="1339475"/>
                                </a:moveTo>
                                <a:cubicBezTo>
                                  <a:pt x="1360343" y="1341034"/>
                                  <a:pt x="1362768" y="1341986"/>
                                  <a:pt x="1363893" y="1340774"/>
                                </a:cubicBezTo>
                                <a:cubicBezTo>
                                  <a:pt x="1368483" y="1335925"/>
                                  <a:pt x="1368916" y="1330210"/>
                                  <a:pt x="1365712" y="1321204"/>
                                </a:cubicBezTo>
                                <a:cubicBezTo>
                                  <a:pt x="1361729" y="1328391"/>
                                  <a:pt x="1358265" y="1333154"/>
                                  <a:pt x="1359911" y="1339475"/>
                                </a:cubicBezTo>
                                <a:close/>
                                <a:moveTo>
                                  <a:pt x="1462953" y="695671"/>
                                </a:moveTo>
                                <a:cubicBezTo>
                                  <a:pt x="1467543" y="697403"/>
                                  <a:pt x="1466591" y="692381"/>
                                  <a:pt x="1467716" y="690303"/>
                                </a:cubicBezTo>
                                <a:cubicBezTo>
                                  <a:pt x="1474470" y="677228"/>
                                  <a:pt x="1476202" y="662074"/>
                                  <a:pt x="1485294" y="649865"/>
                                </a:cubicBezTo>
                                <a:cubicBezTo>
                                  <a:pt x="1487459" y="646921"/>
                                  <a:pt x="1487545" y="642938"/>
                                  <a:pt x="1484255" y="637136"/>
                                </a:cubicBezTo>
                                <a:cubicBezTo>
                                  <a:pt x="1479406" y="647527"/>
                                  <a:pt x="1474817" y="656099"/>
                                  <a:pt x="1471353" y="665018"/>
                                </a:cubicBezTo>
                                <a:cubicBezTo>
                                  <a:pt x="1468323" y="672638"/>
                                  <a:pt x="1462781" y="678959"/>
                                  <a:pt x="1461049" y="687186"/>
                                </a:cubicBezTo>
                                <a:cubicBezTo>
                                  <a:pt x="1460183" y="690649"/>
                                  <a:pt x="1459230" y="694286"/>
                                  <a:pt x="1462953" y="695671"/>
                                </a:cubicBezTo>
                                <a:close/>
                                <a:moveTo>
                                  <a:pt x="1544262" y="794472"/>
                                </a:moveTo>
                                <a:cubicBezTo>
                                  <a:pt x="1541319" y="793346"/>
                                  <a:pt x="1539673" y="794991"/>
                                  <a:pt x="1538980" y="797849"/>
                                </a:cubicBezTo>
                                <a:cubicBezTo>
                                  <a:pt x="1538201" y="801053"/>
                                  <a:pt x="1537422" y="804256"/>
                                  <a:pt x="1536470" y="807374"/>
                                </a:cubicBezTo>
                                <a:cubicBezTo>
                                  <a:pt x="1516120" y="876993"/>
                                  <a:pt x="1499149" y="947651"/>
                                  <a:pt x="1472305" y="1015365"/>
                                </a:cubicBezTo>
                                <a:cubicBezTo>
                                  <a:pt x="1459663" y="1047144"/>
                                  <a:pt x="1443817" y="1077451"/>
                                  <a:pt x="1431175" y="1109230"/>
                                </a:cubicBezTo>
                                <a:cubicBezTo>
                                  <a:pt x="1424854" y="1125162"/>
                                  <a:pt x="1413770" y="1139363"/>
                                  <a:pt x="1407362" y="1157374"/>
                                </a:cubicBezTo>
                                <a:cubicBezTo>
                                  <a:pt x="1403552" y="1150880"/>
                                  <a:pt x="1402859" y="1145771"/>
                                  <a:pt x="1403465" y="1139190"/>
                                </a:cubicBezTo>
                                <a:cubicBezTo>
                                  <a:pt x="1405024" y="1123084"/>
                                  <a:pt x="1414030" y="1108364"/>
                                  <a:pt x="1414203" y="1092777"/>
                                </a:cubicBezTo>
                                <a:cubicBezTo>
                                  <a:pt x="1414289" y="1075546"/>
                                  <a:pt x="1421909" y="1060392"/>
                                  <a:pt x="1424074" y="1043853"/>
                                </a:cubicBezTo>
                                <a:cubicBezTo>
                                  <a:pt x="1425200" y="1035627"/>
                                  <a:pt x="1424421" y="1026362"/>
                                  <a:pt x="1427451" y="1018309"/>
                                </a:cubicBezTo>
                                <a:cubicBezTo>
                                  <a:pt x="1432127" y="1006013"/>
                                  <a:pt x="1438621" y="993977"/>
                                  <a:pt x="1439314" y="980902"/>
                                </a:cubicBezTo>
                                <a:cubicBezTo>
                                  <a:pt x="1439920" y="968866"/>
                                  <a:pt x="1448406" y="960293"/>
                                  <a:pt x="1450311" y="948603"/>
                                </a:cubicBezTo>
                                <a:cubicBezTo>
                                  <a:pt x="1451610" y="940724"/>
                                  <a:pt x="1456979" y="931545"/>
                                  <a:pt x="1461135" y="923405"/>
                                </a:cubicBezTo>
                                <a:cubicBezTo>
                                  <a:pt x="1472132" y="901758"/>
                                  <a:pt x="1476289" y="877945"/>
                                  <a:pt x="1485035" y="855518"/>
                                </a:cubicBezTo>
                                <a:cubicBezTo>
                                  <a:pt x="1500274" y="816379"/>
                                  <a:pt x="1508933" y="774815"/>
                                  <a:pt x="1519584" y="734031"/>
                                </a:cubicBezTo>
                                <a:cubicBezTo>
                                  <a:pt x="1523048" y="720523"/>
                                  <a:pt x="1525819" y="705976"/>
                                  <a:pt x="1536470" y="695238"/>
                                </a:cubicBezTo>
                                <a:cubicBezTo>
                                  <a:pt x="1539327" y="692381"/>
                                  <a:pt x="1539327" y="688484"/>
                                  <a:pt x="1537941" y="684848"/>
                                </a:cubicBezTo>
                                <a:cubicBezTo>
                                  <a:pt x="1537681" y="684155"/>
                                  <a:pt x="1535777" y="683549"/>
                                  <a:pt x="1534997" y="683808"/>
                                </a:cubicBezTo>
                                <a:cubicBezTo>
                                  <a:pt x="1531534" y="685194"/>
                                  <a:pt x="1529975" y="688744"/>
                                  <a:pt x="1529715" y="691688"/>
                                </a:cubicBezTo>
                                <a:cubicBezTo>
                                  <a:pt x="1528070" y="708314"/>
                                  <a:pt x="1517506" y="721649"/>
                                  <a:pt x="1511618" y="736369"/>
                                </a:cubicBezTo>
                                <a:cubicBezTo>
                                  <a:pt x="1499755" y="765897"/>
                                  <a:pt x="1487892" y="795597"/>
                                  <a:pt x="1476375" y="825298"/>
                                </a:cubicBezTo>
                                <a:cubicBezTo>
                                  <a:pt x="1466937" y="849803"/>
                                  <a:pt x="1459577" y="875088"/>
                                  <a:pt x="1452043" y="900286"/>
                                </a:cubicBezTo>
                                <a:cubicBezTo>
                                  <a:pt x="1444683" y="924618"/>
                                  <a:pt x="1435331" y="948863"/>
                                  <a:pt x="1432214" y="973801"/>
                                </a:cubicBezTo>
                                <a:cubicBezTo>
                                  <a:pt x="1428923" y="1000991"/>
                                  <a:pt x="1412558" y="1022465"/>
                                  <a:pt x="1405717" y="1047923"/>
                                </a:cubicBezTo>
                                <a:cubicBezTo>
                                  <a:pt x="1403726" y="1055197"/>
                                  <a:pt x="1402946" y="1064376"/>
                                  <a:pt x="1398357" y="1070264"/>
                                </a:cubicBezTo>
                                <a:cubicBezTo>
                                  <a:pt x="1380259" y="1093643"/>
                                  <a:pt x="1375151" y="1122565"/>
                                  <a:pt x="1363288" y="1148629"/>
                                </a:cubicBezTo>
                                <a:cubicBezTo>
                                  <a:pt x="1360603" y="1154517"/>
                                  <a:pt x="1356014" y="1160058"/>
                                  <a:pt x="1356447" y="1168718"/>
                                </a:cubicBezTo>
                                <a:cubicBezTo>
                                  <a:pt x="1380519" y="1141355"/>
                                  <a:pt x="1384849" y="1105766"/>
                                  <a:pt x="1404851" y="1077364"/>
                                </a:cubicBezTo>
                                <a:cubicBezTo>
                                  <a:pt x="1405024" y="1079702"/>
                                  <a:pt x="1405284" y="1082127"/>
                                  <a:pt x="1405197" y="1084465"/>
                                </a:cubicBezTo>
                                <a:cubicBezTo>
                                  <a:pt x="1403899" y="1117369"/>
                                  <a:pt x="1391689" y="1148455"/>
                                  <a:pt x="1388918" y="1181187"/>
                                </a:cubicBezTo>
                                <a:cubicBezTo>
                                  <a:pt x="1387273" y="1200150"/>
                                  <a:pt x="1382424" y="1218854"/>
                                  <a:pt x="1378441" y="1237557"/>
                                </a:cubicBezTo>
                                <a:cubicBezTo>
                                  <a:pt x="1377229" y="1243099"/>
                                  <a:pt x="1382337" y="1247862"/>
                                  <a:pt x="1379307" y="1253144"/>
                                </a:cubicBezTo>
                                <a:cubicBezTo>
                                  <a:pt x="1371773" y="1266392"/>
                                  <a:pt x="1372206" y="1281632"/>
                                  <a:pt x="1368570" y="1295920"/>
                                </a:cubicBezTo>
                                <a:cubicBezTo>
                                  <a:pt x="1367963" y="1298258"/>
                                  <a:pt x="1366145" y="1302414"/>
                                  <a:pt x="1370042" y="1303107"/>
                                </a:cubicBezTo>
                                <a:cubicBezTo>
                                  <a:pt x="1373938" y="1303799"/>
                                  <a:pt x="1374891" y="1300163"/>
                                  <a:pt x="1375410" y="1296526"/>
                                </a:cubicBezTo>
                                <a:cubicBezTo>
                                  <a:pt x="1378008" y="1280420"/>
                                  <a:pt x="1382337" y="1264401"/>
                                  <a:pt x="1383463" y="1248208"/>
                                </a:cubicBezTo>
                                <a:cubicBezTo>
                                  <a:pt x="1385108" y="1224396"/>
                                  <a:pt x="1396279" y="1202401"/>
                                  <a:pt x="1395499" y="1178069"/>
                                </a:cubicBezTo>
                                <a:cubicBezTo>
                                  <a:pt x="1395240" y="1171662"/>
                                  <a:pt x="1395932" y="1160491"/>
                                  <a:pt x="1409007" y="1163089"/>
                                </a:cubicBezTo>
                                <a:cubicBezTo>
                                  <a:pt x="1412471" y="1163782"/>
                                  <a:pt x="1414549" y="1159539"/>
                                  <a:pt x="1414809" y="1157634"/>
                                </a:cubicBezTo>
                                <a:cubicBezTo>
                                  <a:pt x="1416281" y="1142307"/>
                                  <a:pt x="1429529" y="1133562"/>
                                  <a:pt x="1435504" y="1120660"/>
                                </a:cubicBezTo>
                                <a:cubicBezTo>
                                  <a:pt x="1443730" y="1102822"/>
                                  <a:pt x="1452909" y="1085071"/>
                                  <a:pt x="1460356" y="1067146"/>
                                </a:cubicBezTo>
                                <a:cubicBezTo>
                                  <a:pt x="1466331" y="1052772"/>
                                  <a:pt x="1474124" y="1039004"/>
                                  <a:pt x="1479060" y="1023851"/>
                                </a:cubicBezTo>
                                <a:cubicBezTo>
                                  <a:pt x="1487372" y="998307"/>
                                  <a:pt x="1497157" y="973282"/>
                                  <a:pt x="1504431" y="947218"/>
                                </a:cubicBezTo>
                                <a:cubicBezTo>
                                  <a:pt x="1518026" y="898467"/>
                                  <a:pt x="1532486" y="849890"/>
                                  <a:pt x="1546860" y="801312"/>
                                </a:cubicBezTo>
                                <a:cubicBezTo>
                                  <a:pt x="1547899" y="797589"/>
                                  <a:pt x="1547293" y="795684"/>
                                  <a:pt x="1544262" y="794472"/>
                                </a:cubicBezTo>
                                <a:close/>
                                <a:moveTo>
                                  <a:pt x="1473604" y="851275"/>
                                </a:moveTo>
                                <a:cubicBezTo>
                                  <a:pt x="1477674" y="856211"/>
                                  <a:pt x="1478193" y="860281"/>
                                  <a:pt x="1474644" y="864264"/>
                                </a:cubicBezTo>
                                <a:cubicBezTo>
                                  <a:pt x="1474124" y="864870"/>
                                  <a:pt x="1471786" y="864783"/>
                                  <a:pt x="1471353" y="864177"/>
                                </a:cubicBezTo>
                                <a:cubicBezTo>
                                  <a:pt x="1467716" y="859761"/>
                                  <a:pt x="1470314" y="855951"/>
                                  <a:pt x="1473604" y="851275"/>
                                </a:cubicBezTo>
                                <a:close/>
                                <a:moveTo>
                                  <a:pt x="1460096" y="701213"/>
                                </a:moveTo>
                                <a:cubicBezTo>
                                  <a:pt x="1459923" y="701473"/>
                                  <a:pt x="1459663" y="701819"/>
                                  <a:pt x="1459490" y="702079"/>
                                </a:cubicBezTo>
                                <a:cubicBezTo>
                                  <a:pt x="1459490" y="702166"/>
                                  <a:pt x="1459490" y="702252"/>
                                  <a:pt x="1459490" y="702339"/>
                                </a:cubicBezTo>
                                <a:cubicBezTo>
                                  <a:pt x="1459577" y="702339"/>
                                  <a:pt x="1459577" y="702252"/>
                                  <a:pt x="1459663" y="702252"/>
                                </a:cubicBezTo>
                                <a:cubicBezTo>
                                  <a:pt x="1459750" y="701906"/>
                                  <a:pt x="1459923" y="701560"/>
                                  <a:pt x="1460096" y="701213"/>
                                </a:cubicBezTo>
                                <a:close/>
                                <a:moveTo>
                                  <a:pt x="1446675" y="735330"/>
                                </a:moveTo>
                                <a:cubicBezTo>
                                  <a:pt x="1454814" y="725718"/>
                                  <a:pt x="1458278" y="714462"/>
                                  <a:pt x="1459403" y="702339"/>
                                </a:cubicBezTo>
                                <a:cubicBezTo>
                                  <a:pt x="1448406" y="710825"/>
                                  <a:pt x="1447800" y="723121"/>
                                  <a:pt x="1446675" y="735330"/>
                                </a:cubicBezTo>
                                <a:close/>
                                <a:moveTo>
                                  <a:pt x="1523394" y="567084"/>
                                </a:moveTo>
                                <a:cubicBezTo>
                                  <a:pt x="1526771" y="563534"/>
                                  <a:pt x="1527204" y="559464"/>
                                  <a:pt x="1523481" y="555048"/>
                                </a:cubicBezTo>
                                <a:cubicBezTo>
                                  <a:pt x="1522875" y="559291"/>
                                  <a:pt x="1517073" y="562148"/>
                                  <a:pt x="1520363" y="567171"/>
                                </a:cubicBezTo>
                                <a:cubicBezTo>
                                  <a:pt x="1520623" y="567603"/>
                                  <a:pt x="1522875" y="567603"/>
                                  <a:pt x="1523394" y="567084"/>
                                </a:cubicBezTo>
                                <a:close/>
                                <a:moveTo>
                                  <a:pt x="1321810" y="1457412"/>
                                </a:moveTo>
                                <a:cubicBezTo>
                                  <a:pt x="1320945" y="1459403"/>
                                  <a:pt x="1321204" y="1461481"/>
                                  <a:pt x="1323283" y="1462607"/>
                                </a:cubicBezTo>
                                <a:cubicBezTo>
                                  <a:pt x="1324927" y="1463560"/>
                                  <a:pt x="1326833" y="1462867"/>
                                  <a:pt x="1327352" y="1461308"/>
                                </a:cubicBezTo>
                                <a:cubicBezTo>
                                  <a:pt x="1329950" y="1453775"/>
                                  <a:pt x="1340601" y="1447540"/>
                                  <a:pt x="1329604" y="1435937"/>
                                </a:cubicBezTo>
                                <a:cubicBezTo>
                                  <a:pt x="1328651" y="1444856"/>
                                  <a:pt x="1324581" y="1450831"/>
                                  <a:pt x="1321810" y="1457412"/>
                                </a:cubicBezTo>
                                <a:close/>
                                <a:moveTo>
                                  <a:pt x="1360863" y="1348913"/>
                                </a:moveTo>
                                <a:cubicBezTo>
                                  <a:pt x="1357746" y="1347961"/>
                                  <a:pt x="1356707" y="1350645"/>
                                  <a:pt x="1355927" y="1352983"/>
                                </a:cubicBezTo>
                                <a:cubicBezTo>
                                  <a:pt x="1353936" y="1359131"/>
                                  <a:pt x="1354455" y="1365712"/>
                                  <a:pt x="1352377" y="1372033"/>
                                </a:cubicBezTo>
                                <a:cubicBezTo>
                                  <a:pt x="1346835" y="1389005"/>
                                  <a:pt x="1339648" y="1405630"/>
                                  <a:pt x="1338263" y="1427105"/>
                                </a:cubicBezTo>
                                <a:cubicBezTo>
                                  <a:pt x="1346402" y="1415935"/>
                                  <a:pt x="1347788" y="1405544"/>
                                  <a:pt x="1351684" y="1396278"/>
                                </a:cubicBezTo>
                                <a:cubicBezTo>
                                  <a:pt x="1357399" y="1382597"/>
                                  <a:pt x="1354975" y="1367184"/>
                                  <a:pt x="1362682" y="1354282"/>
                                </a:cubicBezTo>
                                <a:cubicBezTo>
                                  <a:pt x="1363374" y="1352810"/>
                                  <a:pt x="1363201" y="1349606"/>
                                  <a:pt x="1360863" y="1348913"/>
                                </a:cubicBezTo>
                                <a:close/>
                                <a:moveTo>
                                  <a:pt x="1664537" y="1020387"/>
                                </a:moveTo>
                                <a:cubicBezTo>
                                  <a:pt x="1659948" y="1049309"/>
                                  <a:pt x="1663498" y="1077797"/>
                                  <a:pt x="1669646" y="1106026"/>
                                </a:cubicBezTo>
                                <a:cubicBezTo>
                                  <a:pt x="1667741" y="1077364"/>
                                  <a:pt x="1672504" y="1048443"/>
                                  <a:pt x="1664537" y="1020387"/>
                                </a:cubicBezTo>
                                <a:close/>
                                <a:moveTo>
                                  <a:pt x="1620029" y="629429"/>
                                </a:moveTo>
                                <a:cubicBezTo>
                                  <a:pt x="1623320" y="617826"/>
                                  <a:pt x="1615440" y="608215"/>
                                  <a:pt x="1617692" y="597564"/>
                                </a:cubicBezTo>
                                <a:cubicBezTo>
                                  <a:pt x="1618298" y="594793"/>
                                  <a:pt x="1618384" y="589684"/>
                                  <a:pt x="1613795" y="590377"/>
                                </a:cubicBezTo>
                                <a:cubicBezTo>
                                  <a:pt x="1609638" y="590983"/>
                                  <a:pt x="1611630" y="595313"/>
                                  <a:pt x="1611630" y="598516"/>
                                </a:cubicBezTo>
                                <a:cubicBezTo>
                                  <a:pt x="1611544" y="611418"/>
                                  <a:pt x="1618904" y="624407"/>
                                  <a:pt x="1613362" y="636963"/>
                                </a:cubicBezTo>
                                <a:cubicBezTo>
                                  <a:pt x="1608946" y="647007"/>
                                  <a:pt x="1614401" y="655147"/>
                                  <a:pt x="1615700" y="664152"/>
                                </a:cubicBezTo>
                                <a:cubicBezTo>
                                  <a:pt x="1616047" y="666663"/>
                                  <a:pt x="1617951" y="667703"/>
                                  <a:pt x="1620116" y="667096"/>
                                </a:cubicBezTo>
                                <a:cubicBezTo>
                                  <a:pt x="1622887" y="666230"/>
                                  <a:pt x="1620809" y="663806"/>
                                  <a:pt x="1621155" y="662334"/>
                                </a:cubicBezTo>
                                <a:cubicBezTo>
                                  <a:pt x="1624013" y="650904"/>
                                  <a:pt x="1620549" y="639647"/>
                                  <a:pt x="1620029" y="629429"/>
                                </a:cubicBezTo>
                                <a:close/>
                                <a:moveTo>
                                  <a:pt x="760442" y="143395"/>
                                </a:moveTo>
                                <a:cubicBezTo>
                                  <a:pt x="734291" y="142096"/>
                                  <a:pt x="708487" y="137247"/>
                                  <a:pt x="683029" y="132051"/>
                                </a:cubicBezTo>
                                <a:cubicBezTo>
                                  <a:pt x="655840" y="126509"/>
                                  <a:pt x="629170" y="118543"/>
                                  <a:pt x="602500" y="111010"/>
                                </a:cubicBezTo>
                                <a:cubicBezTo>
                                  <a:pt x="590290" y="107633"/>
                                  <a:pt x="577821" y="104688"/>
                                  <a:pt x="567171" y="97068"/>
                                </a:cubicBezTo>
                                <a:cubicBezTo>
                                  <a:pt x="562062" y="93432"/>
                                  <a:pt x="556087" y="92046"/>
                                  <a:pt x="549419" y="97588"/>
                                </a:cubicBezTo>
                                <a:cubicBezTo>
                                  <a:pt x="620944" y="128761"/>
                                  <a:pt x="694459" y="146252"/>
                                  <a:pt x="774296" y="148936"/>
                                </a:cubicBezTo>
                                <a:cubicBezTo>
                                  <a:pt x="768408" y="144607"/>
                                  <a:pt x="764511" y="143568"/>
                                  <a:pt x="760442" y="143395"/>
                                </a:cubicBezTo>
                                <a:close/>
                                <a:moveTo>
                                  <a:pt x="1963449" y="48058"/>
                                </a:moveTo>
                                <a:cubicBezTo>
                                  <a:pt x="1957388" y="42083"/>
                                  <a:pt x="1951240" y="36108"/>
                                  <a:pt x="1945092" y="30220"/>
                                </a:cubicBezTo>
                                <a:cubicBezTo>
                                  <a:pt x="1941888" y="27103"/>
                                  <a:pt x="1938251" y="24332"/>
                                  <a:pt x="1934874" y="21301"/>
                                </a:cubicBezTo>
                                <a:cubicBezTo>
                                  <a:pt x="1928033" y="15067"/>
                                  <a:pt x="1922838" y="6581"/>
                                  <a:pt x="1911754" y="6667"/>
                                </a:cubicBezTo>
                                <a:cubicBezTo>
                                  <a:pt x="1908724" y="6667"/>
                                  <a:pt x="1906386" y="3464"/>
                                  <a:pt x="1904914" y="433"/>
                                </a:cubicBezTo>
                                <a:lnTo>
                                  <a:pt x="1822739" y="433"/>
                                </a:lnTo>
                                <a:cubicBezTo>
                                  <a:pt x="1818150" y="2684"/>
                                  <a:pt x="1813560" y="4849"/>
                                  <a:pt x="1809058" y="7360"/>
                                </a:cubicBezTo>
                                <a:cubicBezTo>
                                  <a:pt x="1800658" y="12036"/>
                                  <a:pt x="1797974" y="8659"/>
                                  <a:pt x="1798407" y="433"/>
                                </a:cubicBezTo>
                                <a:lnTo>
                                  <a:pt x="1795896" y="433"/>
                                </a:lnTo>
                                <a:cubicBezTo>
                                  <a:pt x="1795723" y="1992"/>
                                  <a:pt x="1796069" y="4070"/>
                                  <a:pt x="1795117" y="4849"/>
                                </a:cubicBezTo>
                                <a:cubicBezTo>
                                  <a:pt x="1791653" y="7966"/>
                                  <a:pt x="1768620" y="4416"/>
                                  <a:pt x="1764030" y="433"/>
                                </a:cubicBezTo>
                                <a:lnTo>
                                  <a:pt x="1751302" y="433"/>
                                </a:lnTo>
                                <a:cubicBezTo>
                                  <a:pt x="1750782" y="3117"/>
                                  <a:pt x="1750782" y="6148"/>
                                  <a:pt x="1749483" y="8399"/>
                                </a:cubicBezTo>
                                <a:cubicBezTo>
                                  <a:pt x="1747664" y="11776"/>
                                  <a:pt x="1751561" y="19223"/>
                                  <a:pt x="1744634" y="18271"/>
                                </a:cubicBezTo>
                                <a:cubicBezTo>
                                  <a:pt x="1739265" y="17578"/>
                                  <a:pt x="1738746" y="11343"/>
                                  <a:pt x="1738919" y="6235"/>
                                </a:cubicBezTo>
                                <a:cubicBezTo>
                                  <a:pt x="1738919" y="4243"/>
                                  <a:pt x="1739005" y="2338"/>
                                  <a:pt x="1739005" y="346"/>
                                </a:cubicBezTo>
                                <a:lnTo>
                                  <a:pt x="1729134" y="346"/>
                                </a:lnTo>
                                <a:cubicBezTo>
                                  <a:pt x="1729134" y="12209"/>
                                  <a:pt x="1737793" y="24505"/>
                                  <a:pt x="1733291" y="34896"/>
                                </a:cubicBezTo>
                                <a:cubicBezTo>
                                  <a:pt x="1728874" y="45200"/>
                                  <a:pt x="1713981" y="47105"/>
                                  <a:pt x="1705235" y="54985"/>
                                </a:cubicBezTo>
                                <a:cubicBezTo>
                                  <a:pt x="1689908" y="68926"/>
                                  <a:pt x="1672764" y="81136"/>
                                  <a:pt x="1662113" y="99839"/>
                                </a:cubicBezTo>
                                <a:cubicBezTo>
                                  <a:pt x="1659169" y="104948"/>
                                  <a:pt x="1652068" y="107892"/>
                                  <a:pt x="1649643" y="98454"/>
                                </a:cubicBezTo>
                                <a:cubicBezTo>
                                  <a:pt x="1641158" y="65809"/>
                                  <a:pt x="1623580" y="37494"/>
                                  <a:pt x="1608080" y="8140"/>
                                </a:cubicBezTo>
                                <a:cubicBezTo>
                                  <a:pt x="1606781" y="5715"/>
                                  <a:pt x="1606262" y="2944"/>
                                  <a:pt x="1605482" y="346"/>
                                </a:cubicBezTo>
                                <a:lnTo>
                                  <a:pt x="1598036" y="346"/>
                                </a:lnTo>
                                <a:cubicBezTo>
                                  <a:pt x="1598555" y="10564"/>
                                  <a:pt x="1604876" y="18530"/>
                                  <a:pt x="1609379" y="27016"/>
                                </a:cubicBezTo>
                                <a:cubicBezTo>
                                  <a:pt x="1616566" y="40351"/>
                                  <a:pt x="1625918" y="52734"/>
                                  <a:pt x="1631806" y="66588"/>
                                </a:cubicBezTo>
                                <a:cubicBezTo>
                                  <a:pt x="1636482" y="77585"/>
                                  <a:pt x="1637867" y="89968"/>
                                  <a:pt x="1643496" y="100878"/>
                                </a:cubicBezTo>
                                <a:cubicBezTo>
                                  <a:pt x="1644881" y="103649"/>
                                  <a:pt x="1644102" y="105468"/>
                                  <a:pt x="1640984" y="106334"/>
                                </a:cubicBezTo>
                                <a:cubicBezTo>
                                  <a:pt x="1625918" y="110490"/>
                                  <a:pt x="1616219" y="123392"/>
                                  <a:pt x="1602452" y="130146"/>
                                </a:cubicBezTo>
                                <a:cubicBezTo>
                                  <a:pt x="1594399" y="134129"/>
                                  <a:pt x="1586519" y="136467"/>
                                  <a:pt x="1578120" y="138459"/>
                                </a:cubicBezTo>
                                <a:cubicBezTo>
                                  <a:pt x="1550324" y="145213"/>
                                  <a:pt x="1525039" y="160280"/>
                                  <a:pt x="1495858" y="162185"/>
                                </a:cubicBezTo>
                                <a:cubicBezTo>
                                  <a:pt x="1482956" y="163051"/>
                                  <a:pt x="1470054" y="164523"/>
                                  <a:pt x="1457065" y="164696"/>
                                </a:cubicBezTo>
                                <a:cubicBezTo>
                                  <a:pt x="1497504" y="149283"/>
                                  <a:pt x="1538201" y="134995"/>
                                  <a:pt x="1582103" y="131791"/>
                                </a:cubicBezTo>
                                <a:cubicBezTo>
                                  <a:pt x="1576388" y="128155"/>
                                  <a:pt x="1570586" y="126163"/>
                                  <a:pt x="1564265" y="127115"/>
                                </a:cubicBezTo>
                                <a:cubicBezTo>
                                  <a:pt x="1557424" y="128155"/>
                                  <a:pt x="1550670" y="130146"/>
                                  <a:pt x="1543743" y="130752"/>
                                </a:cubicBezTo>
                                <a:cubicBezTo>
                                  <a:pt x="1537249" y="131358"/>
                                  <a:pt x="1530668" y="130925"/>
                                  <a:pt x="1523827" y="130233"/>
                                </a:cubicBezTo>
                                <a:cubicBezTo>
                                  <a:pt x="1529975" y="128588"/>
                                  <a:pt x="1536123" y="127115"/>
                                  <a:pt x="1542271" y="122266"/>
                                </a:cubicBezTo>
                                <a:cubicBezTo>
                                  <a:pt x="1531534" y="121314"/>
                                  <a:pt x="1532313" y="113348"/>
                                  <a:pt x="1531360" y="106420"/>
                                </a:cubicBezTo>
                                <a:lnTo>
                                  <a:pt x="1531360" y="106420"/>
                                </a:lnTo>
                                <a:cubicBezTo>
                                  <a:pt x="1531707" y="105987"/>
                                  <a:pt x="1532053" y="105554"/>
                                  <a:pt x="1532399" y="105208"/>
                                </a:cubicBezTo>
                                <a:cubicBezTo>
                                  <a:pt x="1531967" y="105554"/>
                                  <a:pt x="1531620" y="105901"/>
                                  <a:pt x="1531187" y="106247"/>
                                </a:cubicBezTo>
                                <a:cubicBezTo>
                                  <a:pt x="1508587" y="118803"/>
                                  <a:pt x="1481744" y="111702"/>
                                  <a:pt x="1458797" y="121227"/>
                                </a:cubicBezTo>
                                <a:cubicBezTo>
                                  <a:pt x="1438189" y="129713"/>
                                  <a:pt x="1416888" y="127029"/>
                                  <a:pt x="1395845" y="128761"/>
                                </a:cubicBezTo>
                                <a:cubicBezTo>
                                  <a:pt x="1362162" y="131445"/>
                                  <a:pt x="1328132" y="127289"/>
                                  <a:pt x="1294707" y="135515"/>
                                </a:cubicBezTo>
                                <a:cubicBezTo>
                                  <a:pt x="1284403" y="138026"/>
                                  <a:pt x="1273146" y="136640"/>
                                  <a:pt x="1262149" y="137766"/>
                                </a:cubicBezTo>
                                <a:cubicBezTo>
                                  <a:pt x="1243013" y="139758"/>
                                  <a:pt x="1223876" y="142875"/>
                                  <a:pt x="1205086" y="144087"/>
                                </a:cubicBezTo>
                                <a:cubicBezTo>
                                  <a:pt x="1181187" y="145733"/>
                                  <a:pt x="1158846" y="153266"/>
                                  <a:pt x="1135553" y="155864"/>
                                </a:cubicBezTo>
                                <a:cubicBezTo>
                                  <a:pt x="1124556" y="157076"/>
                                  <a:pt x="1116157" y="166341"/>
                                  <a:pt x="1104381" y="166774"/>
                                </a:cubicBezTo>
                                <a:cubicBezTo>
                                  <a:pt x="1099878" y="166947"/>
                                  <a:pt x="1097453" y="166861"/>
                                  <a:pt x="1096241" y="162271"/>
                                </a:cubicBezTo>
                                <a:cubicBezTo>
                                  <a:pt x="1093557" y="152140"/>
                                  <a:pt x="1102822" y="135428"/>
                                  <a:pt x="1112001" y="131012"/>
                                </a:cubicBezTo>
                                <a:cubicBezTo>
                                  <a:pt x="1172095" y="101658"/>
                                  <a:pt x="1237644" y="94644"/>
                                  <a:pt x="1302327" y="83907"/>
                                </a:cubicBezTo>
                                <a:cubicBezTo>
                                  <a:pt x="1322157" y="80616"/>
                                  <a:pt x="1342160" y="79231"/>
                                  <a:pt x="1362335" y="79058"/>
                                </a:cubicBezTo>
                                <a:cubicBezTo>
                                  <a:pt x="1395586" y="78711"/>
                                  <a:pt x="1428404" y="71611"/>
                                  <a:pt x="1461828" y="74208"/>
                                </a:cubicBezTo>
                                <a:cubicBezTo>
                                  <a:pt x="1473604" y="75074"/>
                                  <a:pt x="1485381" y="73256"/>
                                  <a:pt x="1496031" y="80963"/>
                                </a:cubicBezTo>
                                <a:cubicBezTo>
                                  <a:pt x="1500015" y="83907"/>
                                  <a:pt x="1505903" y="85032"/>
                                  <a:pt x="1511445" y="84340"/>
                                </a:cubicBezTo>
                                <a:lnTo>
                                  <a:pt x="1511445" y="84340"/>
                                </a:lnTo>
                                <a:cubicBezTo>
                                  <a:pt x="1512397" y="84946"/>
                                  <a:pt x="1513349" y="85552"/>
                                  <a:pt x="1514388" y="86071"/>
                                </a:cubicBezTo>
                                <a:cubicBezTo>
                                  <a:pt x="1514475" y="86071"/>
                                  <a:pt x="1514908" y="85465"/>
                                  <a:pt x="1515168" y="85205"/>
                                </a:cubicBezTo>
                                <a:cubicBezTo>
                                  <a:pt x="1514042" y="84773"/>
                                  <a:pt x="1513003" y="84340"/>
                                  <a:pt x="1511877" y="83993"/>
                                </a:cubicBezTo>
                                <a:cubicBezTo>
                                  <a:pt x="1511445" y="81569"/>
                                  <a:pt x="1508067" y="80616"/>
                                  <a:pt x="1509020" y="76979"/>
                                </a:cubicBezTo>
                                <a:cubicBezTo>
                                  <a:pt x="1518891" y="79750"/>
                                  <a:pt x="1528850" y="79923"/>
                                  <a:pt x="1539933" y="78798"/>
                                </a:cubicBezTo>
                                <a:cubicBezTo>
                                  <a:pt x="1524866" y="71351"/>
                                  <a:pt x="1509193" y="74815"/>
                                  <a:pt x="1494386" y="72390"/>
                                </a:cubicBezTo>
                                <a:cubicBezTo>
                                  <a:pt x="1475683" y="69359"/>
                                  <a:pt x="1456979" y="65636"/>
                                  <a:pt x="1439574" y="59575"/>
                                </a:cubicBezTo>
                                <a:cubicBezTo>
                                  <a:pt x="1412125" y="50050"/>
                                  <a:pt x="1384069" y="45807"/>
                                  <a:pt x="1355668" y="42343"/>
                                </a:cubicBezTo>
                                <a:cubicBezTo>
                                  <a:pt x="1333673" y="39745"/>
                                  <a:pt x="1312632" y="31173"/>
                                  <a:pt x="1290378" y="31865"/>
                                </a:cubicBezTo>
                                <a:cubicBezTo>
                                  <a:pt x="1278602" y="32212"/>
                                  <a:pt x="1267171" y="25977"/>
                                  <a:pt x="1255222" y="30740"/>
                                </a:cubicBezTo>
                                <a:cubicBezTo>
                                  <a:pt x="1253230" y="31519"/>
                                  <a:pt x="1249767" y="27449"/>
                                  <a:pt x="1246823" y="27190"/>
                                </a:cubicBezTo>
                                <a:cubicBezTo>
                                  <a:pt x="1226127" y="25544"/>
                                  <a:pt x="1205519" y="25111"/>
                                  <a:pt x="1184737" y="27623"/>
                                </a:cubicBezTo>
                                <a:cubicBezTo>
                                  <a:pt x="1173740" y="28921"/>
                                  <a:pt x="1162223" y="28402"/>
                                  <a:pt x="1150967" y="28748"/>
                                </a:cubicBezTo>
                                <a:cubicBezTo>
                                  <a:pt x="1145338" y="28921"/>
                                  <a:pt x="1139883" y="28488"/>
                                  <a:pt x="1134514" y="30393"/>
                                </a:cubicBezTo>
                                <a:cubicBezTo>
                                  <a:pt x="1131830" y="31346"/>
                                  <a:pt x="1128799" y="33164"/>
                                  <a:pt x="1126721" y="30134"/>
                                </a:cubicBezTo>
                                <a:cubicBezTo>
                                  <a:pt x="1124643" y="27103"/>
                                  <a:pt x="1127847" y="25025"/>
                                  <a:pt x="1129059" y="22514"/>
                                </a:cubicBezTo>
                                <a:cubicBezTo>
                                  <a:pt x="1132609" y="15327"/>
                                  <a:pt x="1138411" y="9005"/>
                                  <a:pt x="1138065" y="260"/>
                                </a:cubicBezTo>
                                <a:lnTo>
                                  <a:pt x="1125596" y="260"/>
                                </a:lnTo>
                                <a:cubicBezTo>
                                  <a:pt x="1118582" y="17405"/>
                                  <a:pt x="1109490" y="33597"/>
                                  <a:pt x="1105333" y="51868"/>
                                </a:cubicBezTo>
                                <a:cubicBezTo>
                                  <a:pt x="1101956" y="66588"/>
                                  <a:pt x="1103948" y="81395"/>
                                  <a:pt x="1103688" y="96116"/>
                                </a:cubicBezTo>
                                <a:cubicBezTo>
                                  <a:pt x="1103601" y="101485"/>
                                  <a:pt x="1106545" y="104688"/>
                                  <a:pt x="1112520" y="102870"/>
                                </a:cubicBezTo>
                                <a:cubicBezTo>
                                  <a:pt x="1117369" y="101398"/>
                                  <a:pt x="1121872" y="100099"/>
                                  <a:pt x="1120140" y="92912"/>
                                </a:cubicBezTo>
                                <a:cubicBezTo>
                                  <a:pt x="1116936" y="79577"/>
                                  <a:pt x="1117456" y="66329"/>
                                  <a:pt x="1120227" y="52820"/>
                                </a:cubicBezTo>
                                <a:cubicBezTo>
                                  <a:pt x="1122478" y="41823"/>
                                  <a:pt x="1128886" y="38533"/>
                                  <a:pt x="1138498" y="37407"/>
                                </a:cubicBezTo>
                                <a:cubicBezTo>
                                  <a:pt x="1165081" y="34377"/>
                                  <a:pt x="1191578" y="32905"/>
                                  <a:pt x="1218334" y="36455"/>
                                </a:cubicBezTo>
                                <a:cubicBezTo>
                                  <a:pt x="1237471" y="39053"/>
                                  <a:pt x="1256780" y="37148"/>
                                  <a:pt x="1276177" y="38793"/>
                                </a:cubicBezTo>
                                <a:cubicBezTo>
                                  <a:pt x="1304405" y="41304"/>
                                  <a:pt x="1331855" y="48404"/>
                                  <a:pt x="1359997" y="51089"/>
                                </a:cubicBezTo>
                                <a:cubicBezTo>
                                  <a:pt x="1378874" y="52907"/>
                                  <a:pt x="1397231" y="56890"/>
                                  <a:pt x="1415502" y="61739"/>
                                </a:cubicBezTo>
                                <a:cubicBezTo>
                                  <a:pt x="1419312" y="62778"/>
                                  <a:pt x="1423468" y="63125"/>
                                  <a:pt x="1426152" y="66329"/>
                                </a:cubicBezTo>
                                <a:cubicBezTo>
                                  <a:pt x="1425719" y="68753"/>
                                  <a:pt x="1423988" y="68840"/>
                                  <a:pt x="1422342" y="68926"/>
                                </a:cubicBezTo>
                                <a:cubicBezTo>
                                  <a:pt x="1397318" y="69879"/>
                                  <a:pt x="1372206" y="70312"/>
                                  <a:pt x="1347181" y="71784"/>
                                </a:cubicBezTo>
                                <a:cubicBezTo>
                                  <a:pt x="1312372" y="73775"/>
                                  <a:pt x="1277216" y="75334"/>
                                  <a:pt x="1243879" y="85379"/>
                                </a:cubicBezTo>
                                <a:cubicBezTo>
                                  <a:pt x="1228638" y="89968"/>
                                  <a:pt x="1212879" y="93691"/>
                                  <a:pt x="1197812" y="96029"/>
                                </a:cubicBezTo>
                                <a:cubicBezTo>
                                  <a:pt x="1184131" y="98108"/>
                                  <a:pt x="1171402" y="102264"/>
                                  <a:pt x="1158154" y="105121"/>
                                </a:cubicBezTo>
                                <a:cubicBezTo>
                                  <a:pt x="1145425" y="107806"/>
                                  <a:pt x="1133908" y="114733"/>
                                  <a:pt x="1120833" y="116378"/>
                                </a:cubicBezTo>
                                <a:cubicBezTo>
                                  <a:pt x="1120400" y="116725"/>
                                  <a:pt x="1119967" y="116984"/>
                                  <a:pt x="1119534" y="117331"/>
                                </a:cubicBezTo>
                                <a:cubicBezTo>
                                  <a:pt x="1119880" y="116898"/>
                                  <a:pt x="1120140" y="116465"/>
                                  <a:pt x="1120486" y="116032"/>
                                </a:cubicBezTo>
                                <a:cubicBezTo>
                                  <a:pt x="1119188" y="108672"/>
                                  <a:pt x="1115378" y="106334"/>
                                  <a:pt x="1109576" y="111702"/>
                                </a:cubicBezTo>
                                <a:cubicBezTo>
                                  <a:pt x="1097713" y="122699"/>
                                  <a:pt x="1086456" y="133177"/>
                                  <a:pt x="1084032" y="151534"/>
                                </a:cubicBezTo>
                                <a:cubicBezTo>
                                  <a:pt x="1081001" y="175087"/>
                                  <a:pt x="1077971" y="198813"/>
                                  <a:pt x="1087236" y="220634"/>
                                </a:cubicBezTo>
                                <a:cubicBezTo>
                                  <a:pt x="1096847" y="243407"/>
                                  <a:pt x="1088188" y="265055"/>
                                  <a:pt x="1087928" y="287049"/>
                                </a:cubicBezTo>
                                <a:cubicBezTo>
                                  <a:pt x="1087755" y="309043"/>
                                  <a:pt x="1083079" y="330950"/>
                                  <a:pt x="1070524" y="350260"/>
                                </a:cubicBezTo>
                                <a:cubicBezTo>
                                  <a:pt x="1063943" y="360305"/>
                                  <a:pt x="1056929" y="369224"/>
                                  <a:pt x="1045152" y="373986"/>
                                </a:cubicBezTo>
                                <a:cubicBezTo>
                                  <a:pt x="1011295" y="387668"/>
                                  <a:pt x="979516" y="406371"/>
                                  <a:pt x="943755" y="415463"/>
                                </a:cubicBezTo>
                                <a:cubicBezTo>
                                  <a:pt x="934922" y="417715"/>
                                  <a:pt x="927216" y="422823"/>
                                  <a:pt x="920462" y="428971"/>
                                </a:cubicBezTo>
                                <a:cubicBezTo>
                                  <a:pt x="906953" y="441267"/>
                                  <a:pt x="893185" y="453303"/>
                                  <a:pt x="877079" y="461876"/>
                                </a:cubicBezTo>
                                <a:cubicBezTo>
                                  <a:pt x="864178" y="468803"/>
                                  <a:pt x="857510" y="481619"/>
                                  <a:pt x="846340" y="490451"/>
                                </a:cubicBezTo>
                                <a:cubicBezTo>
                                  <a:pt x="823047" y="508895"/>
                                  <a:pt x="804430" y="532274"/>
                                  <a:pt x="787718" y="556866"/>
                                </a:cubicBezTo>
                                <a:cubicBezTo>
                                  <a:pt x="783648" y="562928"/>
                                  <a:pt x="779578" y="570201"/>
                                  <a:pt x="770486" y="566911"/>
                                </a:cubicBezTo>
                                <a:cubicBezTo>
                                  <a:pt x="765983" y="565265"/>
                                  <a:pt x="765464" y="546995"/>
                                  <a:pt x="768494" y="541193"/>
                                </a:cubicBezTo>
                                <a:cubicBezTo>
                                  <a:pt x="776807" y="525520"/>
                                  <a:pt x="777933" y="508462"/>
                                  <a:pt x="777673" y="491230"/>
                                </a:cubicBezTo>
                                <a:cubicBezTo>
                                  <a:pt x="777587" y="486295"/>
                                  <a:pt x="776548" y="481359"/>
                                  <a:pt x="776894" y="476510"/>
                                </a:cubicBezTo>
                                <a:cubicBezTo>
                                  <a:pt x="778452" y="452438"/>
                                  <a:pt x="776548" y="428712"/>
                                  <a:pt x="773084" y="404726"/>
                                </a:cubicBezTo>
                                <a:cubicBezTo>
                                  <a:pt x="771525" y="393729"/>
                                  <a:pt x="773777" y="380480"/>
                                  <a:pt x="776548" y="368444"/>
                                </a:cubicBezTo>
                                <a:cubicBezTo>
                                  <a:pt x="780704" y="350087"/>
                                  <a:pt x="785033" y="331730"/>
                                  <a:pt x="787891" y="313113"/>
                                </a:cubicBezTo>
                                <a:cubicBezTo>
                                  <a:pt x="791008" y="292937"/>
                                  <a:pt x="801053" y="276918"/>
                                  <a:pt x="812829" y="260898"/>
                                </a:cubicBezTo>
                                <a:cubicBezTo>
                                  <a:pt x="822873" y="247304"/>
                                  <a:pt x="832658" y="233189"/>
                                  <a:pt x="839845" y="217516"/>
                                </a:cubicBezTo>
                                <a:cubicBezTo>
                                  <a:pt x="843482" y="209637"/>
                                  <a:pt x="848851" y="202883"/>
                                  <a:pt x="855259" y="196908"/>
                                </a:cubicBezTo>
                                <a:cubicBezTo>
                                  <a:pt x="878119" y="175606"/>
                                  <a:pt x="893878" y="149456"/>
                                  <a:pt x="908339" y="122007"/>
                                </a:cubicBezTo>
                                <a:cubicBezTo>
                                  <a:pt x="920462" y="98973"/>
                                  <a:pt x="932757" y="76200"/>
                                  <a:pt x="948950" y="55072"/>
                                </a:cubicBezTo>
                                <a:cubicBezTo>
                                  <a:pt x="961679" y="38446"/>
                                  <a:pt x="974235" y="20262"/>
                                  <a:pt x="982201" y="87"/>
                                </a:cubicBezTo>
                                <a:lnTo>
                                  <a:pt x="964883" y="87"/>
                                </a:lnTo>
                                <a:cubicBezTo>
                                  <a:pt x="955011" y="19396"/>
                                  <a:pt x="942369" y="36974"/>
                                  <a:pt x="931805" y="55938"/>
                                </a:cubicBezTo>
                                <a:cubicBezTo>
                                  <a:pt x="924098" y="69792"/>
                                  <a:pt x="910850" y="80703"/>
                                  <a:pt x="891886" y="81395"/>
                                </a:cubicBezTo>
                                <a:cubicBezTo>
                                  <a:pt x="858289" y="82608"/>
                                  <a:pt x="825212" y="84166"/>
                                  <a:pt x="791268" y="78798"/>
                                </a:cubicBezTo>
                                <a:cubicBezTo>
                                  <a:pt x="768841" y="75248"/>
                                  <a:pt x="745375" y="71611"/>
                                  <a:pt x="721822" y="73169"/>
                                </a:cubicBezTo>
                                <a:cubicBezTo>
                                  <a:pt x="713163" y="73775"/>
                                  <a:pt x="704157" y="69965"/>
                                  <a:pt x="695412" y="67887"/>
                                </a:cubicBezTo>
                                <a:cubicBezTo>
                                  <a:pt x="628304" y="52128"/>
                                  <a:pt x="561109" y="36541"/>
                                  <a:pt x="495387" y="15153"/>
                                </a:cubicBezTo>
                                <a:cubicBezTo>
                                  <a:pt x="481099" y="10478"/>
                                  <a:pt x="465686" y="9612"/>
                                  <a:pt x="453217" y="0"/>
                                </a:cubicBezTo>
                                <a:lnTo>
                                  <a:pt x="438063" y="0"/>
                                </a:lnTo>
                                <a:cubicBezTo>
                                  <a:pt x="437804" y="4156"/>
                                  <a:pt x="441181" y="5369"/>
                                  <a:pt x="444038" y="6494"/>
                                </a:cubicBezTo>
                                <a:cubicBezTo>
                                  <a:pt x="464734" y="14547"/>
                                  <a:pt x="486035" y="20089"/>
                                  <a:pt x="507683" y="25111"/>
                                </a:cubicBezTo>
                                <a:cubicBezTo>
                                  <a:pt x="532361" y="30740"/>
                                  <a:pt x="556606" y="38966"/>
                                  <a:pt x="580765" y="46759"/>
                                </a:cubicBezTo>
                                <a:cubicBezTo>
                                  <a:pt x="614016" y="57496"/>
                                  <a:pt x="647787" y="65896"/>
                                  <a:pt x="681990" y="72130"/>
                                </a:cubicBezTo>
                                <a:cubicBezTo>
                                  <a:pt x="723987" y="79837"/>
                                  <a:pt x="766330" y="85985"/>
                                  <a:pt x="809019" y="88756"/>
                                </a:cubicBezTo>
                                <a:cubicBezTo>
                                  <a:pt x="839845" y="90747"/>
                                  <a:pt x="870845" y="91873"/>
                                  <a:pt x="901412" y="85552"/>
                                </a:cubicBezTo>
                                <a:cubicBezTo>
                                  <a:pt x="906780" y="84426"/>
                                  <a:pt x="908252" y="85032"/>
                                  <a:pt x="907040" y="90574"/>
                                </a:cubicBezTo>
                                <a:cubicBezTo>
                                  <a:pt x="902970" y="108845"/>
                                  <a:pt x="892146" y="123912"/>
                                  <a:pt x="880457" y="137073"/>
                                </a:cubicBezTo>
                                <a:cubicBezTo>
                                  <a:pt x="873443" y="145040"/>
                                  <a:pt x="858722" y="142182"/>
                                  <a:pt x="847379" y="142788"/>
                                </a:cubicBezTo>
                                <a:cubicBezTo>
                                  <a:pt x="826510" y="143914"/>
                                  <a:pt x="805382" y="141663"/>
                                  <a:pt x="784600" y="145473"/>
                                </a:cubicBezTo>
                                <a:cubicBezTo>
                                  <a:pt x="782349" y="145906"/>
                                  <a:pt x="779838" y="145473"/>
                                  <a:pt x="777153" y="148936"/>
                                </a:cubicBezTo>
                                <a:cubicBezTo>
                                  <a:pt x="790315" y="151534"/>
                                  <a:pt x="802611" y="151967"/>
                                  <a:pt x="814214" y="149629"/>
                                </a:cubicBezTo>
                                <a:cubicBezTo>
                                  <a:pt x="832139" y="145992"/>
                                  <a:pt x="850756" y="150322"/>
                                  <a:pt x="868247" y="143481"/>
                                </a:cubicBezTo>
                                <a:cubicBezTo>
                                  <a:pt x="870498" y="142615"/>
                                  <a:pt x="873269" y="143914"/>
                                  <a:pt x="874568" y="146339"/>
                                </a:cubicBezTo>
                                <a:cubicBezTo>
                                  <a:pt x="876040" y="149110"/>
                                  <a:pt x="873702" y="150841"/>
                                  <a:pt x="872230" y="152746"/>
                                </a:cubicBezTo>
                                <a:cubicBezTo>
                                  <a:pt x="857337" y="171796"/>
                                  <a:pt x="842530" y="191020"/>
                                  <a:pt x="827376" y="209810"/>
                                </a:cubicBezTo>
                                <a:cubicBezTo>
                                  <a:pt x="824173" y="213793"/>
                                  <a:pt x="822700" y="217949"/>
                                  <a:pt x="820795" y="222452"/>
                                </a:cubicBezTo>
                                <a:cubicBezTo>
                                  <a:pt x="816553" y="232583"/>
                                  <a:pt x="812656" y="244706"/>
                                  <a:pt x="804603" y="251200"/>
                                </a:cubicBezTo>
                                <a:cubicBezTo>
                                  <a:pt x="785207" y="266787"/>
                                  <a:pt x="779924" y="288781"/>
                                  <a:pt x="772564" y="310169"/>
                                </a:cubicBezTo>
                                <a:cubicBezTo>
                                  <a:pt x="770746" y="315364"/>
                                  <a:pt x="768754" y="319953"/>
                                  <a:pt x="762520" y="318308"/>
                                </a:cubicBezTo>
                                <a:cubicBezTo>
                                  <a:pt x="746847" y="314065"/>
                                  <a:pt x="730481" y="318135"/>
                                  <a:pt x="714722" y="313979"/>
                                </a:cubicBezTo>
                                <a:cubicBezTo>
                                  <a:pt x="707535" y="312074"/>
                                  <a:pt x="700434" y="310169"/>
                                  <a:pt x="693853" y="306705"/>
                                </a:cubicBezTo>
                                <a:cubicBezTo>
                                  <a:pt x="685107" y="302029"/>
                                  <a:pt x="674717" y="301250"/>
                                  <a:pt x="666231" y="297700"/>
                                </a:cubicBezTo>
                                <a:cubicBezTo>
                                  <a:pt x="644843" y="288694"/>
                                  <a:pt x="621896" y="284711"/>
                                  <a:pt x="600681" y="275186"/>
                                </a:cubicBezTo>
                                <a:cubicBezTo>
                                  <a:pt x="551757" y="253278"/>
                                  <a:pt x="507596" y="224617"/>
                                  <a:pt x="470275" y="186084"/>
                                </a:cubicBezTo>
                                <a:cubicBezTo>
                                  <a:pt x="454949" y="170238"/>
                                  <a:pt x="440748" y="153266"/>
                                  <a:pt x="429837" y="130060"/>
                                </a:cubicBezTo>
                                <a:cubicBezTo>
                                  <a:pt x="482312" y="153439"/>
                                  <a:pt x="537297" y="161838"/>
                                  <a:pt x="586307" y="187469"/>
                                </a:cubicBezTo>
                                <a:cubicBezTo>
                                  <a:pt x="586827" y="186517"/>
                                  <a:pt x="587260" y="185651"/>
                                  <a:pt x="587779" y="184698"/>
                                </a:cubicBezTo>
                                <a:cubicBezTo>
                                  <a:pt x="578081" y="179936"/>
                                  <a:pt x="568469" y="174654"/>
                                  <a:pt x="558511" y="170411"/>
                                </a:cubicBezTo>
                                <a:cubicBezTo>
                                  <a:pt x="516948" y="152833"/>
                                  <a:pt x="474172" y="138459"/>
                                  <a:pt x="431136" y="124778"/>
                                </a:cubicBezTo>
                                <a:cubicBezTo>
                                  <a:pt x="427153" y="123565"/>
                                  <a:pt x="423776" y="122007"/>
                                  <a:pt x="421178" y="118197"/>
                                </a:cubicBezTo>
                                <a:cubicBezTo>
                                  <a:pt x="399877" y="86071"/>
                                  <a:pt x="379268" y="53427"/>
                                  <a:pt x="354850" y="23380"/>
                                </a:cubicBezTo>
                                <a:cubicBezTo>
                                  <a:pt x="349741" y="17145"/>
                                  <a:pt x="350780" y="16799"/>
                                  <a:pt x="356841" y="11170"/>
                                </a:cubicBezTo>
                                <a:cubicBezTo>
                                  <a:pt x="360478" y="7793"/>
                                  <a:pt x="354677" y="3897"/>
                                  <a:pt x="356148" y="0"/>
                                </a:cubicBezTo>
                                <a:lnTo>
                                  <a:pt x="314239" y="0"/>
                                </a:lnTo>
                                <a:cubicBezTo>
                                  <a:pt x="321079" y="17145"/>
                                  <a:pt x="336233" y="28055"/>
                                  <a:pt x="346450" y="42689"/>
                                </a:cubicBezTo>
                                <a:cubicBezTo>
                                  <a:pt x="361344" y="63818"/>
                                  <a:pt x="379182" y="83127"/>
                                  <a:pt x="392084" y="105295"/>
                                </a:cubicBezTo>
                                <a:cubicBezTo>
                                  <a:pt x="402475" y="123219"/>
                                  <a:pt x="412259" y="141316"/>
                                  <a:pt x="425248" y="157509"/>
                                </a:cubicBezTo>
                                <a:cubicBezTo>
                                  <a:pt x="461097" y="202536"/>
                                  <a:pt x="500322" y="243580"/>
                                  <a:pt x="552883" y="269558"/>
                                </a:cubicBezTo>
                                <a:cubicBezTo>
                                  <a:pt x="560590" y="273368"/>
                                  <a:pt x="568729" y="276138"/>
                                  <a:pt x="577388" y="279689"/>
                                </a:cubicBezTo>
                                <a:cubicBezTo>
                                  <a:pt x="571067" y="287135"/>
                                  <a:pt x="562495" y="290426"/>
                                  <a:pt x="554528" y="293457"/>
                                </a:cubicBezTo>
                                <a:cubicBezTo>
                                  <a:pt x="537123" y="300124"/>
                                  <a:pt x="521104" y="309303"/>
                                  <a:pt x="504739" y="317789"/>
                                </a:cubicBezTo>
                                <a:cubicBezTo>
                                  <a:pt x="496339" y="322118"/>
                                  <a:pt x="487334" y="321339"/>
                                  <a:pt x="478761" y="324283"/>
                                </a:cubicBezTo>
                                <a:cubicBezTo>
                                  <a:pt x="465686" y="328786"/>
                                  <a:pt x="452438" y="336406"/>
                                  <a:pt x="439189" y="336839"/>
                                </a:cubicBezTo>
                                <a:cubicBezTo>
                                  <a:pt x="419446" y="337445"/>
                                  <a:pt x="404813" y="349568"/>
                                  <a:pt x="387321" y="354763"/>
                                </a:cubicBezTo>
                                <a:cubicBezTo>
                                  <a:pt x="380654" y="356755"/>
                                  <a:pt x="374852" y="362643"/>
                                  <a:pt x="369657" y="369916"/>
                                </a:cubicBezTo>
                                <a:cubicBezTo>
                                  <a:pt x="362210" y="380221"/>
                                  <a:pt x="350347" y="388187"/>
                                  <a:pt x="339956" y="396760"/>
                                </a:cubicBezTo>
                                <a:cubicBezTo>
                                  <a:pt x="317789" y="414944"/>
                                  <a:pt x="285923" y="422044"/>
                                  <a:pt x="271636" y="447848"/>
                                </a:cubicBezTo>
                                <a:cubicBezTo>
                                  <a:pt x="257868" y="472786"/>
                                  <a:pt x="234661" y="484216"/>
                                  <a:pt x="213533" y="498504"/>
                                </a:cubicBezTo>
                                <a:cubicBezTo>
                                  <a:pt x="202450" y="506037"/>
                                  <a:pt x="190933" y="514090"/>
                                  <a:pt x="179590" y="521364"/>
                                </a:cubicBezTo>
                                <a:cubicBezTo>
                                  <a:pt x="171450" y="526559"/>
                                  <a:pt x="163311" y="535565"/>
                                  <a:pt x="155431" y="543098"/>
                                </a:cubicBezTo>
                                <a:cubicBezTo>
                                  <a:pt x="143741" y="554268"/>
                                  <a:pt x="130319" y="562928"/>
                                  <a:pt x="116984" y="572020"/>
                                </a:cubicBezTo>
                                <a:cubicBezTo>
                                  <a:pt x="97675" y="585268"/>
                                  <a:pt x="76979" y="593927"/>
                                  <a:pt x="54812" y="598776"/>
                                </a:cubicBezTo>
                                <a:cubicBezTo>
                                  <a:pt x="36888" y="602673"/>
                                  <a:pt x="18271" y="603366"/>
                                  <a:pt x="0" y="605444"/>
                                </a:cubicBezTo>
                                <a:cubicBezTo>
                                  <a:pt x="0" y="609600"/>
                                  <a:pt x="0" y="613670"/>
                                  <a:pt x="0" y="617826"/>
                                </a:cubicBezTo>
                                <a:cubicBezTo>
                                  <a:pt x="5975" y="618346"/>
                                  <a:pt x="10218" y="624234"/>
                                  <a:pt x="17318" y="622502"/>
                                </a:cubicBezTo>
                                <a:cubicBezTo>
                                  <a:pt x="31259" y="619125"/>
                                  <a:pt x="45460" y="616874"/>
                                  <a:pt x="59488" y="614103"/>
                                </a:cubicBezTo>
                                <a:cubicBezTo>
                                  <a:pt x="105728" y="605011"/>
                                  <a:pt x="151794" y="593581"/>
                                  <a:pt x="199419" y="595745"/>
                                </a:cubicBezTo>
                                <a:cubicBezTo>
                                  <a:pt x="212061" y="596352"/>
                                  <a:pt x="224877" y="601287"/>
                                  <a:pt x="237173" y="599902"/>
                                </a:cubicBezTo>
                                <a:cubicBezTo>
                                  <a:pt x="265574" y="596611"/>
                                  <a:pt x="294409" y="596265"/>
                                  <a:pt x="322291" y="589078"/>
                                </a:cubicBezTo>
                                <a:cubicBezTo>
                                  <a:pt x="334501" y="585961"/>
                                  <a:pt x="346018" y="585788"/>
                                  <a:pt x="358227" y="590463"/>
                                </a:cubicBezTo>
                                <a:cubicBezTo>
                                  <a:pt x="381866" y="599469"/>
                                  <a:pt x="406977" y="600941"/>
                                  <a:pt x="431916" y="603019"/>
                                </a:cubicBezTo>
                                <a:cubicBezTo>
                                  <a:pt x="461183" y="605530"/>
                                  <a:pt x="487334" y="593321"/>
                                  <a:pt x="514696" y="586827"/>
                                </a:cubicBezTo>
                                <a:cubicBezTo>
                                  <a:pt x="529071" y="583363"/>
                                  <a:pt x="543272" y="579640"/>
                                  <a:pt x="555135" y="569595"/>
                                </a:cubicBezTo>
                                <a:cubicBezTo>
                                  <a:pt x="559204" y="566131"/>
                                  <a:pt x="565612" y="565092"/>
                                  <a:pt x="571154" y="563707"/>
                                </a:cubicBezTo>
                                <a:cubicBezTo>
                                  <a:pt x="573752" y="563014"/>
                                  <a:pt x="577648" y="563014"/>
                                  <a:pt x="579380" y="564486"/>
                                </a:cubicBezTo>
                                <a:cubicBezTo>
                                  <a:pt x="582757" y="567344"/>
                                  <a:pt x="579033" y="570461"/>
                                  <a:pt x="577821" y="573145"/>
                                </a:cubicBezTo>
                                <a:cubicBezTo>
                                  <a:pt x="562235" y="608994"/>
                                  <a:pt x="548986" y="645622"/>
                                  <a:pt x="538596" y="683289"/>
                                </a:cubicBezTo>
                                <a:cubicBezTo>
                                  <a:pt x="537643" y="686753"/>
                                  <a:pt x="534872" y="691428"/>
                                  <a:pt x="539028" y="693247"/>
                                </a:cubicBezTo>
                                <a:cubicBezTo>
                                  <a:pt x="546649" y="696624"/>
                                  <a:pt x="542406" y="699568"/>
                                  <a:pt x="539981" y="703291"/>
                                </a:cubicBezTo>
                                <a:cubicBezTo>
                                  <a:pt x="530716" y="717492"/>
                                  <a:pt x="522316" y="732299"/>
                                  <a:pt x="518593" y="748838"/>
                                </a:cubicBezTo>
                                <a:cubicBezTo>
                                  <a:pt x="511320" y="780963"/>
                                  <a:pt x="496686" y="810404"/>
                                  <a:pt x="485948" y="841231"/>
                                </a:cubicBezTo>
                                <a:cubicBezTo>
                                  <a:pt x="477203" y="866515"/>
                                  <a:pt x="473306" y="891800"/>
                                  <a:pt x="472613" y="917864"/>
                                </a:cubicBezTo>
                                <a:cubicBezTo>
                                  <a:pt x="472007" y="941503"/>
                                  <a:pt x="476943" y="964709"/>
                                  <a:pt x="476250" y="988695"/>
                                </a:cubicBezTo>
                                <a:cubicBezTo>
                                  <a:pt x="475384" y="1018742"/>
                                  <a:pt x="476337" y="1049655"/>
                                  <a:pt x="488979" y="1079009"/>
                                </a:cubicBezTo>
                                <a:cubicBezTo>
                                  <a:pt x="495387" y="1093816"/>
                                  <a:pt x="497552" y="1110355"/>
                                  <a:pt x="504739" y="1125422"/>
                                </a:cubicBezTo>
                                <a:cubicBezTo>
                                  <a:pt x="512618" y="1141961"/>
                                  <a:pt x="518940" y="1159106"/>
                                  <a:pt x="522749" y="1177290"/>
                                </a:cubicBezTo>
                                <a:cubicBezTo>
                                  <a:pt x="527425" y="1199717"/>
                                  <a:pt x="532448" y="1222231"/>
                                  <a:pt x="540847" y="1243705"/>
                                </a:cubicBezTo>
                                <a:cubicBezTo>
                                  <a:pt x="544137" y="1252105"/>
                                  <a:pt x="543704" y="1259465"/>
                                  <a:pt x="539635" y="1267171"/>
                                </a:cubicBezTo>
                                <a:cubicBezTo>
                                  <a:pt x="536431" y="1273319"/>
                                  <a:pt x="534786" y="1279727"/>
                                  <a:pt x="538509" y="1286395"/>
                                </a:cubicBezTo>
                                <a:cubicBezTo>
                                  <a:pt x="543704" y="1284490"/>
                                  <a:pt x="539635" y="1278948"/>
                                  <a:pt x="544830" y="1276437"/>
                                </a:cubicBezTo>
                                <a:cubicBezTo>
                                  <a:pt x="551411" y="1292802"/>
                                  <a:pt x="557126" y="1309428"/>
                                  <a:pt x="564833" y="1325101"/>
                                </a:cubicBezTo>
                                <a:cubicBezTo>
                                  <a:pt x="572193" y="1340081"/>
                                  <a:pt x="579726" y="1354282"/>
                                  <a:pt x="569509" y="1370734"/>
                                </a:cubicBezTo>
                                <a:cubicBezTo>
                                  <a:pt x="569335" y="1371081"/>
                                  <a:pt x="570201" y="1372033"/>
                                  <a:pt x="570634" y="1372726"/>
                                </a:cubicBezTo>
                                <a:cubicBezTo>
                                  <a:pt x="582411" y="1361556"/>
                                  <a:pt x="582324" y="1362075"/>
                                  <a:pt x="589251" y="1378094"/>
                                </a:cubicBezTo>
                                <a:cubicBezTo>
                                  <a:pt x="595746" y="1392988"/>
                                  <a:pt x="596005" y="1407535"/>
                                  <a:pt x="594360" y="1423641"/>
                                </a:cubicBezTo>
                                <a:cubicBezTo>
                                  <a:pt x="591762" y="1448146"/>
                                  <a:pt x="599729" y="1472392"/>
                                  <a:pt x="600941" y="1496897"/>
                                </a:cubicBezTo>
                                <a:cubicBezTo>
                                  <a:pt x="602413" y="1527031"/>
                                  <a:pt x="616181" y="1553701"/>
                                  <a:pt x="622675" y="1582362"/>
                                </a:cubicBezTo>
                                <a:cubicBezTo>
                                  <a:pt x="623022" y="1583921"/>
                                  <a:pt x="624147" y="1585306"/>
                                  <a:pt x="625100" y="1586605"/>
                                </a:cubicBezTo>
                                <a:cubicBezTo>
                                  <a:pt x="637309" y="1603750"/>
                                  <a:pt x="649086" y="1621242"/>
                                  <a:pt x="657485" y="1640465"/>
                                </a:cubicBezTo>
                                <a:cubicBezTo>
                                  <a:pt x="665798" y="1659428"/>
                                  <a:pt x="677054" y="1676487"/>
                                  <a:pt x="687705" y="1694065"/>
                                </a:cubicBezTo>
                                <a:cubicBezTo>
                                  <a:pt x="694546" y="1705321"/>
                                  <a:pt x="702685" y="1716838"/>
                                  <a:pt x="703984" y="1729740"/>
                                </a:cubicBezTo>
                                <a:cubicBezTo>
                                  <a:pt x="705110" y="1741257"/>
                                  <a:pt x="709872" y="1749136"/>
                                  <a:pt x="715934" y="1758228"/>
                                </a:cubicBezTo>
                                <a:cubicBezTo>
                                  <a:pt x="725459" y="1772429"/>
                                  <a:pt x="736109" y="1785245"/>
                                  <a:pt x="748579" y="1796588"/>
                                </a:cubicBezTo>
                                <a:cubicBezTo>
                                  <a:pt x="772391" y="1818409"/>
                                  <a:pt x="800706" y="1827934"/>
                                  <a:pt x="832312" y="1820920"/>
                                </a:cubicBezTo>
                                <a:cubicBezTo>
                                  <a:pt x="856644" y="1815465"/>
                                  <a:pt x="881755" y="1812867"/>
                                  <a:pt x="904702" y="1801784"/>
                                </a:cubicBezTo>
                                <a:cubicBezTo>
                                  <a:pt x="910850" y="1798753"/>
                                  <a:pt x="917777" y="1797281"/>
                                  <a:pt x="924878" y="1796502"/>
                                </a:cubicBezTo>
                                <a:cubicBezTo>
                                  <a:pt x="957436" y="1792951"/>
                                  <a:pt x="987570" y="1781262"/>
                                  <a:pt x="1013027" y="1761432"/>
                                </a:cubicBezTo>
                                <a:cubicBezTo>
                                  <a:pt x="1049915" y="1732771"/>
                                  <a:pt x="1081174" y="1697701"/>
                                  <a:pt x="1117629" y="1668087"/>
                                </a:cubicBezTo>
                                <a:cubicBezTo>
                                  <a:pt x="1136852" y="1652414"/>
                                  <a:pt x="1152179" y="1633624"/>
                                  <a:pt x="1178762" y="1631113"/>
                                </a:cubicBezTo>
                                <a:cubicBezTo>
                                  <a:pt x="1179974" y="1631026"/>
                                  <a:pt x="1181100" y="1630161"/>
                                  <a:pt x="1182226" y="1629987"/>
                                </a:cubicBezTo>
                                <a:cubicBezTo>
                                  <a:pt x="1187941" y="1629121"/>
                                  <a:pt x="1190539" y="1619856"/>
                                  <a:pt x="1196773" y="1622800"/>
                                </a:cubicBezTo>
                                <a:cubicBezTo>
                                  <a:pt x="1204653" y="1626524"/>
                                  <a:pt x="1194608" y="1634057"/>
                                  <a:pt x="1198678" y="1639512"/>
                                </a:cubicBezTo>
                                <a:cubicBezTo>
                                  <a:pt x="1203267" y="1637867"/>
                                  <a:pt x="1206298" y="1634230"/>
                                  <a:pt x="1207510" y="1629987"/>
                                </a:cubicBezTo>
                                <a:cubicBezTo>
                                  <a:pt x="1209502" y="1622887"/>
                                  <a:pt x="1213052" y="1622454"/>
                                  <a:pt x="1219979" y="1623320"/>
                                </a:cubicBezTo>
                                <a:cubicBezTo>
                                  <a:pt x="1236605" y="1625311"/>
                                  <a:pt x="1253230" y="1624879"/>
                                  <a:pt x="1269942" y="1622541"/>
                                </a:cubicBezTo>
                                <a:cubicBezTo>
                                  <a:pt x="1308129" y="1617172"/>
                                  <a:pt x="1336877" y="1592320"/>
                                  <a:pt x="1369782" y="1576041"/>
                                </a:cubicBezTo>
                                <a:cubicBezTo>
                                  <a:pt x="1391516" y="1565304"/>
                                  <a:pt x="1404938" y="1543396"/>
                                  <a:pt x="1426499" y="1531534"/>
                                </a:cubicBezTo>
                                <a:cubicBezTo>
                                  <a:pt x="1442172" y="1522961"/>
                                  <a:pt x="1452390" y="1506249"/>
                                  <a:pt x="1469967" y="1499668"/>
                                </a:cubicBezTo>
                                <a:cubicBezTo>
                                  <a:pt x="1472998" y="1498542"/>
                                  <a:pt x="1473604" y="1495598"/>
                                  <a:pt x="1474817" y="1493000"/>
                                </a:cubicBezTo>
                                <a:cubicBezTo>
                                  <a:pt x="1477241" y="1487719"/>
                                  <a:pt x="1481224" y="1481744"/>
                                  <a:pt x="1486680" y="1481484"/>
                                </a:cubicBezTo>
                                <a:cubicBezTo>
                                  <a:pt x="1493694" y="1481138"/>
                                  <a:pt x="1490749" y="1488931"/>
                                  <a:pt x="1492481" y="1493087"/>
                                </a:cubicBezTo>
                                <a:cubicBezTo>
                                  <a:pt x="1492741" y="1493866"/>
                                  <a:pt x="1493260" y="1494559"/>
                                  <a:pt x="1493694" y="1495252"/>
                                </a:cubicBezTo>
                                <a:cubicBezTo>
                                  <a:pt x="1508674" y="1519930"/>
                                  <a:pt x="1527983" y="1541232"/>
                                  <a:pt x="1546774" y="1562793"/>
                                </a:cubicBezTo>
                                <a:cubicBezTo>
                                  <a:pt x="1567902" y="1587038"/>
                                  <a:pt x="1600807" y="1593446"/>
                                  <a:pt x="1628342" y="1607041"/>
                                </a:cubicBezTo>
                                <a:cubicBezTo>
                                  <a:pt x="1650856" y="1618124"/>
                                  <a:pt x="1675448" y="1626437"/>
                                  <a:pt x="1698481" y="1637694"/>
                                </a:cubicBezTo>
                                <a:cubicBezTo>
                                  <a:pt x="1734762" y="1655358"/>
                                  <a:pt x="1766195" y="1677439"/>
                                  <a:pt x="1786024" y="1714067"/>
                                </a:cubicBezTo>
                                <a:cubicBezTo>
                                  <a:pt x="1796415" y="1733204"/>
                                  <a:pt x="1812694" y="1747578"/>
                                  <a:pt x="1833303" y="1755804"/>
                                </a:cubicBezTo>
                                <a:cubicBezTo>
                                  <a:pt x="1857548" y="1765502"/>
                                  <a:pt x="1879629" y="1778837"/>
                                  <a:pt x="1901017" y="1793471"/>
                                </a:cubicBezTo>
                                <a:cubicBezTo>
                                  <a:pt x="1920154" y="1806546"/>
                                  <a:pt x="1941715" y="1810876"/>
                                  <a:pt x="1963622" y="1811309"/>
                                </a:cubicBezTo>
                                <a:lnTo>
                                  <a:pt x="1963622" y="1799706"/>
                                </a:lnTo>
                                <a:cubicBezTo>
                                  <a:pt x="1945265" y="1798407"/>
                                  <a:pt x="1928640" y="1789661"/>
                                  <a:pt x="1912447" y="1780309"/>
                                </a:cubicBezTo>
                                <a:cubicBezTo>
                                  <a:pt x="1889414" y="1766974"/>
                                  <a:pt x="1868026" y="1750522"/>
                                  <a:pt x="1841962" y="1742815"/>
                                </a:cubicBezTo>
                                <a:cubicBezTo>
                                  <a:pt x="1833909" y="1740477"/>
                                  <a:pt x="1826982" y="1735022"/>
                                  <a:pt x="1821786" y="1729047"/>
                                </a:cubicBezTo>
                                <a:cubicBezTo>
                                  <a:pt x="1806806" y="1711989"/>
                                  <a:pt x="1788709" y="1698048"/>
                                  <a:pt x="1777712" y="1677093"/>
                                </a:cubicBezTo>
                                <a:cubicBezTo>
                                  <a:pt x="1767407" y="1657437"/>
                                  <a:pt x="1746625" y="1647219"/>
                                  <a:pt x="1728268" y="1635702"/>
                                </a:cubicBezTo>
                                <a:cubicBezTo>
                                  <a:pt x="1692939" y="1613448"/>
                                  <a:pt x="1653194" y="1600546"/>
                                  <a:pt x="1614921" y="1584527"/>
                                </a:cubicBezTo>
                                <a:cubicBezTo>
                                  <a:pt x="1562966" y="1562706"/>
                                  <a:pt x="1527204" y="1525039"/>
                                  <a:pt x="1502872" y="1475249"/>
                                </a:cubicBezTo>
                                <a:cubicBezTo>
                                  <a:pt x="1502526" y="1474470"/>
                                  <a:pt x="1502093" y="1473777"/>
                                  <a:pt x="1502006" y="1472911"/>
                                </a:cubicBezTo>
                                <a:cubicBezTo>
                                  <a:pt x="1498283" y="1439487"/>
                                  <a:pt x="1478280" y="1411345"/>
                                  <a:pt x="1471180" y="1378874"/>
                                </a:cubicBezTo>
                                <a:cubicBezTo>
                                  <a:pt x="1468582" y="1367011"/>
                                  <a:pt x="1462174" y="1355408"/>
                                  <a:pt x="1453082" y="1347008"/>
                                </a:cubicBezTo>
                                <a:cubicBezTo>
                                  <a:pt x="1443298" y="1338089"/>
                                  <a:pt x="1436457" y="1327612"/>
                                  <a:pt x="1430136" y="1316269"/>
                                </a:cubicBezTo>
                                <a:cubicBezTo>
                                  <a:pt x="1426499" y="1309774"/>
                                  <a:pt x="1431521" y="1305012"/>
                                  <a:pt x="1432300" y="1298864"/>
                                </a:cubicBezTo>
                                <a:cubicBezTo>
                                  <a:pt x="1437842" y="1308735"/>
                                  <a:pt x="1443990" y="1318347"/>
                                  <a:pt x="1448753" y="1328564"/>
                                </a:cubicBezTo>
                                <a:cubicBezTo>
                                  <a:pt x="1460616" y="1353849"/>
                                  <a:pt x="1480358" y="1370734"/>
                                  <a:pt x="1504604" y="1383376"/>
                                </a:cubicBezTo>
                                <a:cubicBezTo>
                                  <a:pt x="1516553" y="1389611"/>
                                  <a:pt x="1527724" y="1397491"/>
                                  <a:pt x="1539500" y="1404158"/>
                                </a:cubicBezTo>
                                <a:cubicBezTo>
                                  <a:pt x="1549198" y="1409700"/>
                                  <a:pt x="1559589" y="1412384"/>
                                  <a:pt x="1570759" y="1414289"/>
                                </a:cubicBezTo>
                                <a:cubicBezTo>
                                  <a:pt x="1591974" y="1417840"/>
                                  <a:pt x="1606954" y="1432473"/>
                                  <a:pt x="1620376" y="1448406"/>
                                </a:cubicBezTo>
                                <a:cubicBezTo>
                                  <a:pt x="1633278" y="1463733"/>
                                  <a:pt x="1644968" y="1480185"/>
                                  <a:pt x="1659515" y="1494213"/>
                                </a:cubicBezTo>
                                <a:cubicBezTo>
                                  <a:pt x="1678478" y="1512570"/>
                                  <a:pt x="1701685" y="1518631"/>
                                  <a:pt x="1726970" y="1519844"/>
                                </a:cubicBezTo>
                                <a:cubicBezTo>
                                  <a:pt x="1748703" y="1520883"/>
                                  <a:pt x="1770525" y="1518372"/>
                                  <a:pt x="1792259" y="1522095"/>
                                </a:cubicBezTo>
                                <a:cubicBezTo>
                                  <a:pt x="1808105" y="1524779"/>
                                  <a:pt x="1822046" y="1531187"/>
                                  <a:pt x="1835641" y="1538980"/>
                                </a:cubicBezTo>
                                <a:cubicBezTo>
                                  <a:pt x="1844300" y="1544003"/>
                                  <a:pt x="1849236" y="1551190"/>
                                  <a:pt x="1848283" y="1562273"/>
                                </a:cubicBezTo>
                                <a:cubicBezTo>
                                  <a:pt x="1847071" y="1576128"/>
                                  <a:pt x="1848803" y="1590155"/>
                                  <a:pt x="1845945" y="1604010"/>
                                </a:cubicBezTo>
                                <a:cubicBezTo>
                                  <a:pt x="1844300" y="1612409"/>
                                  <a:pt x="1845339" y="1621068"/>
                                  <a:pt x="1848543" y="1629468"/>
                                </a:cubicBezTo>
                                <a:cubicBezTo>
                                  <a:pt x="1853565" y="1642889"/>
                                  <a:pt x="1857722" y="1656657"/>
                                  <a:pt x="1862744" y="1670166"/>
                                </a:cubicBezTo>
                                <a:cubicBezTo>
                                  <a:pt x="1874174" y="1700992"/>
                                  <a:pt x="1898246" y="1719263"/>
                                  <a:pt x="1925869" y="1734589"/>
                                </a:cubicBezTo>
                                <a:cubicBezTo>
                                  <a:pt x="1938078" y="1741343"/>
                                  <a:pt x="1950634" y="1747058"/>
                                  <a:pt x="1963535" y="1751994"/>
                                </a:cubicBezTo>
                                <a:lnTo>
                                  <a:pt x="1963535" y="1736840"/>
                                </a:lnTo>
                                <a:cubicBezTo>
                                  <a:pt x="1958860" y="1734156"/>
                                  <a:pt x="1954184" y="1731472"/>
                                  <a:pt x="1949335" y="1729653"/>
                                </a:cubicBezTo>
                                <a:cubicBezTo>
                                  <a:pt x="1931237" y="1722899"/>
                                  <a:pt x="1914525" y="1712335"/>
                                  <a:pt x="1900411" y="1699087"/>
                                </a:cubicBezTo>
                                <a:cubicBezTo>
                                  <a:pt x="1882833" y="1682635"/>
                                  <a:pt x="1869498" y="1664104"/>
                                  <a:pt x="1866987" y="1638127"/>
                                </a:cubicBezTo>
                                <a:cubicBezTo>
                                  <a:pt x="1865428" y="1622541"/>
                                  <a:pt x="1859021" y="1607301"/>
                                  <a:pt x="1860233" y="1591021"/>
                                </a:cubicBezTo>
                                <a:cubicBezTo>
                                  <a:pt x="1860752" y="1584527"/>
                                  <a:pt x="1860752" y="1578033"/>
                                  <a:pt x="1862225" y="1571538"/>
                                </a:cubicBezTo>
                                <a:cubicBezTo>
                                  <a:pt x="1866727" y="1551709"/>
                                  <a:pt x="1860839" y="1537422"/>
                                  <a:pt x="1843434" y="1526338"/>
                                </a:cubicBezTo>
                                <a:cubicBezTo>
                                  <a:pt x="1816418" y="1509106"/>
                                  <a:pt x="1786544" y="1504344"/>
                                  <a:pt x="1755112" y="1507461"/>
                                </a:cubicBezTo>
                                <a:cubicBezTo>
                                  <a:pt x="1743162" y="1508674"/>
                                  <a:pt x="1730952" y="1508241"/>
                                  <a:pt x="1723852" y="1497590"/>
                                </a:cubicBezTo>
                                <a:cubicBezTo>
                                  <a:pt x="1719522" y="1491182"/>
                                  <a:pt x="1718657" y="1482090"/>
                                  <a:pt x="1717358" y="1474297"/>
                                </a:cubicBezTo>
                                <a:cubicBezTo>
                                  <a:pt x="1713115" y="1448753"/>
                                  <a:pt x="1705495" y="1424074"/>
                                  <a:pt x="1700299" y="1398876"/>
                                </a:cubicBezTo>
                                <a:cubicBezTo>
                                  <a:pt x="1697268" y="1384242"/>
                                  <a:pt x="1701858" y="1369608"/>
                                  <a:pt x="1697355" y="1355234"/>
                                </a:cubicBezTo>
                                <a:cubicBezTo>
                                  <a:pt x="1691380" y="1336531"/>
                                  <a:pt x="1693632" y="1316875"/>
                                  <a:pt x="1692506" y="1297738"/>
                                </a:cubicBezTo>
                                <a:cubicBezTo>
                                  <a:pt x="1691900" y="1288300"/>
                                  <a:pt x="1691986" y="1278688"/>
                                  <a:pt x="1689476" y="1269683"/>
                                </a:cubicBezTo>
                                <a:cubicBezTo>
                                  <a:pt x="1684366" y="1251498"/>
                                  <a:pt x="1688869" y="1232881"/>
                                  <a:pt x="1688956" y="1214957"/>
                                </a:cubicBezTo>
                                <a:cubicBezTo>
                                  <a:pt x="1689043" y="1200410"/>
                                  <a:pt x="1684366" y="1185430"/>
                                  <a:pt x="1688956" y="1170103"/>
                                </a:cubicBezTo>
                                <a:cubicBezTo>
                                  <a:pt x="1692593" y="1158067"/>
                                  <a:pt x="1684107" y="1143779"/>
                                  <a:pt x="1687137" y="1132090"/>
                                </a:cubicBezTo>
                                <a:cubicBezTo>
                                  <a:pt x="1691986" y="1113819"/>
                                  <a:pt x="1684280" y="1096068"/>
                                  <a:pt x="1689649" y="1077537"/>
                                </a:cubicBezTo>
                                <a:cubicBezTo>
                                  <a:pt x="1694325" y="1061691"/>
                                  <a:pt x="1691640" y="1043680"/>
                                  <a:pt x="1691900" y="1026622"/>
                                </a:cubicBezTo>
                                <a:cubicBezTo>
                                  <a:pt x="1692160" y="1011209"/>
                                  <a:pt x="1691900" y="995882"/>
                                  <a:pt x="1691900" y="980469"/>
                                </a:cubicBezTo>
                                <a:cubicBezTo>
                                  <a:pt x="1691900" y="976919"/>
                                  <a:pt x="1693199" y="972936"/>
                                  <a:pt x="1687397" y="970165"/>
                                </a:cubicBezTo>
                                <a:cubicBezTo>
                                  <a:pt x="1686618" y="989821"/>
                                  <a:pt x="1681423" y="1008524"/>
                                  <a:pt x="1686618" y="1027748"/>
                                </a:cubicBezTo>
                                <a:cubicBezTo>
                                  <a:pt x="1687137" y="1029566"/>
                                  <a:pt x="1686012" y="1031731"/>
                                  <a:pt x="1685839" y="1033722"/>
                                </a:cubicBezTo>
                                <a:cubicBezTo>
                                  <a:pt x="1683414" y="1059526"/>
                                  <a:pt x="1681942" y="1085244"/>
                                  <a:pt x="1681423" y="1111221"/>
                                </a:cubicBezTo>
                                <a:cubicBezTo>
                                  <a:pt x="1680903" y="1136852"/>
                                  <a:pt x="1685579" y="1162483"/>
                                  <a:pt x="1680124" y="1188200"/>
                                </a:cubicBezTo>
                                <a:cubicBezTo>
                                  <a:pt x="1677526" y="1200583"/>
                                  <a:pt x="1683155" y="1213312"/>
                                  <a:pt x="1682462" y="1226214"/>
                                </a:cubicBezTo>
                                <a:cubicBezTo>
                                  <a:pt x="1680124" y="1269423"/>
                                  <a:pt x="1682375" y="1312718"/>
                                  <a:pt x="1688004" y="1355321"/>
                                </a:cubicBezTo>
                                <a:cubicBezTo>
                                  <a:pt x="1694151" y="1401907"/>
                                  <a:pt x="1701338" y="1448579"/>
                                  <a:pt x="1714240" y="1494040"/>
                                </a:cubicBezTo>
                                <a:cubicBezTo>
                                  <a:pt x="1715193" y="1497330"/>
                                  <a:pt x="1718830" y="1501140"/>
                                  <a:pt x="1715020" y="1504257"/>
                                </a:cubicBezTo>
                                <a:cubicBezTo>
                                  <a:pt x="1711210" y="1507288"/>
                                  <a:pt x="1707227" y="1504171"/>
                                  <a:pt x="1703503" y="1502612"/>
                                </a:cubicBezTo>
                                <a:cubicBezTo>
                                  <a:pt x="1689389" y="1496637"/>
                                  <a:pt x="1677266" y="1487372"/>
                                  <a:pt x="1664537" y="1478973"/>
                                </a:cubicBezTo>
                                <a:cubicBezTo>
                                  <a:pt x="1660814" y="1476462"/>
                                  <a:pt x="1658302" y="1472911"/>
                                  <a:pt x="1657263" y="1468062"/>
                                </a:cubicBezTo>
                                <a:cubicBezTo>
                                  <a:pt x="1652588" y="1445635"/>
                                  <a:pt x="1646440" y="1423295"/>
                                  <a:pt x="1651635" y="1400002"/>
                                </a:cubicBezTo>
                                <a:cubicBezTo>
                                  <a:pt x="1653107" y="1393594"/>
                                  <a:pt x="1647306" y="1389178"/>
                                  <a:pt x="1647306" y="1382511"/>
                                </a:cubicBezTo>
                                <a:cubicBezTo>
                                  <a:pt x="1647132" y="1359737"/>
                                  <a:pt x="1646786" y="1336964"/>
                                  <a:pt x="1643236" y="1314277"/>
                                </a:cubicBezTo>
                                <a:cubicBezTo>
                                  <a:pt x="1640032" y="1294188"/>
                                  <a:pt x="1647219" y="1273839"/>
                                  <a:pt x="1645141" y="1253230"/>
                                </a:cubicBezTo>
                                <a:cubicBezTo>
                                  <a:pt x="1641851" y="1221192"/>
                                  <a:pt x="1644189" y="1188893"/>
                                  <a:pt x="1645661" y="1156855"/>
                                </a:cubicBezTo>
                                <a:cubicBezTo>
                                  <a:pt x="1646786" y="1132869"/>
                                  <a:pt x="1646613" y="1108797"/>
                                  <a:pt x="1647825" y="1083166"/>
                                </a:cubicBezTo>
                                <a:cubicBezTo>
                                  <a:pt x="1654926" y="1088275"/>
                                  <a:pt x="1652501" y="1096847"/>
                                  <a:pt x="1661507" y="1102908"/>
                                </a:cubicBezTo>
                                <a:cubicBezTo>
                                  <a:pt x="1649817" y="1058141"/>
                                  <a:pt x="1647739" y="1015711"/>
                                  <a:pt x="1651116" y="971377"/>
                                </a:cubicBezTo>
                                <a:cubicBezTo>
                                  <a:pt x="1660554" y="980036"/>
                                  <a:pt x="1655532" y="991033"/>
                                  <a:pt x="1660034" y="1002636"/>
                                </a:cubicBezTo>
                                <a:cubicBezTo>
                                  <a:pt x="1663585" y="991120"/>
                                  <a:pt x="1663844" y="981854"/>
                                  <a:pt x="1661766" y="973888"/>
                                </a:cubicBezTo>
                                <a:cubicBezTo>
                                  <a:pt x="1658389" y="960986"/>
                                  <a:pt x="1658909" y="947305"/>
                                  <a:pt x="1653021" y="935095"/>
                                </a:cubicBezTo>
                                <a:cubicBezTo>
                                  <a:pt x="1650077" y="928947"/>
                                  <a:pt x="1652155" y="921847"/>
                                  <a:pt x="1653367" y="916738"/>
                                </a:cubicBezTo>
                                <a:cubicBezTo>
                                  <a:pt x="1656658" y="903316"/>
                                  <a:pt x="1657350" y="890068"/>
                                  <a:pt x="1657697" y="876560"/>
                                </a:cubicBezTo>
                                <a:cubicBezTo>
                                  <a:pt x="1657783" y="873529"/>
                                  <a:pt x="1658649" y="870065"/>
                                  <a:pt x="1663585" y="868507"/>
                                </a:cubicBezTo>
                                <a:cubicBezTo>
                                  <a:pt x="1667828" y="891107"/>
                                  <a:pt x="1674755" y="912841"/>
                                  <a:pt x="1676054" y="934749"/>
                                </a:cubicBezTo>
                                <a:cubicBezTo>
                                  <a:pt x="1684107" y="936654"/>
                                  <a:pt x="1679777" y="928168"/>
                                  <a:pt x="1686965" y="929120"/>
                                </a:cubicBezTo>
                                <a:cubicBezTo>
                                  <a:pt x="1680816" y="932065"/>
                                  <a:pt x="1692247" y="942109"/>
                                  <a:pt x="1678911" y="941590"/>
                                </a:cubicBezTo>
                                <a:cubicBezTo>
                                  <a:pt x="1676054" y="941503"/>
                                  <a:pt x="1678132" y="945486"/>
                                  <a:pt x="1679431" y="947305"/>
                                </a:cubicBezTo>
                                <a:cubicBezTo>
                                  <a:pt x="1681769" y="950595"/>
                                  <a:pt x="1685839" y="952673"/>
                                  <a:pt x="1686791" y="957003"/>
                                </a:cubicBezTo>
                                <a:cubicBezTo>
                                  <a:pt x="1687484" y="960120"/>
                                  <a:pt x="1687051" y="964450"/>
                                  <a:pt x="1692073" y="963237"/>
                                </a:cubicBezTo>
                                <a:cubicBezTo>
                                  <a:pt x="1695797" y="962285"/>
                                  <a:pt x="1694584" y="958561"/>
                                  <a:pt x="1694671" y="955877"/>
                                </a:cubicBezTo>
                                <a:cubicBezTo>
                                  <a:pt x="1695017" y="944793"/>
                                  <a:pt x="1688609" y="935009"/>
                                  <a:pt x="1688783" y="923838"/>
                                </a:cubicBezTo>
                                <a:cubicBezTo>
                                  <a:pt x="1688783" y="921414"/>
                                  <a:pt x="1686185" y="919942"/>
                                  <a:pt x="1683155" y="920461"/>
                                </a:cubicBezTo>
                                <a:cubicBezTo>
                                  <a:pt x="1679171" y="921154"/>
                                  <a:pt x="1679691" y="918037"/>
                                  <a:pt x="1679604" y="915699"/>
                                </a:cubicBezTo>
                                <a:cubicBezTo>
                                  <a:pt x="1679517" y="912841"/>
                                  <a:pt x="1679777" y="912322"/>
                                  <a:pt x="1683587" y="912841"/>
                                </a:cubicBezTo>
                                <a:cubicBezTo>
                                  <a:pt x="1689822" y="913621"/>
                                  <a:pt x="1687137" y="907300"/>
                                  <a:pt x="1686791" y="904788"/>
                                </a:cubicBezTo>
                                <a:cubicBezTo>
                                  <a:pt x="1683847" y="883747"/>
                                  <a:pt x="1680037" y="862878"/>
                                  <a:pt x="1672244" y="843049"/>
                                </a:cubicBezTo>
                                <a:cubicBezTo>
                                  <a:pt x="1672244" y="843049"/>
                                  <a:pt x="1672331" y="843136"/>
                                  <a:pt x="1672331" y="843136"/>
                                </a:cubicBezTo>
                                <a:cubicBezTo>
                                  <a:pt x="1671984" y="839672"/>
                                  <a:pt x="1673370" y="835775"/>
                                  <a:pt x="1669819" y="833178"/>
                                </a:cubicBezTo>
                                <a:cubicBezTo>
                                  <a:pt x="1669386" y="818804"/>
                                  <a:pt x="1665750" y="804689"/>
                                  <a:pt x="1667222" y="790229"/>
                                </a:cubicBezTo>
                                <a:cubicBezTo>
                                  <a:pt x="1667308" y="789016"/>
                                  <a:pt x="1667482" y="787371"/>
                                  <a:pt x="1666875" y="786592"/>
                                </a:cubicBezTo>
                                <a:cubicBezTo>
                                  <a:pt x="1645574" y="762087"/>
                                  <a:pt x="1648258" y="729269"/>
                                  <a:pt x="1636915" y="701213"/>
                                </a:cubicBezTo>
                                <a:cubicBezTo>
                                  <a:pt x="1633538" y="692727"/>
                                  <a:pt x="1633018" y="682683"/>
                                  <a:pt x="1623666" y="675323"/>
                                </a:cubicBezTo>
                                <a:cubicBezTo>
                                  <a:pt x="1621848" y="688917"/>
                                  <a:pt x="1624619" y="700694"/>
                                  <a:pt x="1628342" y="712470"/>
                                </a:cubicBezTo>
                                <a:cubicBezTo>
                                  <a:pt x="1622541" y="712383"/>
                                  <a:pt x="1623580" y="708400"/>
                                  <a:pt x="1622021" y="706322"/>
                                </a:cubicBezTo>
                                <a:cubicBezTo>
                                  <a:pt x="1620896" y="704850"/>
                                  <a:pt x="1619164" y="704417"/>
                                  <a:pt x="1617692" y="705370"/>
                                </a:cubicBezTo>
                                <a:cubicBezTo>
                                  <a:pt x="1616912" y="705889"/>
                                  <a:pt x="1616133" y="707881"/>
                                  <a:pt x="1616479" y="708400"/>
                                </a:cubicBezTo>
                                <a:cubicBezTo>
                                  <a:pt x="1624359" y="720177"/>
                                  <a:pt x="1616739" y="734724"/>
                                  <a:pt x="1624013" y="747280"/>
                                </a:cubicBezTo>
                                <a:cubicBezTo>
                                  <a:pt x="1630247" y="738967"/>
                                  <a:pt x="1621761" y="729615"/>
                                  <a:pt x="1626697" y="720696"/>
                                </a:cubicBezTo>
                                <a:cubicBezTo>
                                  <a:pt x="1635702" y="736975"/>
                                  <a:pt x="1637001" y="754640"/>
                                  <a:pt x="1639945" y="771698"/>
                                </a:cubicBezTo>
                                <a:cubicBezTo>
                                  <a:pt x="1643149" y="790402"/>
                                  <a:pt x="1646526" y="808846"/>
                                  <a:pt x="1655359" y="825904"/>
                                </a:cubicBezTo>
                                <a:cubicBezTo>
                                  <a:pt x="1657177" y="829368"/>
                                  <a:pt x="1657523" y="832745"/>
                                  <a:pt x="1656917" y="836555"/>
                                </a:cubicBezTo>
                                <a:cubicBezTo>
                                  <a:pt x="1654233" y="854306"/>
                                  <a:pt x="1651895" y="872144"/>
                                  <a:pt x="1649297" y="890847"/>
                                </a:cubicBezTo>
                                <a:cubicBezTo>
                                  <a:pt x="1637434" y="885825"/>
                                  <a:pt x="1640292" y="872144"/>
                                  <a:pt x="1633538" y="864264"/>
                                </a:cubicBezTo>
                                <a:cubicBezTo>
                                  <a:pt x="1630940" y="861233"/>
                                  <a:pt x="1636049" y="860887"/>
                                  <a:pt x="1638906" y="861753"/>
                                </a:cubicBezTo>
                                <a:cubicBezTo>
                                  <a:pt x="1641504" y="862445"/>
                                  <a:pt x="1644102" y="862532"/>
                                  <a:pt x="1644535" y="859155"/>
                                </a:cubicBezTo>
                                <a:cubicBezTo>
                                  <a:pt x="1644881" y="856384"/>
                                  <a:pt x="1642890" y="856038"/>
                                  <a:pt x="1640465" y="856298"/>
                                </a:cubicBezTo>
                                <a:cubicBezTo>
                                  <a:pt x="1635616" y="856817"/>
                                  <a:pt x="1636135" y="852574"/>
                                  <a:pt x="1634750" y="849803"/>
                                </a:cubicBezTo>
                                <a:cubicBezTo>
                                  <a:pt x="1626091" y="831446"/>
                                  <a:pt x="1630160" y="811530"/>
                                  <a:pt x="1627996" y="792393"/>
                                </a:cubicBezTo>
                                <a:cubicBezTo>
                                  <a:pt x="1626610" y="780271"/>
                                  <a:pt x="1630247" y="767715"/>
                                  <a:pt x="1624186" y="755333"/>
                                </a:cubicBezTo>
                                <a:cubicBezTo>
                                  <a:pt x="1616393" y="769707"/>
                                  <a:pt x="1626697" y="784167"/>
                                  <a:pt x="1621761" y="798888"/>
                                </a:cubicBezTo>
                                <a:cubicBezTo>
                                  <a:pt x="1613535" y="789276"/>
                                  <a:pt x="1612496" y="777327"/>
                                  <a:pt x="1611284" y="766330"/>
                                </a:cubicBezTo>
                                <a:cubicBezTo>
                                  <a:pt x="1608773" y="744509"/>
                                  <a:pt x="1611890" y="722428"/>
                                  <a:pt x="1606435" y="700607"/>
                                </a:cubicBezTo>
                                <a:cubicBezTo>
                                  <a:pt x="1604703" y="693853"/>
                                  <a:pt x="1599334" y="682683"/>
                                  <a:pt x="1613362" y="678267"/>
                                </a:cubicBezTo>
                                <a:cubicBezTo>
                                  <a:pt x="1617519" y="676968"/>
                                  <a:pt x="1615527" y="671080"/>
                                  <a:pt x="1611630" y="668222"/>
                                </a:cubicBezTo>
                                <a:cubicBezTo>
                                  <a:pt x="1595351" y="656446"/>
                                  <a:pt x="1592407" y="639214"/>
                                  <a:pt x="1590416" y="620597"/>
                                </a:cubicBezTo>
                                <a:cubicBezTo>
                                  <a:pt x="1587905" y="597218"/>
                                  <a:pt x="1598642" y="577821"/>
                                  <a:pt x="1605569" y="557039"/>
                                </a:cubicBezTo>
                                <a:cubicBezTo>
                                  <a:pt x="1606262" y="555048"/>
                                  <a:pt x="1606954" y="552623"/>
                                  <a:pt x="1609292" y="552710"/>
                                </a:cubicBezTo>
                                <a:cubicBezTo>
                                  <a:pt x="1612409" y="552883"/>
                                  <a:pt x="1612583" y="555654"/>
                                  <a:pt x="1613016" y="558078"/>
                                </a:cubicBezTo>
                                <a:cubicBezTo>
                                  <a:pt x="1614401" y="565698"/>
                                  <a:pt x="1609898" y="574271"/>
                                  <a:pt x="1617865" y="583450"/>
                                </a:cubicBezTo>
                                <a:cubicBezTo>
                                  <a:pt x="1616739" y="566478"/>
                                  <a:pt x="1615094" y="552190"/>
                                  <a:pt x="1617172" y="537383"/>
                                </a:cubicBezTo>
                                <a:cubicBezTo>
                                  <a:pt x="1620289" y="515043"/>
                                  <a:pt x="1627823" y="494434"/>
                                  <a:pt x="1636741" y="474172"/>
                                </a:cubicBezTo>
                                <a:cubicBezTo>
                                  <a:pt x="1640379" y="465859"/>
                                  <a:pt x="1639512" y="458066"/>
                                  <a:pt x="1638993" y="449320"/>
                                </a:cubicBezTo>
                                <a:cubicBezTo>
                                  <a:pt x="1638387" y="438929"/>
                                  <a:pt x="1636828" y="428192"/>
                                  <a:pt x="1637867" y="418927"/>
                                </a:cubicBezTo>
                                <a:cubicBezTo>
                                  <a:pt x="1646613" y="426720"/>
                                  <a:pt x="1655532" y="435293"/>
                                  <a:pt x="1665057" y="443086"/>
                                </a:cubicBezTo>
                                <a:cubicBezTo>
                                  <a:pt x="1684626" y="459278"/>
                                  <a:pt x="1705668" y="472094"/>
                                  <a:pt x="1731905" y="474605"/>
                                </a:cubicBezTo>
                                <a:cubicBezTo>
                                  <a:pt x="1742902" y="475644"/>
                                  <a:pt x="1745846" y="468890"/>
                                  <a:pt x="1749570" y="461356"/>
                                </a:cubicBezTo>
                                <a:cubicBezTo>
                                  <a:pt x="1753033" y="454429"/>
                                  <a:pt x="1751128" y="450446"/>
                                  <a:pt x="1745153" y="445857"/>
                                </a:cubicBezTo>
                                <a:cubicBezTo>
                                  <a:pt x="1739092" y="441181"/>
                                  <a:pt x="1740997" y="429837"/>
                                  <a:pt x="1747058" y="425335"/>
                                </a:cubicBezTo>
                                <a:cubicBezTo>
                                  <a:pt x="1750349" y="422910"/>
                                  <a:pt x="1751302" y="426027"/>
                                  <a:pt x="1752947" y="427240"/>
                                </a:cubicBezTo>
                                <a:cubicBezTo>
                                  <a:pt x="1759961" y="432348"/>
                                  <a:pt x="1767840" y="440055"/>
                                  <a:pt x="1775547" y="438583"/>
                                </a:cubicBezTo>
                                <a:cubicBezTo>
                                  <a:pt x="1793731" y="435119"/>
                                  <a:pt x="1809923" y="448714"/>
                                  <a:pt x="1827848" y="442739"/>
                                </a:cubicBezTo>
                                <a:cubicBezTo>
                                  <a:pt x="1831312" y="441614"/>
                                  <a:pt x="1835987" y="441440"/>
                                  <a:pt x="1836940" y="437544"/>
                                </a:cubicBezTo>
                                <a:cubicBezTo>
                                  <a:pt x="1837979" y="433214"/>
                                  <a:pt x="1834429" y="430097"/>
                                  <a:pt x="1831398" y="427240"/>
                                </a:cubicBezTo>
                                <a:cubicBezTo>
                                  <a:pt x="1827155" y="423256"/>
                                  <a:pt x="1816764" y="420832"/>
                                  <a:pt x="1819708" y="415550"/>
                                </a:cubicBezTo>
                                <a:cubicBezTo>
                                  <a:pt x="1822739" y="410181"/>
                                  <a:pt x="1831051" y="417108"/>
                                  <a:pt x="1837026" y="418407"/>
                                </a:cubicBezTo>
                                <a:cubicBezTo>
                                  <a:pt x="1843434" y="419793"/>
                                  <a:pt x="1849755" y="421784"/>
                                  <a:pt x="1855903" y="423949"/>
                                </a:cubicBezTo>
                                <a:cubicBezTo>
                                  <a:pt x="1861185" y="425768"/>
                                  <a:pt x="1868285" y="424815"/>
                                  <a:pt x="1869758" y="421871"/>
                                </a:cubicBezTo>
                                <a:cubicBezTo>
                                  <a:pt x="1877897" y="406371"/>
                                  <a:pt x="1881447" y="421525"/>
                                  <a:pt x="1884911" y="424382"/>
                                </a:cubicBezTo>
                                <a:cubicBezTo>
                                  <a:pt x="1889760" y="428452"/>
                                  <a:pt x="1893224" y="434253"/>
                                  <a:pt x="1898592" y="438323"/>
                                </a:cubicBezTo>
                                <a:cubicBezTo>
                                  <a:pt x="1903442" y="441960"/>
                                  <a:pt x="1907079" y="441527"/>
                                  <a:pt x="1911928" y="439016"/>
                                </a:cubicBezTo>
                                <a:cubicBezTo>
                                  <a:pt x="1917383" y="436245"/>
                                  <a:pt x="1916170" y="432695"/>
                                  <a:pt x="1915564" y="427846"/>
                                </a:cubicBezTo>
                                <a:cubicBezTo>
                                  <a:pt x="1914871" y="421784"/>
                                  <a:pt x="1908897" y="412779"/>
                                  <a:pt x="1916257" y="410008"/>
                                </a:cubicBezTo>
                                <a:cubicBezTo>
                                  <a:pt x="1922578" y="407670"/>
                                  <a:pt x="1927687" y="416589"/>
                                  <a:pt x="1931843" y="422044"/>
                                </a:cubicBezTo>
                                <a:cubicBezTo>
                                  <a:pt x="1940329" y="433301"/>
                                  <a:pt x="1945178" y="445770"/>
                                  <a:pt x="1944486" y="460577"/>
                                </a:cubicBezTo>
                                <a:cubicBezTo>
                                  <a:pt x="1939203" y="459538"/>
                                  <a:pt x="1939377" y="455208"/>
                                  <a:pt x="1936866" y="453303"/>
                                </a:cubicBezTo>
                                <a:cubicBezTo>
                                  <a:pt x="1934008" y="451052"/>
                                  <a:pt x="1933749" y="443605"/>
                                  <a:pt x="1928553" y="446809"/>
                                </a:cubicBezTo>
                                <a:cubicBezTo>
                                  <a:pt x="1925262" y="448801"/>
                                  <a:pt x="1926821" y="454602"/>
                                  <a:pt x="1929072" y="458239"/>
                                </a:cubicBezTo>
                                <a:cubicBezTo>
                                  <a:pt x="1939550" y="474951"/>
                                  <a:pt x="1949594" y="491663"/>
                                  <a:pt x="1963535" y="505864"/>
                                </a:cubicBezTo>
                                <a:lnTo>
                                  <a:pt x="1963535" y="455295"/>
                                </a:lnTo>
                                <a:cubicBezTo>
                                  <a:pt x="1957821" y="443172"/>
                                  <a:pt x="1952539" y="430876"/>
                                  <a:pt x="1949075" y="417801"/>
                                </a:cubicBezTo>
                                <a:cubicBezTo>
                                  <a:pt x="1948469" y="415463"/>
                                  <a:pt x="1947343" y="412692"/>
                                  <a:pt x="1945525" y="411480"/>
                                </a:cubicBezTo>
                                <a:cubicBezTo>
                                  <a:pt x="1923444" y="396760"/>
                                  <a:pt x="1927341" y="376930"/>
                                  <a:pt x="1934701" y="356755"/>
                                </a:cubicBezTo>
                                <a:cubicBezTo>
                                  <a:pt x="1937818" y="348182"/>
                                  <a:pt x="1939550" y="339436"/>
                                  <a:pt x="1940935" y="330518"/>
                                </a:cubicBezTo>
                                <a:cubicBezTo>
                                  <a:pt x="1942234" y="322032"/>
                                  <a:pt x="1940676" y="312680"/>
                                  <a:pt x="1949941" y="307138"/>
                                </a:cubicBezTo>
                                <a:cubicBezTo>
                                  <a:pt x="1952365" y="305666"/>
                                  <a:pt x="1952279" y="301943"/>
                                  <a:pt x="1951413" y="299085"/>
                                </a:cubicBezTo>
                                <a:cubicBezTo>
                                  <a:pt x="1943533" y="273021"/>
                                  <a:pt x="1939896" y="245918"/>
                                  <a:pt x="1933749" y="219768"/>
                                </a:cubicBezTo>
                                <a:cubicBezTo>
                                  <a:pt x="1946391" y="223145"/>
                                  <a:pt x="1956349" y="231544"/>
                                  <a:pt x="1963535" y="243234"/>
                                </a:cubicBezTo>
                                <a:lnTo>
                                  <a:pt x="1963535" y="199159"/>
                                </a:lnTo>
                                <a:cubicBezTo>
                                  <a:pt x="1959639" y="197427"/>
                                  <a:pt x="1957041" y="194310"/>
                                  <a:pt x="1953751" y="190846"/>
                                </a:cubicBezTo>
                                <a:cubicBezTo>
                                  <a:pt x="1942754" y="179330"/>
                                  <a:pt x="1928466" y="171277"/>
                                  <a:pt x="1913746" y="165562"/>
                                </a:cubicBezTo>
                                <a:cubicBezTo>
                                  <a:pt x="1903701" y="161665"/>
                                  <a:pt x="1898766" y="155258"/>
                                  <a:pt x="1895388" y="146339"/>
                                </a:cubicBezTo>
                                <a:cubicBezTo>
                                  <a:pt x="1894263" y="143481"/>
                                  <a:pt x="1890713" y="140364"/>
                                  <a:pt x="1894090" y="137506"/>
                                </a:cubicBezTo>
                                <a:cubicBezTo>
                                  <a:pt x="1896601" y="135342"/>
                                  <a:pt x="1899372" y="138372"/>
                                  <a:pt x="1901883" y="139585"/>
                                </a:cubicBezTo>
                                <a:cubicBezTo>
                                  <a:pt x="1910715" y="143654"/>
                                  <a:pt x="1919115" y="149283"/>
                                  <a:pt x="1930458" y="148070"/>
                                </a:cubicBezTo>
                                <a:cubicBezTo>
                                  <a:pt x="1927341" y="142355"/>
                                  <a:pt x="1920240" y="144434"/>
                                  <a:pt x="1916517" y="138372"/>
                                </a:cubicBezTo>
                                <a:cubicBezTo>
                                  <a:pt x="1928899" y="139238"/>
                                  <a:pt x="1939377" y="142615"/>
                                  <a:pt x="1948729" y="149023"/>
                                </a:cubicBezTo>
                                <a:cubicBezTo>
                                  <a:pt x="1954011" y="152660"/>
                                  <a:pt x="1958860" y="156730"/>
                                  <a:pt x="1963535" y="161059"/>
                                </a:cubicBezTo>
                                <a:lnTo>
                                  <a:pt x="1963535" y="139758"/>
                                </a:lnTo>
                                <a:cubicBezTo>
                                  <a:pt x="1939723" y="129627"/>
                                  <a:pt x="1915131" y="120967"/>
                                  <a:pt x="1891406" y="107459"/>
                                </a:cubicBezTo>
                                <a:cubicBezTo>
                                  <a:pt x="1908897" y="103909"/>
                                  <a:pt x="1921452" y="109797"/>
                                  <a:pt x="1934354" y="113521"/>
                                </a:cubicBezTo>
                                <a:cubicBezTo>
                                  <a:pt x="1944053" y="116378"/>
                                  <a:pt x="1953751" y="119149"/>
                                  <a:pt x="1963535" y="121141"/>
                                </a:cubicBezTo>
                                <a:lnTo>
                                  <a:pt x="1963535" y="83647"/>
                                </a:lnTo>
                                <a:cubicBezTo>
                                  <a:pt x="1963189" y="83127"/>
                                  <a:pt x="1963103" y="82261"/>
                                  <a:pt x="1962843" y="81395"/>
                                </a:cubicBezTo>
                                <a:cubicBezTo>
                                  <a:pt x="1963103" y="81222"/>
                                  <a:pt x="1963276" y="81049"/>
                                  <a:pt x="1963535" y="80876"/>
                                </a:cubicBezTo>
                                <a:lnTo>
                                  <a:pt x="1963535" y="48058"/>
                                </a:lnTo>
                                <a:close/>
                                <a:moveTo>
                                  <a:pt x="1669819" y="833178"/>
                                </a:moveTo>
                                <a:cubicBezTo>
                                  <a:pt x="1669993" y="836641"/>
                                  <a:pt x="1668867" y="840451"/>
                                  <a:pt x="1672244" y="843049"/>
                                </a:cubicBezTo>
                                <a:cubicBezTo>
                                  <a:pt x="1672244" y="848764"/>
                                  <a:pt x="1672244" y="854393"/>
                                  <a:pt x="1672244" y="862099"/>
                                </a:cubicBezTo>
                                <a:cubicBezTo>
                                  <a:pt x="1663498" y="851189"/>
                                  <a:pt x="1665317" y="839499"/>
                                  <a:pt x="1660554" y="826250"/>
                                </a:cubicBezTo>
                                <a:cubicBezTo>
                                  <a:pt x="1665317" y="829801"/>
                                  <a:pt x="1667568" y="831533"/>
                                  <a:pt x="1669819" y="833178"/>
                                </a:cubicBezTo>
                                <a:close/>
                                <a:moveTo>
                                  <a:pt x="1654666" y="804863"/>
                                </a:moveTo>
                                <a:cubicBezTo>
                                  <a:pt x="1651549" y="798108"/>
                                  <a:pt x="1648864" y="791268"/>
                                  <a:pt x="1650683" y="782609"/>
                                </a:cubicBezTo>
                                <a:cubicBezTo>
                                  <a:pt x="1661420" y="786419"/>
                                  <a:pt x="1660727" y="795338"/>
                                  <a:pt x="1662199" y="802958"/>
                                </a:cubicBezTo>
                                <a:cubicBezTo>
                                  <a:pt x="1662546" y="804949"/>
                                  <a:pt x="1661853" y="807201"/>
                                  <a:pt x="1659428" y="807807"/>
                                </a:cubicBezTo>
                                <a:cubicBezTo>
                                  <a:pt x="1657004" y="808413"/>
                                  <a:pt x="1655532" y="806768"/>
                                  <a:pt x="1654666" y="804863"/>
                                </a:cubicBezTo>
                                <a:close/>
                                <a:moveTo>
                                  <a:pt x="1802823" y="34810"/>
                                </a:moveTo>
                                <a:cubicBezTo>
                                  <a:pt x="1817284" y="27103"/>
                                  <a:pt x="1829320" y="13508"/>
                                  <a:pt x="1849149" y="18704"/>
                                </a:cubicBezTo>
                                <a:cubicBezTo>
                                  <a:pt x="1857808" y="20955"/>
                                  <a:pt x="1867853" y="16885"/>
                                  <a:pt x="1877118" y="17751"/>
                                </a:cubicBezTo>
                                <a:cubicBezTo>
                                  <a:pt x="1900671" y="19916"/>
                                  <a:pt x="1922059" y="27276"/>
                                  <a:pt x="1937125" y="47105"/>
                                </a:cubicBezTo>
                                <a:cubicBezTo>
                                  <a:pt x="1937472" y="47452"/>
                                  <a:pt x="1937818" y="47885"/>
                                  <a:pt x="1938164" y="48231"/>
                                </a:cubicBezTo>
                                <a:cubicBezTo>
                                  <a:pt x="1937905" y="48145"/>
                                  <a:pt x="1937558" y="48231"/>
                                  <a:pt x="1937472" y="48058"/>
                                </a:cubicBezTo>
                                <a:cubicBezTo>
                                  <a:pt x="1937299" y="47798"/>
                                  <a:pt x="1937212" y="47452"/>
                                  <a:pt x="1937125" y="47192"/>
                                </a:cubicBezTo>
                                <a:cubicBezTo>
                                  <a:pt x="1929419" y="46846"/>
                                  <a:pt x="1921972" y="46499"/>
                                  <a:pt x="1914266" y="43555"/>
                                </a:cubicBezTo>
                                <a:cubicBezTo>
                                  <a:pt x="1905520" y="40265"/>
                                  <a:pt x="1895562" y="40525"/>
                                  <a:pt x="1886729" y="45114"/>
                                </a:cubicBezTo>
                                <a:cubicBezTo>
                                  <a:pt x="1875386" y="51002"/>
                                  <a:pt x="1864303" y="57150"/>
                                  <a:pt x="1852959" y="63038"/>
                                </a:cubicBezTo>
                                <a:cubicBezTo>
                                  <a:pt x="1831918" y="73949"/>
                                  <a:pt x="1808884" y="64164"/>
                                  <a:pt x="1802044" y="41564"/>
                                </a:cubicBezTo>
                                <a:cubicBezTo>
                                  <a:pt x="1801178" y="39053"/>
                                  <a:pt x="1800398" y="36108"/>
                                  <a:pt x="1802823" y="34810"/>
                                </a:cubicBezTo>
                                <a:close/>
                                <a:moveTo>
                                  <a:pt x="1868632" y="159414"/>
                                </a:moveTo>
                                <a:cubicBezTo>
                                  <a:pt x="1871316" y="159760"/>
                                  <a:pt x="1874260" y="160799"/>
                                  <a:pt x="1875733" y="163917"/>
                                </a:cubicBezTo>
                                <a:cubicBezTo>
                                  <a:pt x="1874520" y="166428"/>
                                  <a:pt x="1872788" y="169025"/>
                                  <a:pt x="1870017" y="169372"/>
                                </a:cubicBezTo>
                                <a:cubicBezTo>
                                  <a:pt x="1867074" y="169805"/>
                                  <a:pt x="1865948" y="167034"/>
                                  <a:pt x="1865601" y="164523"/>
                                </a:cubicBezTo>
                                <a:cubicBezTo>
                                  <a:pt x="1865342" y="162185"/>
                                  <a:pt x="1864822" y="158894"/>
                                  <a:pt x="1868632" y="159414"/>
                                </a:cubicBezTo>
                                <a:close/>
                                <a:moveTo>
                                  <a:pt x="1853998" y="165215"/>
                                </a:moveTo>
                                <a:cubicBezTo>
                                  <a:pt x="1839711" y="159414"/>
                                  <a:pt x="1824990" y="156210"/>
                                  <a:pt x="1810443" y="152660"/>
                                </a:cubicBezTo>
                                <a:cubicBezTo>
                                  <a:pt x="1806547" y="151707"/>
                                  <a:pt x="1801784" y="150062"/>
                                  <a:pt x="1801005" y="145559"/>
                                </a:cubicBezTo>
                                <a:cubicBezTo>
                                  <a:pt x="1798667" y="133177"/>
                                  <a:pt x="1789228" y="122786"/>
                                  <a:pt x="1791220" y="109364"/>
                                </a:cubicBezTo>
                                <a:cubicBezTo>
                                  <a:pt x="1793125" y="96895"/>
                                  <a:pt x="1784812" y="88496"/>
                                  <a:pt x="1779357" y="79144"/>
                                </a:cubicBezTo>
                                <a:cubicBezTo>
                                  <a:pt x="1776066" y="73429"/>
                                  <a:pt x="1772949" y="67887"/>
                                  <a:pt x="1772083" y="61133"/>
                                </a:cubicBezTo>
                                <a:cubicBezTo>
                                  <a:pt x="1797974" y="70312"/>
                                  <a:pt x="1852699" y="139411"/>
                                  <a:pt x="1853998" y="165215"/>
                                </a:cubicBezTo>
                                <a:close/>
                                <a:moveTo>
                                  <a:pt x="1830879" y="261245"/>
                                </a:moveTo>
                                <a:cubicBezTo>
                                  <a:pt x="1835035" y="262370"/>
                                  <a:pt x="1839191" y="263150"/>
                                  <a:pt x="1835987" y="269298"/>
                                </a:cubicBezTo>
                                <a:cubicBezTo>
                                  <a:pt x="1833736" y="273541"/>
                                  <a:pt x="1833822" y="277524"/>
                                  <a:pt x="1838065" y="281334"/>
                                </a:cubicBezTo>
                                <a:cubicBezTo>
                                  <a:pt x="1843174" y="285923"/>
                                  <a:pt x="1835554" y="290166"/>
                                  <a:pt x="1836161" y="295275"/>
                                </a:cubicBezTo>
                                <a:cubicBezTo>
                                  <a:pt x="1830792" y="286443"/>
                                  <a:pt x="1821786" y="279602"/>
                                  <a:pt x="1825596" y="267826"/>
                                </a:cubicBezTo>
                                <a:cubicBezTo>
                                  <a:pt x="1826635" y="264882"/>
                                  <a:pt x="1823865" y="259340"/>
                                  <a:pt x="1830879" y="261245"/>
                                </a:cubicBezTo>
                                <a:close/>
                                <a:moveTo>
                                  <a:pt x="1833649" y="216737"/>
                                </a:moveTo>
                                <a:cubicBezTo>
                                  <a:pt x="1830186" y="213620"/>
                                  <a:pt x="1820574" y="217430"/>
                                  <a:pt x="1822825" y="209637"/>
                                </a:cubicBezTo>
                                <a:cubicBezTo>
                                  <a:pt x="1823778" y="204268"/>
                                  <a:pt x="1822306" y="200718"/>
                                  <a:pt x="1825250" y="199073"/>
                                </a:cubicBezTo>
                                <a:cubicBezTo>
                                  <a:pt x="1828973" y="196908"/>
                                  <a:pt x="1831225" y="200371"/>
                                  <a:pt x="1833649" y="202450"/>
                                </a:cubicBezTo>
                                <a:cubicBezTo>
                                  <a:pt x="1835814" y="204355"/>
                                  <a:pt x="1837806" y="206433"/>
                                  <a:pt x="1839797" y="208511"/>
                                </a:cubicBezTo>
                                <a:cubicBezTo>
                                  <a:pt x="1842655" y="211628"/>
                                  <a:pt x="1845426" y="216131"/>
                                  <a:pt x="1842914" y="219248"/>
                                </a:cubicBezTo>
                                <a:cubicBezTo>
                                  <a:pt x="1840143" y="222452"/>
                                  <a:pt x="1837200" y="219941"/>
                                  <a:pt x="1833649" y="216737"/>
                                </a:cubicBezTo>
                                <a:close/>
                                <a:moveTo>
                                  <a:pt x="1821094" y="359525"/>
                                </a:moveTo>
                                <a:cubicBezTo>
                                  <a:pt x="1818236" y="360824"/>
                                  <a:pt x="1816764" y="357967"/>
                                  <a:pt x="1815032" y="356408"/>
                                </a:cubicBezTo>
                                <a:cubicBezTo>
                                  <a:pt x="1803083" y="345238"/>
                                  <a:pt x="1795896" y="330777"/>
                                  <a:pt x="1787843" y="317096"/>
                                </a:cubicBezTo>
                                <a:cubicBezTo>
                                  <a:pt x="1781608" y="306532"/>
                                  <a:pt x="1776586" y="295188"/>
                                  <a:pt x="1770005" y="284798"/>
                                </a:cubicBezTo>
                                <a:cubicBezTo>
                                  <a:pt x="1765502" y="277697"/>
                                  <a:pt x="1767494" y="271809"/>
                                  <a:pt x="1771910" y="266960"/>
                                </a:cubicBezTo>
                                <a:cubicBezTo>
                                  <a:pt x="1776499" y="261851"/>
                                  <a:pt x="1780569" y="267826"/>
                                  <a:pt x="1784639" y="269731"/>
                                </a:cubicBezTo>
                                <a:cubicBezTo>
                                  <a:pt x="1788103" y="271376"/>
                                  <a:pt x="1791220" y="276225"/>
                                  <a:pt x="1795289" y="272415"/>
                                </a:cubicBezTo>
                                <a:cubicBezTo>
                                  <a:pt x="1798234" y="269644"/>
                                  <a:pt x="1802217" y="266180"/>
                                  <a:pt x="1799099" y="260725"/>
                                </a:cubicBezTo>
                                <a:cubicBezTo>
                                  <a:pt x="1797888" y="258560"/>
                                  <a:pt x="1798493" y="255876"/>
                                  <a:pt x="1802390" y="253625"/>
                                </a:cubicBezTo>
                                <a:cubicBezTo>
                                  <a:pt x="1814772" y="277870"/>
                                  <a:pt x="1816851" y="304107"/>
                                  <a:pt x="1820401" y="329998"/>
                                </a:cubicBezTo>
                                <a:cubicBezTo>
                                  <a:pt x="1821440" y="337618"/>
                                  <a:pt x="1824384" y="345151"/>
                                  <a:pt x="1822912" y="353118"/>
                                </a:cubicBezTo>
                                <a:cubicBezTo>
                                  <a:pt x="1822566" y="355283"/>
                                  <a:pt x="1823951" y="358313"/>
                                  <a:pt x="1821094" y="359525"/>
                                </a:cubicBezTo>
                                <a:close/>
                                <a:moveTo>
                                  <a:pt x="1797974" y="195263"/>
                                </a:moveTo>
                                <a:cubicBezTo>
                                  <a:pt x="1799792" y="193617"/>
                                  <a:pt x="1801957" y="193531"/>
                                  <a:pt x="1803083" y="195782"/>
                                </a:cubicBezTo>
                                <a:cubicBezTo>
                                  <a:pt x="1806806" y="203142"/>
                                  <a:pt x="1811915" y="209983"/>
                                  <a:pt x="1813127" y="219854"/>
                                </a:cubicBezTo>
                                <a:cubicBezTo>
                                  <a:pt x="1802217" y="216650"/>
                                  <a:pt x="1803342" y="204701"/>
                                  <a:pt x="1795117" y="200978"/>
                                </a:cubicBezTo>
                                <a:cubicBezTo>
                                  <a:pt x="1793385" y="200285"/>
                                  <a:pt x="1796156" y="196821"/>
                                  <a:pt x="1797974" y="195263"/>
                                </a:cubicBezTo>
                                <a:close/>
                                <a:moveTo>
                                  <a:pt x="1777106" y="192925"/>
                                </a:moveTo>
                                <a:cubicBezTo>
                                  <a:pt x="1784379" y="212321"/>
                                  <a:pt x="1786457" y="232583"/>
                                  <a:pt x="1786111" y="253192"/>
                                </a:cubicBezTo>
                                <a:cubicBezTo>
                                  <a:pt x="1786024" y="259253"/>
                                  <a:pt x="1783167" y="260639"/>
                                  <a:pt x="1778318" y="257868"/>
                                </a:cubicBezTo>
                                <a:cubicBezTo>
                                  <a:pt x="1758055" y="246351"/>
                                  <a:pt x="1737360" y="235181"/>
                                  <a:pt x="1722293" y="216564"/>
                                </a:cubicBezTo>
                                <a:cubicBezTo>
                                  <a:pt x="1721081" y="215005"/>
                                  <a:pt x="1719782" y="213187"/>
                                  <a:pt x="1719350" y="211368"/>
                                </a:cubicBezTo>
                                <a:cubicBezTo>
                                  <a:pt x="1713288" y="184872"/>
                                  <a:pt x="1706188" y="158548"/>
                                  <a:pt x="1696663" y="131272"/>
                                </a:cubicBezTo>
                                <a:cubicBezTo>
                                  <a:pt x="1712508" y="135428"/>
                                  <a:pt x="1722034" y="145473"/>
                                  <a:pt x="1730780" y="155171"/>
                                </a:cubicBezTo>
                                <a:cubicBezTo>
                                  <a:pt x="1738832" y="164090"/>
                                  <a:pt x="1747492" y="171970"/>
                                  <a:pt x="1756757" y="179330"/>
                                </a:cubicBezTo>
                                <a:cubicBezTo>
                                  <a:pt x="1758662" y="180802"/>
                                  <a:pt x="1761865" y="183053"/>
                                  <a:pt x="1763251" y="182360"/>
                                </a:cubicBezTo>
                                <a:cubicBezTo>
                                  <a:pt x="1775114" y="176645"/>
                                  <a:pt x="1775027" y="187383"/>
                                  <a:pt x="1777106" y="192925"/>
                                </a:cubicBezTo>
                                <a:close/>
                                <a:moveTo>
                                  <a:pt x="1705495" y="341255"/>
                                </a:moveTo>
                                <a:cubicBezTo>
                                  <a:pt x="1701165" y="321252"/>
                                  <a:pt x="1695883" y="305406"/>
                                  <a:pt x="1696749" y="288088"/>
                                </a:cubicBezTo>
                                <a:cubicBezTo>
                                  <a:pt x="1697442" y="274666"/>
                                  <a:pt x="1695364" y="260985"/>
                                  <a:pt x="1708785" y="251980"/>
                                </a:cubicBezTo>
                                <a:cubicBezTo>
                                  <a:pt x="1710084" y="251114"/>
                                  <a:pt x="1710604" y="249209"/>
                                  <a:pt x="1711729" y="248083"/>
                                </a:cubicBezTo>
                                <a:cubicBezTo>
                                  <a:pt x="1715279" y="244186"/>
                                  <a:pt x="1713028" y="234315"/>
                                  <a:pt x="1721168" y="235960"/>
                                </a:cubicBezTo>
                                <a:cubicBezTo>
                                  <a:pt x="1728095" y="237346"/>
                                  <a:pt x="1735369" y="242022"/>
                                  <a:pt x="1738140" y="249035"/>
                                </a:cubicBezTo>
                                <a:cubicBezTo>
                                  <a:pt x="1742902" y="261158"/>
                                  <a:pt x="1745586" y="274060"/>
                                  <a:pt x="1746366" y="287222"/>
                                </a:cubicBezTo>
                                <a:cubicBezTo>
                                  <a:pt x="1746539" y="291032"/>
                                  <a:pt x="1746972" y="295188"/>
                                  <a:pt x="1740478" y="291465"/>
                                </a:cubicBezTo>
                                <a:cubicBezTo>
                                  <a:pt x="1737274" y="289647"/>
                                  <a:pt x="1735195" y="293890"/>
                                  <a:pt x="1732858" y="296141"/>
                                </a:cubicBezTo>
                                <a:cubicBezTo>
                                  <a:pt x="1721254" y="308004"/>
                                  <a:pt x="1716665" y="324283"/>
                                  <a:pt x="1705495" y="341255"/>
                                </a:cubicBezTo>
                                <a:close/>
                                <a:moveTo>
                                  <a:pt x="1721428" y="371995"/>
                                </a:moveTo>
                                <a:cubicBezTo>
                                  <a:pt x="1721254" y="373900"/>
                                  <a:pt x="1719956" y="375285"/>
                                  <a:pt x="1718310" y="374592"/>
                                </a:cubicBezTo>
                                <a:cubicBezTo>
                                  <a:pt x="1712942" y="372168"/>
                                  <a:pt x="1713981" y="366886"/>
                                  <a:pt x="1712162" y="361430"/>
                                </a:cubicBezTo>
                                <a:cubicBezTo>
                                  <a:pt x="1719263" y="363162"/>
                                  <a:pt x="1721860" y="366366"/>
                                  <a:pt x="1721428" y="371995"/>
                                </a:cubicBezTo>
                                <a:close/>
                                <a:moveTo>
                                  <a:pt x="1763164" y="74901"/>
                                </a:moveTo>
                                <a:cubicBezTo>
                                  <a:pt x="1767321" y="77153"/>
                                  <a:pt x="1769053" y="80183"/>
                                  <a:pt x="1767840" y="84599"/>
                                </a:cubicBezTo>
                                <a:cubicBezTo>
                                  <a:pt x="1767667" y="85205"/>
                                  <a:pt x="1765502" y="85898"/>
                                  <a:pt x="1764896" y="85465"/>
                                </a:cubicBezTo>
                                <a:cubicBezTo>
                                  <a:pt x="1761000" y="82954"/>
                                  <a:pt x="1760307" y="79490"/>
                                  <a:pt x="1763164" y="74901"/>
                                </a:cubicBezTo>
                                <a:close/>
                                <a:moveTo>
                                  <a:pt x="1682375" y="94211"/>
                                </a:moveTo>
                                <a:cubicBezTo>
                                  <a:pt x="1684800" y="89275"/>
                                  <a:pt x="1688869" y="88150"/>
                                  <a:pt x="1693718" y="90141"/>
                                </a:cubicBezTo>
                                <a:cubicBezTo>
                                  <a:pt x="1697182" y="91527"/>
                                  <a:pt x="1699780" y="90401"/>
                                  <a:pt x="1700386" y="87197"/>
                                </a:cubicBezTo>
                                <a:cubicBezTo>
                                  <a:pt x="1702984" y="74208"/>
                                  <a:pt x="1715799" y="70831"/>
                                  <a:pt x="1723246" y="62345"/>
                                </a:cubicBezTo>
                                <a:cubicBezTo>
                                  <a:pt x="1727056" y="58016"/>
                                  <a:pt x="1733117" y="59055"/>
                                  <a:pt x="1733464" y="64597"/>
                                </a:cubicBezTo>
                                <a:cubicBezTo>
                                  <a:pt x="1734156" y="75940"/>
                                  <a:pt x="1742296" y="82781"/>
                                  <a:pt x="1747318" y="91440"/>
                                </a:cubicBezTo>
                                <a:cubicBezTo>
                                  <a:pt x="1755804" y="106074"/>
                                  <a:pt x="1762904" y="121227"/>
                                  <a:pt x="1763511" y="138459"/>
                                </a:cubicBezTo>
                                <a:cubicBezTo>
                                  <a:pt x="1763771" y="146685"/>
                                  <a:pt x="1765849" y="154825"/>
                                  <a:pt x="1763771" y="163051"/>
                                </a:cubicBezTo>
                                <a:cubicBezTo>
                                  <a:pt x="1763078" y="165648"/>
                                  <a:pt x="1762385" y="167813"/>
                                  <a:pt x="1759268" y="167813"/>
                                </a:cubicBezTo>
                                <a:cubicBezTo>
                                  <a:pt x="1756410" y="167900"/>
                                  <a:pt x="1754073" y="166861"/>
                                  <a:pt x="1755284" y="163570"/>
                                </a:cubicBezTo>
                                <a:cubicBezTo>
                                  <a:pt x="1756930" y="158808"/>
                                  <a:pt x="1753293" y="157942"/>
                                  <a:pt x="1750609" y="156470"/>
                                </a:cubicBezTo>
                                <a:cubicBezTo>
                                  <a:pt x="1733204" y="146945"/>
                                  <a:pt x="1720821" y="130666"/>
                                  <a:pt x="1703243" y="121574"/>
                                </a:cubicBezTo>
                                <a:cubicBezTo>
                                  <a:pt x="1698481" y="119063"/>
                                  <a:pt x="1700992" y="116551"/>
                                  <a:pt x="1703070" y="113780"/>
                                </a:cubicBezTo>
                                <a:cubicBezTo>
                                  <a:pt x="1705755" y="110144"/>
                                  <a:pt x="1705841" y="105295"/>
                                  <a:pt x="1703849" y="102091"/>
                                </a:cubicBezTo>
                                <a:cubicBezTo>
                                  <a:pt x="1701771" y="98714"/>
                                  <a:pt x="1697096" y="101744"/>
                                  <a:pt x="1693632" y="101658"/>
                                </a:cubicBezTo>
                                <a:cubicBezTo>
                                  <a:pt x="1689476" y="101658"/>
                                  <a:pt x="1685146" y="106160"/>
                                  <a:pt x="1681336" y="100878"/>
                                </a:cubicBezTo>
                                <a:cubicBezTo>
                                  <a:pt x="1679345" y="98367"/>
                                  <a:pt x="1681336" y="96289"/>
                                  <a:pt x="1682375" y="94211"/>
                                </a:cubicBezTo>
                                <a:close/>
                                <a:moveTo>
                                  <a:pt x="1674409" y="124951"/>
                                </a:moveTo>
                                <a:cubicBezTo>
                                  <a:pt x="1676574" y="124085"/>
                                  <a:pt x="1678306" y="125903"/>
                                  <a:pt x="1679604" y="127375"/>
                                </a:cubicBezTo>
                                <a:cubicBezTo>
                                  <a:pt x="1686878" y="135168"/>
                                  <a:pt x="1688176" y="144260"/>
                                  <a:pt x="1685752" y="156556"/>
                                </a:cubicBezTo>
                                <a:cubicBezTo>
                                  <a:pt x="1679345" y="147464"/>
                                  <a:pt x="1674235" y="140277"/>
                                  <a:pt x="1672764" y="131272"/>
                                </a:cubicBezTo>
                                <a:cubicBezTo>
                                  <a:pt x="1672331" y="129020"/>
                                  <a:pt x="1671378" y="126163"/>
                                  <a:pt x="1674409" y="124951"/>
                                </a:cubicBezTo>
                                <a:close/>
                                <a:moveTo>
                                  <a:pt x="1683241" y="180196"/>
                                </a:moveTo>
                                <a:cubicBezTo>
                                  <a:pt x="1686531" y="177078"/>
                                  <a:pt x="1688350" y="180975"/>
                                  <a:pt x="1690082" y="182880"/>
                                </a:cubicBezTo>
                                <a:cubicBezTo>
                                  <a:pt x="1704629" y="198380"/>
                                  <a:pt x="1705062" y="213014"/>
                                  <a:pt x="1696749" y="232756"/>
                                </a:cubicBezTo>
                                <a:cubicBezTo>
                                  <a:pt x="1693026" y="241589"/>
                                  <a:pt x="1688350" y="249122"/>
                                  <a:pt x="1683241" y="256742"/>
                                </a:cubicBezTo>
                                <a:cubicBezTo>
                                  <a:pt x="1678306" y="264189"/>
                                  <a:pt x="1674062" y="261591"/>
                                  <a:pt x="1670512" y="255357"/>
                                </a:cubicBezTo>
                                <a:cubicBezTo>
                                  <a:pt x="1670079" y="254664"/>
                                  <a:pt x="1669993" y="253798"/>
                                  <a:pt x="1669733" y="253019"/>
                                </a:cubicBezTo>
                                <a:cubicBezTo>
                                  <a:pt x="1665403" y="240983"/>
                                  <a:pt x="1669473" y="227474"/>
                                  <a:pt x="1665057" y="220980"/>
                                </a:cubicBezTo>
                                <a:cubicBezTo>
                                  <a:pt x="1660034" y="198466"/>
                                  <a:pt x="1672764" y="189894"/>
                                  <a:pt x="1683241" y="180196"/>
                                </a:cubicBezTo>
                                <a:close/>
                                <a:moveTo>
                                  <a:pt x="1664624" y="285837"/>
                                </a:moveTo>
                                <a:cubicBezTo>
                                  <a:pt x="1648518" y="267479"/>
                                  <a:pt x="1642110" y="224270"/>
                                  <a:pt x="1654060" y="213360"/>
                                </a:cubicBezTo>
                                <a:cubicBezTo>
                                  <a:pt x="1656658" y="237692"/>
                                  <a:pt x="1669819" y="259773"/>
                                  <a:pt x="1664624" y="285837"/>
                                </a:cubicBezTo>
                                <a:close/>
                                <a:moveTo>
                                  <a:pt x="1658909" y="191366"/>
                                </a:moveTo>
                                <a:cubicBezTo>
                                  <a:pt x="1656052" y="198293"/>
                                  <a:pt x="1653107" y="205220"/>
                                  <a:pt x="1646786" y="209723"/>
                                </a:cubicBezTo>
                                <a:cubicBezTo>
                                  <a:pt x="1644189" y="207991"/>
                                  <a:pt x="1641244" y="207991"/>
                                  <a:pt x="1641244" y="204701"/>
                                </a:cubicBezTo>
                                <a:cubicBezTo>
                                  <a:pt x="1641244" y="201584"/>
                                  <a:pt x="1652501" y="185824"/>
                                  <a:pt x="1654839" y="185824"/>
                                </a:cubicBezTo>
                                <a:cubicBezTo>
                                  <a:pt x="1658563" y="185911"/>
                                  <a:pt x="1660294" y="187989"/>
                                  <a:pt x="1658909" y="191366"/>
                                </a:cubicBezTo>
                                <a:close/>
                                <a:moveTo>
                                  <a:pt x="1630160" y="142182"/>
                                </a:moveTo>
                                <a:cubicBezTo>
                                  <a:pt x="1633624" y="141576"/>
                                  <a:pt x="1635789" y="144867"/>
                                  <a:pt x="1637261" y="148157"/>
                                </a:cubicBezTo>
                                <a:cubicBezTo>
                                  <a:pt x="1635962" y="152400"/>
                                  <a:pt x="1632931" y="154998"/>
                                  <a:pt x="1628602" y="155604"/>
                                </a:cubicBezTo>
                                <a:cubicBezTo>
                                  <a:pt x="1625225" y="156037"/>
                                  <a:pt x="1620982" y="154911"/>
                                  <a:pt x="1621329" y="151015"/>
                                </a:cubicBezTo>
                                <a:cubicBezTo>
                                  <a:pt x="1621675" y="146512"/>
                                  <a:pt x="1625658" y="143048"/>
                                  <a:pt x="1630160" y="142182"/>
                                </a:cubicBezTo>
                                <a:close/>
                                <a:moveTo>
                                  <a:pt x="1588857" y="160973"/>
                                </a:moveTo>
                                <a:cubicBezTo>
                                  <a:pt x="1597689" y="160713"/>
                                  <a:pt x="1601153" y="165648"/>
                                  <a:pt x="1600893" y="174394"/>
                                </a:cubicBezTo>
                                <a:cubicBezTo>
                                  <a:pt x="1606262" y="171277"/>
                                  <a:pt x="1613362" y="171537"/>
                                  <a:pt x="1610851" y="162704"/>
                                </a:cubicBezTo>
                                <a:cubicBezTo>
                                  <a:pt x="1609985" y="159760"/>
                                  <a:pt x="1613016" y="159587"/>
                                  <a:pt x="1615873" y="159674"/>
                                </a:cubicBezTo>
                                <a:cubicBezTo>
                                  <a:pt x="1625918" y="160020"/>
                                  <a:pt x="1635270" y="164523"/>
                                  <a:pt x="1644535" y="152573"/>
                                </a:cubicBezTo>
                                <a:cubicBezTo>
                                  <a:pt x="1650942" y="144347"/>
                                  <a:pt x="1651635" y="160193"/>
                                  <a:pt x="1657437" y="163051"/>
                                </a:cubicBezTo>
                                <a:cubicBezTo>
                                  <a:pt x="1661766" y="165129"/>
                                  <a:pt x="1658302" y="169545"/>
                                  <a:pt x="1654146" y="170584"/>
                                </a:cubicBezTo>
                                <a:cubicBezTo>
                                  <a:pt x="1649903" y="171710"/>
                                  <a:pt x="1646093" y="173615"/>
                                  <a:pt x="1641071" y="172403"/>
                                </a:cubicBezTo>
                                <a:cubicBezTo>
                                  <a:pt x="1634230" y="170757"/>
                                  <a:pt x="1626610" y="168419"/>
                                  <a:pt x="1624100" y="180196"/>
                                </a:cubicBezTo>
                                <a:cubicBezTo>
                                  <a:pt x="1623060" y="185131"/>
                                  <a:pt x="1614661" y="185478"/>
                                  <a:pt x="1608859" y="185564"/>
                                </a:cubicBezTo>
                                <a:cubicBezTo>
                                  <a:pt x="1601932" y="185564"/>
                                  <a:pt x="1594918" y="184439"/>
                                  <a:pt x="1585913" y="190846"/>
                                </a:cubicBezTo>
                                <a:cubicBezTo>
                                  <a:pt x="1599507" y="189721"/>
                                  <a:pt x="1610418" y="192578"/>
                                  <a:pt x="1621155" y="187816"/>
                                </a:cubicBezTo>
                                <a:cubicBezTo>
                                  <a:pt x="1628429" y="184612"/>
                                  <a:pt x="1635096" y="182707"/>
                                  <a:pt x="1630767" y="195263"/>
                                </a:cubicBezTo>
                                <a:cubicBezTo>
                                  <a:pt x="1629728" y="198207"/>
                                  <a:pt x="1630334" y="201757"/>
                                  <a:pt x="1630160" y="205047"/>
                                </a:cubicBezTo>
                                <a:cubicBezTo>
                                  <a:pt x="1629988" y="209637"/>
                                  <a:pt x="1627736" y="210243"/>
                                  <a:pt x="1623580" y="209204"/>
                                </a:cubicBezTo>
                                <a:cubicBezTo>
                                  <a:pt x="1606002" y="204788"/>
                                  <a:pt x="1603924" y="207125"/>
                                  <a:pt x="1592580" y="222539"/>
                                </a:cubicBezTo>
                                <a:cubicBezTo>
                                  <a:pt x="1584267" y="233795"/>
                                  <a:pt x="1580977" y="246524"/>
                                  <a:pt x="1575868" y="258820"/>
                                </a:cubicBezTo>
                                <a:cubicBezTo>
                                  <a:pt x="1573444" y="264622"/>
                                  <a:pt x="1569201" y="266700"/>
                                  <a:pt x="1563832" y="268172"/>
                                </a:cubicBezTo>
                                <a:cubicBezTo>
                                  <a:pt x="1560628" y="269125"/>
                                  <a:pt x="1557078" y="270597"/>
                                  <a:pt x="1554653" y="267653"/>
                                </a:cubicBezTo>
                                <a:cubicBezTo>
                                  <a:pt x="1552402" y="264795"/>
                                  <a:pt x="1554740" y="261938"/>
                                  <a:pt x="1555779" y="258820"/>
                                </a:cubicBezTo>
                                <a:cubicBezTo>
                                  <a:pt x="1558463" y="250594"/>
                                  <a:pt x="1556905" y="241589"/>
                                  <a:pt x="1557684" y="233016"/>
                                </a:cubicBezTo>
                                <a:cubicBezTo>
                                  <a:pt x="1558637" y="222192"/>
                                  <a:pt x="1561408" y="216391"/>
                                  <a:pt x="1572404" y="215352"/>
                                </a:cubicBezTo>
                                <a:cubicBezTo>
                                  <a:pt x="1575262" y="215092"/>
                                  <a:pt x="1579159" y="214572"/>
                                  <a:pt x="1577686" y="210589"/>
                                </a:cubicBezTo>
                                <a:cubicBezTo>
                                  <a:pt x="1576128" y="206346"/>
                                  <a:pt x="1572837" y="209723"/>
                                  <a:pt x="1570500" y="210589"/>
                                </a:cubicBezTo>
                                <a:cubicBezTo>
                                  <a:pt x="1566690" y="211888"/>
                                  <a:pt x="1561927" y="215265"/>
                                  <a:pt x="1559676" y="210416"/>
                                </a:cubicBezTo>
                                <a:cubicBezTo>
                                  <a:pt x="1557251" y="205220"/>
                                  <a:pt x="1562706" y="202796"/>
                                  <a:pt x="1566430" y="200285"/>
                                </a:cubicBezTo>
                                <a:cubicBezTo>
                                  <a:pt x="1571106" y="197168"/>
                                  <a:pt x="1577773" y="197860"/>
                                  <a:pt x="1581930" y="192059"/>
                                </a:cubicBezTo>
                                <a:cubicBezTo>
                                  <a:pt x="1577773" y="188508"/>
                                  <a:pt x="1567209" y="192751"/>
                                  <a:pt x="1569287" y="181841"/>
                                </a:cubicBezTo>
                                <a:cubicBezTo>
                                  <a:pt x="1571365" y="170151"/>
                                  <a:pt x="1579418" y="161319"/>
                                  <a:pt x="1588857" y="160973"/>
                                </a:cubicBezTo>
                                <a:close/>
                                <a:moveTo>
                                  <a:pt x="1563052" y="159154"/>
                                </a:moveTo>
                                <a:cubicBezTo>
                                  <a:pt x="1565131" y="158461"/>
                                  <a:pt x="1567209" y="157855"/>
                                  <a:pt x="1568854" y="159500"/>
                                </a:cubicBezTo>
                                <a:cubicBezTo>
                                  <a:pt x="1570759" y="161492"/>
                                  <a:pt x="1569287" y="163484"/>
                                  <a:pt x="1567729" y="164696"/>
                                </a:cubicBezTo>
                                <a:cubicBezTo>
                                  <a:pt x="1560628" y="170498"/>
                                  <a:pt x="1557771" y="178204"/>
                                  <a:pt x="1556472" y="187036"/>
                                </a:cubicBezTo>
                                <a:cubicBezTo>
                                  <a:pt x="1555173" y="195869"/>
                                  <a:pt x="1548332" y="197168"/>
                                  <a:pt x="1540885" y="197860"/>
                                </a:cubicBezTo>
                                <a:cubicBezTo>
                                  <a:pt x="1521229" y="199679"/>
                                  <a:pt x="1502093" y="204181"/>
                                  <a:pt x="1483303" y="210156"/>
                                </a:cubicBezTo>
                                <a:cubicBezTo>
                                  <a:pt x="1481311" y="210762"/>
                                  <a:pt x="1479233" y="211022"/>
                                  <a:pt x="1478107" y="214919"/>
                                </a:cubicBezTo>
                                <a:cubicBezTo>
                                  <a:pt x="1496724" y="211109"/>
                                  <a:pt x="1514302" y="207472"/>
                                  <a:pt x="1531880" y="203835"/>
                                </a:cubicBezTo>
                                <a:cubicBezTo>
                                  <a:pt x="1534305" y="203315"/>
                                  <a:pt x="1536729" y="202969"/>
                                  <a:pt x="1539154" y="202796"/>
                                </a:cubicBezTo>
                                <a:cubicBezTo>
                                  <a:pt x="1543830" y="202536"/>
                                  <a:pt x="1548419" y="202276"/>
                                  <a:pt x="1548592" y="209117"/>
                                </a:cubicBezTo>
                                <a:cubicBezTo>
                                  <a:pt x="1548765" y="214659"/>
                                  <a:pt x="1546774" y="216564"/>
                                  <a:pt x="1540972" y="217690"/>
                                </a:cubicBezTo>
                                <a:cubicBezTo>
                                  <a:pt x="1469275" y="231544"/>
                                  <a:pt x="1404332" y="261418"/>
                                  <a:pt x="1344324" y="302375"/>
                                </a:cubicBezTo>
                                <a:cubicBezTo>
                                  <a:pt x="1343458" y="302982"/>
                                  <a:pt x="1342939" y="304194"/>
                                  <a:pt x="1342073" y="305233"/>
                                </a:cubicBezTo>
                                <a:cubicBezTo>
                                  <a:pt x="1345883" y="307744"/>
                                  <a:pt x="1350039" y="307484"/>
                                  <a:pt x="1352550" y="305060"/>
                                </a:cubicBezTo>
                                <a:cubicBezTo>
                                  <a:pt x="1370215" y="288175"/>
                                  <a:pt x="1393941" y="281680"/>
                                  <a:pt x="1414289" y="269384"/>
                                </a:cubicBezTo>
                                <a:cubicBezTo>
                                  <a:pt x="1430482" y="259600"/>
                                  <a:pt x="1449012" y="252499"/>
                                  <a:pt x="1467716" y="246957"/>
                                </a:cubicBezTo>
                                <a:cubicBezTo>
                                  <a:pt x="1474730" y="244879"/>
                                  <a:pt x="1481311" y="241242"/>
                                  <a:pt x="1487892" y="237779"/>
                                </a:cubicBezTo>
                                <a:cubicBezTo>
                                  <a:pt x="1503392" y="229639"/>
                                  <a:pt x="1520277" y="226175"/>
                                  <a:pt x="1537249" y="222885"/>
                                </a:cubicBezTo>
                                <a:cubicBezTo>
                                  <a:pt x="1542271" y="221933"/>
                                  <a:pt x="1547986" y="222106"/>
                                  <a:pt x="1548246" y="229120"/>
                                </a:cubicBezTo>
                                <a:cubicBezTo>
                                  <a:pt x="1548419" y="235787"/>
                                  <a:pt x="1549891" y="245399"/>
                                  <a:pt x="1541232" y="246611"/>
                                </a:cubicBezTo>
                                <a:cubicBezTo>
                                  <a:pt x="1507721" y="251114"/>
                                  <a:pt x="1480445" y="271116"/>
                                  <a:pt x="1449705" y="282460"/>
                                </a:cubicBezTo>
                                <a:cubicBezTo>
                                  <a:pt x="1426326" y="291119"/>
                                  <a:pt x="1405197" y="307138"/>
                                  <a:pt x="1387100" y="325582"/>
                                </a:cubicBezTo>
                                <a:cubicBezTo>
                                  <a:pt x="1378181" y="334674"/>
                                  <a:pt x="1368310" y="342727"/>
                                  <a:pt x="1357832" y="350087"/>
                                </a:cubicBezTo>
                                <a:cubicBezTo>
                                  <a:pt x="1335751" y="365587"/>
                                  <a:pt x="1319646" y="386715"/>
                                  <a:pt x="1303713" y="407843"/>
                                </a:cubicBezTo>
                                <a:cubicBezTo>
                                  <a:pt x="1298950" y="414078"/>
                                  <a:pt x="1291590" y="412952"/>
                                  <a:pt x="1286222" y="418148"/>
                                </a:cubicBezTo>
                                <a:cubicBezTo>
                                  <a:pt x="1251585" y="451831"/>
                                  <a:pt x="1218594" y="486641"/>
                                  <a:pt x="1197293" y="530802"/>
                                </a:cubicBezTo>
                                <a:cubicBezTo>
                                  <a:pt x="1196254" y="532967"/>
                                  <a:pt x="1195388" y="535478"/>
                                  <a:pt x="1191404" y="535218"/>
                                </a:cubicBezTo>
                                <a:cubicBezTo>
                                  <a:pt x="1188720" y="531062"/>
                                  <a:pt x="1188980" y="525693"/>
                                  <a:pt x="1190539" y="521537"/>
                                </a:cubicBezTo>
                                <a:cubicBezTo>
                                  <a:pt x="1196946" y="504565"/>
                                  <a:pt x="1198505" y="486295"/>
                                  <a:pt x="1204220" y="469323"/>
                                </a:cubicBezTo>
                                <a:cubicBezTo>
                                  <a:pt x="1210541" y="450446"/>
                                  <a:pt x="1219027" y="431915"/>
                                  <a:pt x="1229072" y="414597"/>
                                </a:cubicBezTo>
                                <a:cubicBezTo>
                                  <a:pt x="1245957" y="385503"/>
                                  <a:pt x="1261803" y="355456"/>
                                  <a:pt x="1286828" y="331816"/>
                                </a:cubicBezTo>
                                <a:cubicBezTo>
                                  <a:pt x="1303280" y="316230"/>
                                  <a:pt x="1314277" y="296141"/>
                                  <a:pt x="1329344" y="279256"/>
                                </a:cubicBezTo>
                                <a:cubicBezTo>
                                  <a:pt x="1348827" y="257435"/>
                                  <a:pt x="1373332" y="247650"/>
                                  <a:pt x="1401041" y="241848"/>
                                </a:cubicBezTo>
                                <a:cubicBezTo>
                                  <a:pt x="1425027" y="236826"/>
                                  <a:pt x="1446241" y="223405"/>
                                  <a:pt x="1469881" y="216737"/>
                                </a:cubicBezTo>
                                <a:cubicBezTo>
                                  <a:pt x="1459490" y="213273"/>
                                  <a:pt x="1450138" y="217083"/>
                                  <a:pt x="1441479" y="220807"/>
                                </a:cubicBezTo>
                                <a:cubicBezTo>
                                  <a:pt x="1433253" y="224357"/>
                                  <a:pt x="1424854" y="227301"/>
                                  <a:pt x="1416454" y="230245"/>
                                </a:cubicBezTo>
                                <a:cubicBezTo>
                                  <a:pt x="1412991" y="231458"/>
                                  <a:pt x="1408661" y="234315"/>
                                  <a:pt x="1406583" y="230245"/>
                                </a:cubicBezTo>
                                <a:cubicBezTo>
                                  <a:pt x="1404505" y="226175"/>
                                  <a:pt x="1409787" y="224617"/>
                                  <a:pt x="1412558" y="222452"/>
                                </a:cubicBezTo>
                                <a:cubicBezTo>
                                  <a:pt x="1433253" y="205480"/>
                                  <a:pt x="1459490" y="199765"/>
                                  <a:pt x="1482523" y="187556"/>
                                </a:cubicBezTo>
                                <a:cubicBezTo>
                                  <a:pt x="1508154" y="174221"/>
                                  <a:pt x="1536036" y="168160"/>
                                  <a:pt x="1563052" y="159154"/>
                                </a:cubicBezTo>
                                <a:close/>
                                <a:moveTo>
                                  <a:pt x="1534305" y="279256"/>
                                </a:moveTo>
                                <a:cubicBezTo>
                                  <a:pt x="1524866" y="278303"/>
                                  <a:pt x="1518458" y="288175"/>
                                  <a:pt x="1507028" y="286183"/>
                                </a:cubicBezTo>
                                <a:cubicBezTo>
                                  <a:pt x="1514129" y="276918"/>
                                  <a:pt x="1522008" y="271289"/>
                                  <a:pt x="1531620" y="268345"/>
                                </a:cubicBezTo>
                                <a:cubicBezTo>
                                  <a:pt x="1535517" y="267133"/>
                                  <a:pt x="1540020" y="265401"/>
                                  <a:pt x="1541059" y="271895"/>
                                </a:cubicBezTo>
                                <a:cubicBezTo>
                                  <a:pt x="1541925" y="277091"/>
                                  <a:pt x="1539673" y="279775"/>
                                  <a:pt x="1534305" y="279256"/>
                                </a:cubicBezTo>
                                <a:close/>
                                <a:moveTo>
                                  <a:pt x="1472998" y="290339"/>
                                </a:moveTo>
                                <a:cubicBezTo>
                                  <a:pt x="1470054" y="304454"/>
                                  <a:pt x="1459143" y="307571"/>
                                  <a:pt x="1451870" y="313113"/>
                                </a:cubicBezTo>
                                <a:cubicBezTo>
                                  <a:pt x="1438795" y="323071"/>
                                  <a:pt x="1426758" y="334587"/>
                                  <a:pt x="1413683" y="344632"/>
                                </a:cubicBezTo>
                                <a:cubicBezTo>
                                  <a:pt x="1401474" y="353984"/>
                                  <a:pt x="1385801" y="359352"/>
                                  <a:pt x="1376536" y="372081"/>
                                </a:cubicBezTo>
                                <a:cubicBezTo>
                                  <a:pt x="1369782" y="381260"/>
                                  <a:pt x="1358698" y="375458"/>
                                  <a:pt x="1351598" y="382126"/>
                                </a:cubicBezTo>
                                <a:cubicBezTo>
                                  <a:pt x="1382857" y="339869"/>
                                  <a:pt x="1424680" y="312420"/>
                                  <a:pt x="1472998" y="290339"/>
                                </a:cubicBezTo>
                                <a:close/>
                                <a:moveTo>
                                  <a:pt x="1347355" y="386109"/>
                                </a:moveTo>
                                <a:cubicBezTo>
                                  <a:pt x="1345710" y="390871"/>
                                  <a:pt x="1342160" y="393989"/>
                                  <a:pt x="1337310" y="395374"/>
                                </a:cubicBezTo>
                                <a:cubicBezTo>
                                  <a:pt x="1335838" y="395807"/>
                                  <a:pt x="1333587" y="394941"/>
                                  <a:pt x="1334193" y="392950"/>
                                </a:cubicBezTo>
                                <a:cubicBezTo>
                                  <a:pt x="1335665" y="388014"/>
                                  <a:pt x="1339648" y="385416"/>
                                  <a:pt x="1343978" y="383598"/>
                                </a:cubicBezTo>
                                <a:cubicBezTo>
                                  <a:pt x="1345710" y="383858"/>
                                  <a:pt x="1348048" y="384117"/>
                                  <a:pt x="1347355" y="386109"/>
                                </a:cubicBezTo>
                                <a:close/>
                                <a:moveTo>
                                  <a:pt x="1442172" y="139238"/>
                                </a:moveTo>
                                <a:cubicBezTo>
                                  <a:pt x="1448406" y="136640"/>
                                  <a:pt x="1455767" y="141663"/>
                                  <a:pt x="1462694" y="138805"/>
                                </a:cubicBezTo>
                                <a:cubicBezTo>
                                  <a:pt x="1464599" y="138026"/>
                                  <a:pt x="1467023" y="139931"/>
                                  <a:pt x="1466504" y="142355"/>
                                </a:cubicBezTo>
                                <a:cubicBezTo>
                                  <a:pt x="1465811" y="145733"/>
                                  <a:pt x="1464685" y="148157"/>
                                  <a:pt x="1460356" y="150062"/>
                                </a:cubicBezTo>
                                <a:cubicBezTo>
                                  <a:pt x="1442345" y="158028"/>
                                  <a:pt x="1420698" y="153612"/>
                                  <a:pt x="1404072" y="166688"/>
                                </a:cubicBezTo>
                                <a:cubicBezTo>
                                  <a:pt x="1401041" y="169112"/>
                                  <a:pt x="1395153" y="167640"/>
                                  <a:pt x="1390996" y="169025"/>
                                </a:cubicBezTo>
                                <a:cubicBezTo>
                                  <a:pt x="1364500" y="178118"/>
                                  <a:pt x="1338263" y="188162"/>
                                  <a:pt x="1310467" y="193184"/>
                                </a:cubicBezTo>
                                <a:cubicBezTo>
                                  <a:pt x="1309688" y="193358"/>
                                  <a:pt x="1308649" y="194310"/>
                                  <a:pt x="1308215" y="194137"/>
                                </a:cubicBezTo>
                                <a:cubicBezTo>
                                  <a:pt x="1293149" y="185564"/>
                                  <a:pt x="1285009" y="202796"/>
                                  <a:pt x="1271761" y="203835"/>
                                </a:cubicBezTo>
                                <a:cubicBezTo>
                                  <a:pt x="1257906" y="204961"/>
                                  <a:pt x="1244139" y="211542"/>
                                  <a:pt x="1231669" y="218815"/>
                                </a:cubicBezTo>
                                <a:cubicBezTo>
                                  <a:pt x="1224482" y="223058"/>
                                  <a:pt x="1216949" y="225743"/>
                                  <a:pt x="1206731" y="225483"/>
                                </a:cubicBezTo>
                                <a:cubicBezTo>
                                  <a:pt x="1233055" y="205480"/>
                                  <a:pt x="1260244" y="190413"/>
                                  <a:pt x="1289425" y="179157"/>
                                </a:cubicBezTo>
                                <a:cubicBezTo>
                                  <a:pt x="1297478" y="176039"/>
                                  <a:pt x="1305791" y="167553"/>
                                  <a:pt x="1315229" y="176992"/>
                                </a:cubicBezTo>
                                <a:cubicBezTo>
                                  <a:pt x="1315489" y="177252"/>
                                  <a:pt x="1317567" y="176386"/>
                                  <a:pt x="1318174" y="175606"/>
                                </a:cubicBezTo>
                                <a:cubicBezTo>
                                  <a:pt x="1332201" y="156383"/>
                                  <a:pt x="1354542" y="156037"/>
                                  <a:pt x="1374717" y="151101"/>
                                </a:cubicBezTo>
                                <a:cubicBezTo>
                                  <a:pt x="1396971" y="145733"/>
                                  <a:pt x="1420524" y="148417"/>
                                  <a:pt x="1442172" y="139238"/>
                                </a:cubicBezTo>
                                <a:close/>
                                <a:moveTo>
                                  <a:pt x="1224309" y="239510"/>
                                </a:moveTo>
                                <a:cubicBezTo>
                                  <a:pt x="1218161" y="241935"/>
                                  <a:pt x="1212359" y="244706"/>
                                  <a:pt x="1206818" y="248343"/>
                                </a:cubicBezTo>
                                <a:cubicBezTo>
                                  <a:pt x="1173740" y="269990"/>
                                  <a:pt x="1139363" y="289820"/>
                                  <a:pt x="1109490" y="316057"/>
                                </a:cubicBezTo>
                                <a:cubicBezTo>
                                  <a:pt x="1107671" y="317702"/>
                                  <a:pt x="1105593" y="319780"/>
                                  <a:pt x="1102995" y="318222"/>
                                </a:cubicBezTo>
                                <a:cubicBezTo>
                                  <a:pt x="1099705" y="316143"/>
                                  <a:pt x="1101783" y="313286"/>
                                  <a:pt x="1102476" y="310602"/>
                                </a:cubicBezTo>
                                <a:cubicBezTo>
                                  <a:pt x="1104034" y="304454"/>
                                  <a:pt x="1107152" y="298825"/>
                                  <a:pt x="1111741" y="294929"/>
                                </a:cubicBezTo>
                                <a:cubicBezTo>
                                  <a:pt x="1134341" y="275792"/>
                                  <a:pt x="1156595" y="255790"/>
                                  <a:pt x="1185690" y="247044"/>
                                </a:cubicBezTo>
                                <a:cubicBezTo>
                                  <a:pt x="1203874" y="241589"/>
                                  <a:pt x="1219374" y="229639"/>
                                  <a:pt x="1238423" y="226695"/>
                                </a:cubicBezTo>
                                <a:cubicBezTo>
                                  <a:pt x="1239982" y="226435"/>
                                  <a:pt x="1241454" y="225569"/>
                                  <a:pt x="1243706" y="228167"/>
                                </a:cubicBezTo>
                                <a:cubicBezTo>
                                  <a:pt x="1237298" y="232064"/>
                                  <a:pt x="1231237" y="236826"/>
                                  <a:pt x="1224309" y="239510"/>
                                </a:cubicBezTo>
                                <a:close/>
                                <a:moveTo>
                                  <a:pt x="1240329" y="241415"/>
                                </a:moveTo>
                                <a:cubicBezTo>
                                  <a:pt x="1239982" y="241675"/>
                                  <a:pt x="1239722" y="242022"/>
                                  <a:pt x="1239376" y="242281"/>
                                </a:cubicBezTo>
                                <a:cubicBezTo>
                                  <a:pt x="1239462" y="242022"/>
                                  <a:pt x="1239549" y="241762"/>
                                  <a:pt x="1239722" y="241589"/>
                                </a:cubicBezTo>
                                <a:cubicBezTo>
                                  <a:pt x="1239809" y="241415"/>
                                  <a:pt x="1240068" y="241502"/>
                                  <a:pt x="1240329" y="241415"/>
                                </a:cubicBezTo>
                                <a:close/>
                                <a:moveTo>
                                  <a:pt x="1115984" y="240723"/>
                                </a:moveTo>
                                <a:cubicBezTo>
                                  <a:pt x="1113473" y="242541"/>
                                  <a:pt x="1110702" y="246957"/>
                                  <a:pt x="1107931" y="243580"/>
                                </a:cubicBezTo>
                                <a:cubicBezTo>
                                  <a:pt x="1104641" y="239510"/>
                                  <a:pt x="1109923" y="237432"/>
                                  <a:pt x="1112520" y="235441"/>
                                </a:cubicBezTo>
                                <a:cubicBezTo>
                                  <a:pt x="1122998" y="227474"/>
                                  <a:pt x="1133562" y="219681"/>
                                  <a:pt x="1145425" y="213880"/>
                                </a:cubicBezTo>
                                <a:cubicBezTo>
                                  <a:pt x="1148369" y="212408"/>
                                  <a:pt x="1151573" y="211368"/>
                                  <a:pt x="1152699" y="207818"/>
                                </a:cubicBezTo>
                                <a:cubicBezTo>
                                  <a:pt x="1159106" y="206779"/>
                                  <a:pt x="1164388" y="203922"/>
                                  <a:pt x="1167505" y="197947"/>
                                </a:cubicBezTo>
                                <a:cubicBezTo>
                                  <a:pt x="1184564" y="190933"/>
                                  <a:pt x="1202142" y="185305"/>
                                  <a:pt x="1219027" y="177252"/>
                                </a:cubicBezTo>
                                <a:cubicBezTo>
                                  <a:pt x="1232362" y="170930"/>
                                  <a:pt x="1247949" y="166601"/>
                                  <a:pt x="1263881" y="166514"/>
                                </a:cubicBezTo>
                                <a:cubicBezTo>
                                  <a:pt x="1220759" y="185564"/>
                                  <a:pt x="1174952" y="198726"/>
                                  <a:pt x="1136419" y="226868"/>
                                </a:cubicBezTo>
                                <a:cubicBezTo>
                                  <a:pt x="1136939" y="228080"/>
                                  <a:pt x="1137458" y="229293"/>
                                  <a:pt x="1137978" y="230505"/>
                                </a:cubicBezTo>
                                <a:cubicBezTo>
                                  <a:pt x="1156509" y="221846"/>
                                  <a:pt x="1175299" y="213706"/>
                                  <a:pt x="1193569" y="204528"/>
                                </a:cubicBezTo>
                                <a:cubicBezTo>
                                  <a:pt x="1211667" y="195436"/>
                                  <a:pt x="1230024" y="187296"/>
                                  <a:pt x="1250373" y="184265"/>
                                </a:cubicBezTo>
                                <a:cubicBezTo>
                                  <a:pt x="1199284" y="215265"/>
                                  <a:pt x="1147243" y="244533"/>
                                  <a:pt x="1105506" y="288088"/>
                                </a:cubicBezTo>
                                <a:cubicBezTo>
                                  <a:pt x="1099272" y="269038"/>
                                  <a:pt x="1100484" y="266440"/>
                                  <a:pt x="1130098" y="236480"/>
                                </a:cubicBezTo>
                                <a:cubicBezTo>
                                  <a:pt x="1123690" y="233795"/>
                                  <a:pt x="1119967" y="237779"/>
                                  <a:pt x="1115984" y="240723"/>
                                </a:cubicBezTo>
                                <a:close/>
                                <a:moveTo>
                                  <a:pt x="1271414" y="167207"/>
                                </a:moveTo>
                                <a:cubicBezTo>
                                  <a:pt x="1288646" y="155864"/>
                                  <a:pt x="1308389" y="153959"/>
                                  <a:pt x="1327958" y="151448"/>
                                </a:cubicBezTo>
                                <a:cubicBezTo>
                                  <a:pt x="1310640" y="162185"/>
                                  <a:pt x="1290291" y="161838"/>
                                  <a:pt x="1271414" y="167207"/>
                                </a:cubicBezTo>
                                <a:close/>
                                <a:moveTo>
                                  <a:pt x="1104814" y="177425"/>
                                </a:moveTo>
                                <a:cubicBezTo>
                                  <a:pt x="1125249" y="168939"/>
                                  <a:pt x="1146550" y="163224"/>
                                  <a:pt x="1167765" y="157076"/>
                                </a:cubicBezTo>
                                <a:cubicBezTo>
                                  <a:pt x="1201363" y="147291"/>
                                  <a:pt x="1235652" y="151015"/>
                                  <a:pt x="1269077" y="144607"/>
                                </a:cubicBezTo>
                                <a:cubicBezTo>
                                  <a:pt x="1286568" y="141230"/>
                                  <a:pt x="1305012" y="142442"/>
                                  <a:pt x="1325361" y="141490"/>
                                </a:cubicBezTo>
                                <a:cubicBezTo>
                                  <a:pt x="1314450" y="148417"/>
                                  <a:pt x="1303626" y="148590"/>
                                  <a:pt x="1293842" y="150235"/>
                                </a:cubicBezTo>
                                <a:cubicBezTo>
                                  <a:pt x="1251845" y="157249"/>
                                  <a:pt x="1212965" y="173355"/>
                                  <a:pt x="1173740" y="188768"/>
                                </a:cubicBezTo>
                                <a:cubicBezTo>
                                  <a:pt x="1169411" y="190500"/>
                                  <a:pt x="1166899" y="193098"/>
                                  <a:pt x="1167505" y="197947"/>
                                </a:cubicBezTo>
                                <a:cubicBezTo>
                                  <a:pt x="1160578" y="198293"/>
                                  <a:pt x="1151140" y="194830"/>
                                  <a:pt x="1152612" y="207818"/>
                                </a:cubicBezTo>
                                <a:cubicBezTo>
                                  <a:pt x="1137718" y="207212"/>
                                  <a:pt x="1126981" y="215698"/>
                                  <a:pt x="1117109" y="225050"/>
                                </a:cubicBezTo>
                                <a:cubicBezTo>
                                  <a:pt x="1110095" y="231717"/>
                                  <a:pt x="1107238" y="229120"/>
                                  <a:pt x="1103861" y="222019"/>
                                </a:cubicBezTo>
                                <a:cubicBezTo>
                                  <a:pt x="1099272" y="212408"/>
                                  <a:pt x="1098925" y="201843"/>
                                  <a:pt x="1095981" y="191885"/>
                                </a:cubicBezTo>
                                <a:cubicBezTo>
                                  <a:pt x="1094076" y="185045"/>
                                  <a:pt x="1098493" y="180023"/>
                                  <a:pt x="1104814" y="177425"/>
                                </a:cubicBezTo>
                                <a:close/>
                                <a:moveTo>
                                  <a:pt x="790748" y="571500"/>
                                </a:moveTo>
                                <a:cubicBezTo>
                                  <a:pt x="799927" y="564659"/>
                                  <a:pt x="806854" y="556087"/>
                                  <a:pt x="813522" y="546562"/>
                                </a:cubicBezTo>
                                <a:cubicBezTo>
                                  <a:pt x="823220" y="532707"/>
                                  <a:pt x="830234" y="515649"/>
                                  <a:pt x="847725" y="508202"/>
                                </a:cubicBezTo>
                                <a:cubicBezTo>
                                  <a:pt x="857423" y="504046"/>
                                  <a:pt x="861320" y="493568"/>
                                  <a:pt x="868940" y="486814"/>
                                </a:cubicBezTo>
                                <a:cubicBezTo>
                                  <a:pt x="913794" y="447329"/>
                                  <a:pt x="964190" y="418148"/>
                                  <a:pt x="1021253" y="400396"/>
                                </a:cubicBezTo>
                                <a:cubicBezTo>
                                  <a:pt x="1043940" y="393383"/>
                                  <a:pt x="1062211" y="379095"/>
                                  <a:pt x="1079529" y="363595"/>
                                </a:cubicBezTo>
                                <a:cubicBezTo>
                                  <a:pt x="1091392" y="352945"/>
                                  <a:pt x="1094163" y="337705"/>
                                  <a:pt x="1097280" y="319347"/>
                                </a:cubicBezTo>
                                <a:cubicBezTo>
                                  <a:pt x="1101177" y="329911"/>
                                  <a:pt x="1105246" y="328699"/>
                                  <a:pt x="1110442" y="324196"/>
                                </a:cubicBezTo>
                                <a:cubicBezTo>
                                  <a:pt x="1140229" y="298133"/>
                                  <a:pt x="1175039" y="279169"/>
                                  <a:pt x="1206298" y="255183"/>
                                </a:cubicBezTo>
                                <a:cubicBezTo>
                                  <a:pt x="1216083" y="247650"/>
                                  <a:pt x="1227686" y="245139"/>
                                  <a:pt x="1239203" y="242455"/>
                                </a:cubicBezTo>
                                <a:cubicBezTo>
                                  <a:pt x="1239289" y="249901"/>
                                  <a:pt x="1231669" y="253711"/>
                                  <a:pt x="1229505" y="261591"/>
                                </a:cubicBezTo>
                                <a:cubicBezTo>
                                  <a:pt x="1236172" y="261072"/>
                                  <a:pt x="1238423" y="256482"/>
                                  <a:pt x="1241281" y="253019"/>
                                </a:cubicBezTo>
                                <a:cubicBezTo>
                                  <a:pt x="1256780" y="234748"/>
                                  <a:pt x="1272887" y="218555"/>
                                  <a:pt x="1297825" y="212148"/>
                                </a:cubicBezTo>
                                <a:cubicBezTo>
                                  <a:pt x="1329171" y="204095"/>
                                  <a:pt x="1358611" y="189461"/>
                                  <a:pt x="1390477" y="182620"/>
                                </a:cubicBezTo>
                                <a:cubicBezTo>
                                  <a:pt x="1396798" y="181235"/>
                                  <a:pt x="1402773" y="178291"/>
                                  <a:pt x="1408748" y="184265"/>
                                </a:cubicBezTo>
                                <a:cubicBezTo>
                                  <a:pt x="1411952" y="187469"/>
                                  <a:pt x="1415935" y="184179"/>
                                  <a:pt x="1418792" y="182187"/>
                                </a:cubicBezTo>
                                <a:cubicBezTo>
                                  <a:pt x="1428664" y="175000"/>
                                  <a:pt x="1438795" y="170498"/>
                                  <a:pt x="1451437" y="173268"/>
                                </a:cubicBezTo>
                                <a:cubicBezTo>
                                  <a:pt x="1460875" y="175347"/>
                                  <a:pt x="1470401" y="167900"/>
                                  <a:pt x="1482004" y="172835"/>
                                </a:cubicBezTo>
                                <a:cubicBezTo>
                                  <a:pt x="1474903" y="179070"/>
                                  <a:pt x="1467283" y="181841"/>
                                  <a:pt x="1460096" y="184785"/>
                                </a:cubicBezTo>
                                <a:cubicBezTo>
                                  <a:pt x="1442951" y="191972"/>
                                  <a:pt x="1424074" y="197947"/>
                                  <a:pt x="1411346" y="210676"/>
                                </a:cubicBezTo>
                                <a:cubicBezTo>
                                  <a:pt x="1397664" y="224357"/>
                                  <a:pt x="1378787" y="228687"/>
                                  <a:pt x="1365625" y="242455"/>
                                </a:cubicBezTo>
                                <a:cubicBezTo>
                                  <a:pt x="1357226" y="251287"/>
                                  <a:pt x="1343458" y="252239"/>
                                  <a:pt x="1332288" y="257262"/>
                                </a:cubicBezTo>
                                <a:cubicBezTo>
                                  <a:pt x="1325967" y="260033"/>
                                  <a:pt x="1319126" y="261505"/>
                                  <a:pt x="1314537" y="267653"/>
                                </a:cubicBezTo>
                                <a:cubicBezTo>
                                  <a:pt x="1325448" y="272328"/>
                                  <a:pt x="1325014" y="273714"/>
                                  <a:pt x="1316355" y="281853"/>
                                </a:cubicBezTo>
                                <a:cubicBezTo>
                                  <a:pt x="1289166" y="307484"/>
                                  <a:pt x="1259725" y="330864"/>
                                  <a:pt x="1238943" y="362556"/>
                                </a:cubicBezTo>
                                <a:cubicBezTo>
                                  <a:pt x="1211320" y="404639"/>
                                  <a:pt x="1179888" y="444385"/>
                                  <a:pt x="1159366" y="491403"/>
                                </a:cubicBezTo>
                                <a:cubicBezTo>
                                  <a:pt x="1164734" y="493222"/>
                                  <a:pt x="1165601" y="488200"/>
                                  <a:pt x="1167419" y="485169"/>
                                </a:cubicBezTo>
                                <a:cubicBezTo>
                                  <a:pt x="1182052" y="460923"/>
                                  <a:pt x="1196600" y="436678"/>
                                  <a:pt x="1211234" y="412433"/>
                                </a:cubicBezTo>
                                <a:cubicBezTo>
                                  <a:pt x="1212706" y="410008"/>
                                  <a:pt x="1214351" y="407583"/>
                                  <a:pt x="1215910" y="405245"/>
                                </a:cubicBezTo>
                                <a:cubicBezTo>
                                  <a:pt x="1217209" y="403254"/>
                                  <a:pt x="1218334" y="400483"/>
                                  <a:pt x="1221538" y="402301"/>
                                </a:cubicBezTo>
                                <a:cubicBezTo>
                                  <a:pt x="1224309" y="403860"/>
                                  <a:pt x="1224049" y="406285"/>
                                  <a:pt x="1222664" y="408623"/>
                                </a:cubicBezTo>
                                <a:cubicBezTo>
                                  <a:pt x="1211407" y="427066"/>
                                  <a:pt x="1204740" y="447935"/>
                                  <a:pt x="1198505" y="467937"/>
                                </a:cubicBezTo>
                                <a:cubicBezTo>
                                  <a:pt x="1190972" y="491923"/>
                                  <a:pt x="1182919" y="516428"/>
                                  <a:pt x="1185516" y="543358"/>
                                </a:cubicBezTo>
                                <a:cubicBezTo>
                                  <a:pt x="1186642" y="554961"/>
                                  <a:pt x="1180841" y="569249"/>
                                  <a:pt x="1172182" y="580073"/>
                                </a:cubicBezTo>
                                <a:cubicBezTo>
                                  <a:pt x="1157980" y="597737"/>
                                  <a:pt x="1148022" y="617307"/>
                                  <a:pt x="1143953" y="639993"/>
                                </a:cubicBezTo>
                                <a:cubicBezTo>
                                  <a:pt x="1139104" y="667529"/>
                                  <a:pt x="1124643" y="692035"/>
                                  <a:pt x="1106026" y="710911"/>
                                </a:cubicBezTo>
                                <a:cubicBezTo>
                                  <a:pt x="1078403" y="738880"/>
                                  <a:pt x="1045932" y="761827"/>
                                  <a:pt x="1012421" y="783561"/>
                                </a:cubicBezTo>
                                <a:cubicBezTo>
                                  <a:pt x="987743" y="799580"/>
                                  <a:pt x="960553" y="808499"/>
                                  <a:pt x="934576" y="819496"/>
                                </a:cubicBezTo>
                                <a:cubicBezTo>
                                  <a:pt x="907733" y="830840"/>
                                  <a:pt x="877079" y="839759"/>
                                  <a:pt x="846253" y="828588"/>
                                </a:cubicBezTo>
                                <a:cubicBezTo>
                                  <a:pt x="845214" y="828242"/>
                                  <a:pt x="843569" y="827376"/>
                                  <a:pt x="843049" y="827809"/>
                                </a:cubicBezTo>
                                <a:cubicBezTo>
                                  <a:pt x="828415" y="839412"/>
                                  <a:pt x="814041" y="828069"/>
                                  <a:pt x="799667" y="826943"/>
                                </a:cubicBezTo>
                                <a:cubicBezTo>
                                  <a:pt x="789536" y="826164"/>
                                  <a:pt x="779665" y="822700"/>
                                  <a:pt x="769620" y="820449"/>
                                </a:cubicBezTo>
                                <a:cubicBezTo>
                                  <a:pt x="745201" y="815080"/>
                                  <a:pt x="721216" y="782436"/>
                                  <a:pt x="722515" y="757930"/>
                                </a:cubicBezTo>
                                <a:cubicBezTo>
                                  <a:pt x="722861" y="752302"/>
                                  <a:pt x="718705" y="746587"/>
                                  <a:pt x="717059" y="740699"/>
                                </a:cubicBezTo>
                                <a:cubicBezTo>
                                  <a:pt x="716020" y="737235"/>
                                  <a:pt x="714029" y="732473"/>
                                  <a:pt x="715414" y="730048"/>
                                </a:cubicBezTo>
                                <a:cubicBezTo>
                                  <a:pt x="726931" y="710738"/>
                                  <a:pt x="718705" y="688744"/>
                                  <a:pt x="724506" y="668655"/>
                                </a:cubicBezTo>
                                <a:cubicBezTo>
                                  <a:pt x="727364" y="658697"/>
                                  <a:pt x="729702" y="648566"/>
                                  <a:pt x="737582" y="641292"/>
                                </a:cubicBezTo>
                                <a:cubicBezTo>
                                  <a:pt x="743730" y="635577"/>
                                  <a:pt x="741305" y="627351"/>
                                  <a:pt x="745548" y="621030"/>
                                </a:cubicBezTo>
                                <a:cubicBezTo>
                                  <a:pt x="758277" y="602326"/>
                                  <a:pt x="772564" y="585181"/>
                                  <a:pt x="790748" y="571500"/>
                                </a:cubicBezTo>
                                <a:close/>
                                <a:moveTo>
                                  <a:pt x="751350" y="410960"/>
                                </a:moveTo>
                                <a:cubicBezTo>
                                  <a:pt x="749531" y="406631"/>
                                  <a:pt x="746587" y="409662"/>
                                  <a:pt x="744162" y="410527"/>
                                </a:cubicBezTo>
                                <a:cubicBezTo>
                                  <a:pt x="741998" y="411307"/>
                                  <a:pt x="739400" y="413558"/>
                                  <a:pt x="737755" y="410527"/>
                                </a:cubicBezTo>
                                <a:cubicBezTo>
                                  <a:pt x="736283" y="407757"/>
                                  <a:pt x="738621" y="405938"/>
                                  <a:pt x="740959" y="404899"/>
                                </a:cubicBezTo>
                                <a:cubicBezTo>
                                  <a:pt x="744942" y="403254"/>
                                  <a:pt x="748579" y="398665"/>
                                  <a:pt x="753341" y="401695"/>
                                </a:cubicBezTo>
                                <a:cubicBezTo>
                                  <a:pt x="757844" y="404553"/>
                                  <a:pt x="758536" y="409662"/>
                                  <a:pt x="759056" y="414684"/>
                                </a:cubicBezTo>
                                <a:cubicBezTo>
                                  <a:pt x="759749" y="420485"/>
                                  <a:pt x="756545" y="422477"/>
                                  <a:pt x="751869" y="424209"/>
                                </a:cubicBezTo>
                                <a:cubicBezTo>
                                  <a:pt x="746933" y="426027"/>
                                  <a:pt x="742344" y="429404"/>
                                  <a:pt x="735330" y="426547"/>
                                </a:cubicBezTo>
                                <a:cubicBezTo>
                                  <a:pt x="740785" y="423776"/>
                                  <a:pt x="744942" y="422131"/>
                                  <a:pt x="748665" y="419706"/>
                                </a:cubicBezTo>
                                <a:cubicBezTo>
                                  <a:pt x="751696" y="417715"/>
                                  <a:pt x="752735" y="414251"/>
                                  <a:pt x="751350" y="410960"/>
                                </a:cubicBezTo>
                                <a:close/>
                                <a:moveTo>
                                  <a:pt x="756372" y="381520"/>
                                </a:moveTo>
                                <a:cubicBezTo>
                                  <a:pt x="757324" y="386109"/>
                                  <a:pt x="757497" y="390698"/>
                                  <a:pt x="750397" y="390785"/>
                                </a:cubicBezTo>
                                <a:cubicBezTo>
                                  <a:pt x="735070" y="391045"/>
                                  <a:pt x="721043" y="400743"/>
                                  <a:pt x="704677" y="396327"/>
                                </a:cubicBezTo>
                                <a:cubicBezTo>
                                  <a:pt x="699395" y="394941"/>
                                  <a:pt x="693853" y="403081"/>
                                  <a:pt x="685887" y="402388"/>
                                </a:cubicBezTo>
                                <a:cubicBezTo>
                                  <a:pt x="686839" y="395807"/>
                                  <a:pt x="691342" y="394595"/>
                                  <a:pt x="694892" y="393296"/>
                                </a:cubicBezTo>
                                <a:cubicBezTo>
                                  <a:pt x="712297" y="386802"/>
                                  <a:pt x="729875" y="380740"/>
                                  <a:pt x="747453" y="374506"/>
                                </a:cubicBezTo>
                                <a:cubicBezTo>
                                  <a:pt x="753947" y="372254"/>
                                  <a:pt x="755419" y="377103"/>
                                  <a:pt x="756372" y="381520"/>
                                </a:cubicBezTo>
                                <a:close/>
                                <a:moveTo>
                                  <a:pt x="681903" y="428712"/>
                                </a:moveTo>
                                <a:cubicBezTo>
                                  <a:pt x="685194" y="414944"/>
                                  <a:pt x="714115" y="404033"/>
                                  <a:pt x="730568" y="410268"/>
                                </a:cubicBezTo>
                                <a:cubicBezTo>
                                  <a:pt x="715068" y="421611"/>
                                  <a:pt x="696451" y="417715"/>
                                  <a:pt x="681903" y="428712"/>
                                </a:cubicBezTo>
                                <a:close/>
                                <a:moveTo>
                                  <a:pt x="708487" y="444385"/>
                                </a:moveTo>
                                <a:cubicBezTo>
                                  <a:pt x="692121" y="444471"/>
                                  <a:pt x="678440" y="453910"/>
                                  <a:pt x="662594" y="452524"/>
                                </a:cubicBezTo>
                                <a:cubicBezTo>
                                  <a:pt x="660256" y="452351"/>
                                  <a:pt x="656879" y="453044"/>
                                  <a:pt x="656619" y="449840"/>
                                </a:cubicBezTo>
                                <a:cubicBezTo>
                                  <a:pt x="656446" y="446896"/>
                                  <a:pt x="659563" y="443345"/>
                                  <a:pt x="661815" y="443952"/>
                                </a:cubicBezTo>
                                <a:cubicBezTo>
                                  <a:pt x="675323" y="447588"/>
                                  <a:pt x="687445" y="439795"/>
                                  <a:pt x="700434" y="440228"/>
                                </a:cubicBezTo>
                                <a:cubicBezTo>
                                  <a:pt x="703378" y="440228"/>
                                  <a:pt x="706236" y="440315"/>
                                  <a:pt x="708487" y="444385"/>
                                </a:cubicBezTo>
                                <a:close/>
                                <a:moveTo>
                                  <a:pt x="578428" y="551065"/>
                                </a:moveTo>
                                <a:cubicBezTo>
                                  <a:pt x="559984" y="548813"/>
                                  <a:pt x="546475" y="559983"/>
                                  <a:pt x="531755" y="567777"/>
                                </a:cubicBezTo>
                                <a:cubicBezTo>
                                  <a:pt x="522923" y="572453"/>
                                  <a:pt x="513917" y="576609"/>
                                  <a:pt x="503786" y="576003"/>
                                </a:cubicBezTo>
                                <a:cubicBezTo>
                                  <a:pt x="492616" y="575310"/>
                                  <a:pt x="482138" y="580332"/>
                                  <a:pt x="472527" y="583363"/>
                                </a:cubicBezTo>
                                <a:cubicBezTo>
                                  <a:pt x="443778" y="592455"/>
                                  <a:pt x="416502" y="587433"/>
                                  <a:pt x="388620" y="582237"/>
                                </a:cubicBezTo>
                                <a:cubicBezTo>
                                  <a:pt x="366193" y="578081"/>
                                  <a:pt x="343420" y="569855"/>
                                  <a:pt x="320820" y="576522"/>
                                </a:cubicBezTo>
                                <a:cubicBezTo>
                                  <a:pt x="301337" y="582324"/>
                                  <a:pt x="281161" y="579207"/>
                                  <a:pt x="261938" y="585095"/>
                                </a:cubicBezTo>
                                <a:cubicBezTo>
                                  <a:pt x="253885" y="587606"/>
                                  <a:pt x="244619" y="586913"/>
                                  <a:pt x="236220" y="584835"/>
                                </a:cubicBezTo>
                                <a:cubicBezTo>
                                  <a:pt x="229206" y="583103"/>
                                  <a:pt x="221933" y="582237"/>
                                  <a:pt x="215438" y="583883"/>
                                </a:cubicBezTo>
                                <a:cubicBezTo>
                                  <a:pt x="203229" y="587000"/>
                                  <a:pt x="191972" y="583796"/>
                                  <a:pt x="180196" y="582237"/>
                                </a:cubicBezTo>
                                <a:cubicBezTo>
                                  <a:pt x="166255" y="580332"/>
                                  <a:pt x="152660" y="585095"/>
                                  <a:pt x="138979" y="587086"/>
                                </a:cubicBezTo>
                                <a:cubicBezTo>
                                  <a:pt x="132830" y="587952"/>
                                  <a:pt x="126856" y="588472"/>
                                  <a:pt x="119063" y="587606"/>
                                </a:cubicBezTo>
                                <a:cubicBezTo>
                                  <a:pt x="130146" y="578774"/>
                                  <a:pt x="140277" y="570894"/>
                                  <a:pt x="150235" y="562754"/>
                                </a:cubicBezTo>
                                <a:cubicBezTo>
                                  <a:pt x="163570" y="551930"/>
                                  <a:pt x="177079" y="541107"/>
                                  <a:pt x="190154" y="529936"/>
                                </a:cubicBezTo>
                                <a:cubicBezTo>
                                  <a:pt x="207905" y="514783"/>
                                  <a:pt x="229206" y="504825"/>
                                  <a:pt x="247650" y="490278"/>
                                </a:cubicBezTo>
                                <a:cubicBezTo>
                                  <a:pt x="256915" y="483004"/>
                                  <a:pt x="266440" y="475557"/>
                                  <a:pt x="272848" y="466638"/>
                                </a:cubicBezTo>
                                <a:cubicBezTo>
                                  <a:pt x="289474" y="443692"/>
                                  <a:pt x="312507" y="429664"/>
                                  <a:pt x="335886" y="415550"/>
                                </a:cubicBezTo>
                                <a:cubicBezTo>
                                  <a:pt x="349654" y="407237"/>
                                  <a:pt x="361864" y="397625"/>
                                  <a:pt x="372947" y="385676"/>
                                </a:cubicBezTo>
                                <a:cubicBezTo>
                                  <a:pt x="385070" y="372514"/>
                                  <a:pt x="399877" y="362556"/>
                                  <a:pt x="417801" y="356581"/>
                                </a:cubicBezTo>
                                <a:cubicBezTo>
                                  <a:pt x="435812" y="350693"/>
                                  <a:pt x="454256" y="343073"/>
                                  <a:pt x="471921" y="339003"/>
                                </a:cubicBezTo>
                                <a:cubicBezTo>
                                  <a:pt x="493742" y="334068"/>
                                  <a:pt x="514350" y="325409"/>
                                  <a:pt x="536258" y="321166"/>
                                </a:cubicBezTo>
                                <a:cubicBezTo>
                                  <a:pt x="542579" y="319953"/>
                                  <a:pt x="548467" y="316663"/>
                                  <a:pt x="554528" y="314238"/>
                                </a:cubicBezTo>
                                <a:cubicBezTo>
                                  <a:pt x="556174" y="313546"/>
                                  <a:pt x="556174" y="309909"/>
                                  <a:pt x="559031" y="311381"/>
                                </a:cubicBezTo>
                                <a:cubicBezTo>
                                  <a:pt x="561023" y="312420"/>
                                  <a:pt x="561282" y="314671"/>
                                  <a:pt x="561196" y="316750"/>
                                </a:cubicBezTo>
                                <a:cubicBezTo>
                                  <a:pt x="561109" y="319780"/>
                                  <a:pt x="559464" y="321079"/>
                                  <a:pt x="556520" y="321339"/>
                                </a:cubicBezTo>
                                <a:cubicBezTo>
                                  <a:pt x="552104" y="321599"/>
                                  <a:pt x="547514" y="321512"/>
                                  <a:pt x="544657" y="327140"/>
                                </a:cubicBezTo>
                                <a:cubicBezTo>
                                  <a:pt x="549766" y="330171"/>
                                  <a:pt x="555394" y="329652"/>
                                  <a:pt x="560157" y="328526"/>
                                </a:cubicBezTo>
                                <a:cubicBezTo>
                                  <a:pt x="573838" y="325409"/>
                                  <a:pt x="587519" y="322898"/>
                                  <a:pt x="601634" y="323850"/>
                                </a:cubicBezTo>
                                <a:cubicBezTo>
                                  <a:pt x="607262" y="324283"/>
                                  <a:pt x="611072" y="320213"/>
                                  <a:pt x="611072" y="316057"/>
                                </a:cubicBezTo>
                                <a:cubicBezTo>
                                  <a:pt x="611072" y="311208"/>
                                  <a:pt x="605357" y="311468"/>
                                  <a:pt x="601461" y="311381"/>
                                </a:cubicBezTo>
                                <a:cubicBezTo>
                                  <a:pt x="589598" y="311121"/>
                                  <a:pt x="577562" y="312160"/>
                                  <a:pt x="566045" y="308177"/>
                                </a:cubicBezTo>
                                <a:cubicBezTo>
                                  <a:pt x="597044" y="306445"/>
                                  <a:pt x="629083" y="291205"/>
                                  <a:pt x="660429" y="315710"/>
                                </a:cubicBezTo>
                                <a:cubicBezTo>
                                  <a:pt x="645016" y="315710"/>
                                  <a:pt x="631768" y="315710"/>
                                  <a:pt x="618432" y="315710"/>
                                </a:cubicBezTo>
                                <a:cubicBezTo>
                                  <a:pt x="624927" y="321339"/>
                                  <a:pt x="630642" y="325668"/>
                                  <a:pt x="639907" y="321425"/>
                                </a:cubicBezTo>
                                <a:cubicBezTo>
                                  <a:pt x="648480" y="317442"/>
                                  <a:pt x="656879" y="324629"/>
                                  <a:pt x="665624" y="325582"/>
                                </a:cubicBezTo>
                                <a:cubicBezTo>
                                  <a:pt x="668828" y="325928"/>
                                  <a:pt x="670733" y="329565"/>
                                  <a:pt x="672119" y="322291"/>
                                </a:cubicBezTo>
                                <a:cubicBezTo>
                                  <a:pt x="673418" y="315191"/>
                                  <a:pt x="681903" y="319434"/>
                                  <a:pt x="687619" y="320127"/>
                                </a:cubicBezTo>
                                <a:cubicBezTo>
                                  <a:pt x="682337" y="333808"/>
                                  <a:pt x="670993" y="331037"/>
                                  <a:pt x="660775" y="331124"/>
                                </a:cubicBezTo>
                                <a:cubicBezTo>
                                  <a:pt x="639907" y="331210"/>
                                  <a:pt x="619125" y="331124"/>
                                  <a:pt x="598257" y="333462"/>
                                </a:cubicBezTo>
                                <a:cubicBezTo>
                                  <a:pt x="614363" y="342294"/>
                                  <a:pt x="630902" y="343160"/>
                                  <a:pt x="647614" y="337358"/>
                                </a:cubicBezTo>
                                <a:cubicBezTo>
                                  <a:pt x="650644" y="336319"/>
                                  <a:pt x="652982" y="335020"/>
                                  <a:pt x="656619" y="335280"/>
                                </a:cubicBezTo>
                                <a:cubicBezTo>
                                  <a:pt x="676015" y="336665"/>
                                  <a:pt x="695239" y="336319"/>
                                  <a:pt x="714462" y="332163"/>
                                </a:cubicBezTo>
                                <a:cubicBezTo>
                                  <a:pt x="722601" y="330431"/>
                                  <a:pt x="731693" y="335886"/>
                                  <a:pt x="740352" y="330171"/>
                                </a:cubicBezTo>
                                <a:cubicBezTo>
                                  <a:pt x="742257" y="328959"/>
                                  <a:pt x="748752" y="331990"/>
                                  <a:pt x="748752" y="337185"/>
                                </a:cubicBezTo>
                                <a:cubicBezTo>
                                  <a:pt x="748752" y="342034"/>
                                  <a:pt x="744336" y="340995"/>
                                  <a:pt x="741305" y="341255"/>
                                </a:cubicBezTo>
                                <a:cubicBezTo>
                                  <a:pt x="716107" y="343506"/>
                                  <a:pt x="691082" y="347056"/>
                                  <a:pt x="665798" y="348615"/>
                                </a:cubicBezTo>
                                <a:cubicBezTo>
                                  <a:pt x="642678" y="350000"/>
                                  <a:pt x="619731" y="347489"/>
                                  <a:pt x="596611" y="348875"/>
                                </a:cubicBezTo>
                                <a:cubicBezTo>
                                  <a:pt x="586307" y="349481"/>
                                  <a:pt x="574531" y="348182"/>
                                  <a:pt x="563361" y="348788"/>
                                </a:cubicBezTo>
                                <a:cubicBezTo>
                                  <a:pt x="560070" y="348961"/>
                                  <a:pt x="555654" y="348788"/>
                                  <a:pt x="555394" y="344892"/>
                                </a:cubicBezTo>
                                <a:cubicBezTo>
                                  <a:pt x="555048" y="339696"/>
                                  <a:pt x="560070" y="341861"/>
                                  <a:pt x="562841" y="341428"/>
                                </a:cubicBezTo>
                                <a:cubicBezTo>
                                  <a:pt x="570981" y="340302"/>
                                  <a:pt x="580159" y="344112"/>
                                  <a:pt x="589684" y="335020"/>
                                </a:cubicBezTo>
                                <a:cubicBezTo>
                                  <a:pt x="570028" y="333808"/>
                                  <a:pt x="553403" y="336925"/>
                                  <a:pt x="536344" y="339263"/>
                                </a:cubicBezTo>
                                <a:cubicBezTo>
                                  <a:pt x="537903" y="343593"/>
                                  <a:pt x="542319" y="342380"/>
                                  <a:pt x="544917" y="345151"/>
                                </a:cubicBezTo>
                                <a:cubicBezTo>
                                  <a:pt x="541193" y="346623"/>
                                  <a:pt x="537730" y="348009"/>
                                  <a:pt x="532708" y="349914"/>
                                </a:cubicBezTo>
                                <a:cubicBezTo>
                                  <a:pt x="571933" y="354850"/>
                                  <a:pt x="609860" y="352252"/>
                                  <a:pt x="647527" y="356668"/>
                                </a:cubicBezTo>
                                <a:cubicBezTo>
                                  <a:pt x="624234" y="355283"/>
                                  <a:pt x="603279" y="366799"/>
                                  <a:pt x="579813" y="367059"/>
                                </a:cubicBezTo>
                                <a:cubicBezTo>
                                  <a:pt x="558338" y="367319"/>
                                  <a:pt x="536604" y="373726"/>
                                  <a:pt x="514523" y="373640"/>
                                </a:cubicBezTo>
                                <a:cubicBezTo>
                                  <a:pt x="509328" y="373640"/>
                                  <a:pt x="505778" y="379701"/>
                                  <a:pt x="499889" y="378835"/>
                                </a:cubicBezTo>
                                <a:cubicBezTo>
                                  <a:pt x="499370" y="378749"/>
                                  <a:pt x="497811" y="380913"/>
                                  <a:pt x="498071" y="381433"/>
                                </a:cubicBezTo>
                                <a:cubicBezTo>
                                  <a:pt x="498764" y="382732"/>
                                  <a:pt x="500322" y="384810"/>
                                  <a:pt x="501188" y="384637"/>
                                </a:cubicBezTo>
                                <a:cubicBezTo>
                                  <a:pt x="525953" y="379701"/>
                                  <a:pt x="549419" y="394248"/>
                                  <a:pt x="575310" y="389659"/>
                                </a:cubicBezTo>
                                <a:cubicBezTo>
                                  <a:pt x="569249" y="382212"/>
                                  <a:pt x="559118" y="388793"/>
                                  <a:pt x="553836" y="381953"/>
                                </a:cubicBezTo>
                                <a:cubicBezTo>
                                  <a:pt x="570634" y="375631"/>
                                  <a:pt x="588818" y="381087"/>
                                  <a:pt x="605531" y="375718"/>
                                </a:cubicBezTo>
                                <a:cubicBezTo>
                                  <a:pt x="621290" y="370696"/>
                                  <a:pt x="638781" y="373813"/>
                                  <a:pt x="653761" y="365414"/>
                                </a:cubicBezTo>
                                <a:cubicBezTo>
                                  <a:pt x="654800" y="364808"/>
                                  <a:pt x="656359" y="363855"/>
                                  <a:pt x="657225" y="364201"/>
                                </a:cubicBezTo>
                                <a:cubicBezTo>
                                  <a:pt x="664066" y="367232"/>
                                  <a:pt x="670041" y="364721"/>
                                  <a:pt x="676881" y="363335"/>
                                </a:cubicBezTo>
                                <a:cubicBezTo>
                                  <a:pt x="684328" y="361863"/>
                                  <a:pt x="692987" y="363422"/>
                                  <a:pt x="701127" y="365240"/>
                                </a:cubicBezTo>
                                <a:cubicBezTo>
                                  <a:pt x="707448" y="366626"/>
                                  <a:pt x="715241" y="368358"/>
                                  <a:pt x="720350" y="360998"/>
                                </a:cubicBezTo>
                                <a:cubicBezTo>
                                  <a:pt x="721908" y="358746"/>
                                  <a:pt x="723987" y="359525"/>
                                  <a:pt x="725459" y="361257"/>
                                </a:cubicBezTo>
                                <a:cubicBezTo>
                                  <a:pt x="726671" y="362729"/>
                                  <a:pt x="726065" y="364288"/>
                                  <a:pt x="724939" y="365587"/>
                                </a:cubicBezTo>
                                <a:cubicBezTo>
                                  <a:pt x="721908" y="369050"/>
                                  <a:pt x="718445" y="371562"/>
                                  <a:pt x="714029" y="373207"/>
                                </a:cubicBezTo>
                                <a:cubicBezTo>
                                  <a:pt x="695412" y="380134"/>
                                  <a:pt x="675842" y="382645"/>
                                  <a:pt x="656359" y="385330"/>
                                </a:cubicBezTo>
                                <a:cubicBezTo>
                                  <a:pt x="649951" y="386282"/>
                                  <a:pt x="643630" y="385416"/>
                                  <a:pt x="638695" y="391564"/>
                                </a:cubicBezTo>
                                <a:cubicBezTo>
                                  <a:pt x="636270" y="394595"/>
                                  <a:pt x="630988" y="392517"/>
                                  <a:pt x="626832" y="391997"/>
                                </a:cubicBezTo>
                                <a:cubicBezTo>
                                  <a:pt x="612631" y="390438"/>
                                  <a:pt x="598343" y="389053"/>
                                  <a:pt x="582843" y="387494"/>
                                </a:cubicBezTo>
                                <a:cubicBezTo>
                                  <a:pt x="584143" y="389486"/>
                                  <a:pt x="584662" y="390352"/>
                                  <a:pt x="585268" y="391045"/>
                                </a:cubicBezTo>
                                <a:cubicBezTo>
                                  <a:pt x="587866" y="394162"/>
                                  <a:pt x="595313" y="390871"/>
                                  <a:pt x="594793" y="396413"/>
                                </a:cubicBezTo>
                                <a:cubicBezTo>
                                  <a:pt x="594274" y="401262"/>
                                  <a:pt x="588212" y="399704"/>
                                  <a:pt x="584316" y="400396"/>
                                </a:cubicBezTo>
                                <a:cubicBezTo>
                                  <a:pt x="563534" y="404466"/>
                                  <a:pt x="541973" y="405678"/>
                                  <a:pt x="522923" y="416502"/>
                                </a:cubicBezTo>
                                <a:cubicBezTo>
                                  <a:pt x="524308" y="421871"/>
                                  <a:pt x="528638" y="420659"/>
                                  <a:pt x="530976" y="419706"/>
                                </a:cubicBezTo>
                                <a:cubicBezTo>
                                  <a:pt x="556347" y="409402"/>
                                  <a:pt x="583883" y="408623"/>
                                  <a:pt x="609946" y="401522"/>
                                </a:cubicBezTo>
                                <a:cubicBezTo>
                                  <a:pt x="621550" y="398405"/>
                                  <a:pt x="634105" y="398405"/>
                                  <a:pt x="646661" y="403947"/>
                                </a:cubicBezTo>
                                <a:cubicBezTo>
                                  <a:pt x="622069" y="411826"/>
                                  <a:pt x="598603" y="420312"/>
                                  <a:pt x="574617" y="426547"/>
                                </a:cubicBezTo>
                                <a:cubicBezTo>
                                  <a:pt x="567344" y="428452"/>
                                  <a:pt x="558338" y="431050"/>
                                  <a:pt x="550199" y="426633"/>
                                </a:cubicBezTo>
                                <a:cubicBezTo>
                                  <a:pt x="547601" y="425248"/>
                                  <a:pt x="544830" y="425161"/>
                                  <a:pt x="541886" y="426114"/>
                                </a:cubicBezTo>
                                <a:cubicBezTo>
                                  <a:pt x="533313" y="428885"/>
                                  <a:pt x="524481" y="426114"/>
                                  <a:pt x="516342" y="426287"/>
                                </a:cubicBezTo>
                                <a:cubicBezTo>
                                  <a:pt x="496772" y="426807"/>
                                  <a:pt x="477289" y="422650"/>
                                  <a:pt x="457720" y="425854"/>
                                </a:cubicBezTo>
                                <a:cubicBezTo>
                                  <a:pt x="443259" y="428279"/>
                                  <a:pt x="428365" y="429924"/>
                                  <a:pt x="413991" y="424036"/>
                                </a:cubicBezTo>
                                <a:cubicBezTo>
                                  <a:pt x="408103" y="421611"/>
                                  <a:pt x="403427" y="426893"/>
                                  <a:pt x="397712" y="425681"/>
                                </a:cubicBezTo>
                                <a:cubicBezTo>
                                  <a:pt x="446117" y="438323"/>
                                  <a:pt x="496166" y="427240"/>
                                  <a:pt x="544917" y="438410"/>
                                </a:cubicBezTo>
                                <a:cubicBezTo>
                                  <a:pt x="523615" y="444558"/>
                                  <a:pt x="502314" y="450792"/>
                                  <a:pt x="480926" y="456854"/>
                                </a:cubicBezTo>
                                <a:cubicBezTo>
                                  <a:pt x="479800" y="457200"/>
                                  <a:pt x="478328" y="457373"/>
                                  <a:pt x="477289" y="457027"/>
                                </a:cubicBezTo>
                                <a:cubicBezTo>
                                  <a:pt x="438497" y="445770"/>
                                  <a:pt x="399790" y="459971"/>
                                  <a:pt x="361084" y="457113"/>
                                </a:cubicBezTo>
                                <a:cubicBezTo>
                                  <a:pt x="353724" y="456594"/>
                                  <a:pt x="346364" y="457027"/>
                                  <a:pt x="338917" y="457893"/>
                                </a:cubicBezTo>
                                <a:cubicBezTo>
                                  <a:pt x="379182" y="467851"/>
                                  <a:pt x="420312" y="457633"/>
                                  <a:pt x="461097" y="461876"/>
                                </a:cubicBezTo>
                                <a:cubicBezTo>
                                  <a:pt x="415290" y="482225"/>
                                  <a:pt x="368271" y="497551"/>
                                  <a:pt x="320300" y="510020"/>
                                </a:cubicBezTo>
                                <a:cubicBezTo>
                                  <a:pt x="320820" y="515216"/>
                                  <a:pt x="324283" y="514177"/>
                                  <a:pt x="326708" y="513484"/>
                                </a:cubicBezTo>
                                <a:cubicBezTo>
                                  <a:pt x="387062" y="497465"/>
                                  <a:pt x="446203" y="477549"/>
                                  <a:pt x="505691" y="458759"/>
                                </a:cubicBezTo>
                                <a:cubicBezTo>
                                  <a:pt x="537037" y="448887"/>
                                  <a:pt x="568902" y="441094"/>
                                  <a:pt x="601201" y="435206"/>
                                </a:cubicBezTo>
                                <a:cubicBezTo>
                                  <a:pt x="604924" y="434513"/>
                                  <a:pt x="609167" y="435639"/>
                                  <a:pt x="611072" y="430270"/>
                                </a:cubicBezTo>
                                <a:cubicBezTo>
                                  <a:pt x="611765" y="428452"/>
                                  <a:pt x="616960" y="425854"/>
                                  <a:pt x="618519" y="428279"/>
                                </a:cubicBezTo>
                                <a:cubicBezTo>
                                  <a:pt x="624927" y="437977"/>
                                  <a:pt x="633239" y="430357"/>
                                  <a:pt x="640513" y="431742"/>
                                </a:cubicBezTo>
                                <a:cubicBezTo>
                                  <a:pt x="636270" y="427586"/>
                                  <a:pt x="629689" y="432435"/>
                                  <a:pt x="624494" y="426460"/>
                                </a:cubicBezTo>
                                <a:cubicBezTo>
                                  <a:pt x="638175" y="424209"/>
                                  <a:pt x="650991" y="422131"/>
                                  <a:pt x="663806" y="420139"/>
                                </a:cubicBezTo>
                                <a:cubicBezTo>
                                  <a:pt x="665624" y="419879"/>
                                  <a:pt x="668395" y="419620"/>
                                  <a:pt x="668828" y="422217"/>
                                </a:cubicBezTo>
                                <a:cubicBezTo>
                                  <a:pt x="669434" y="425335"/>
                                  <a:pt x="666837" y="426287"/>
                                  <a:pt x="664326" y="426980"/>
                                </a:cubicBezTo>
                                <a:cubicBezTo>
                                  <a:pt x="658697" y="428538"/>
                                  <a:pt x="652116" y="425421"/>
                                  <a:pt x="646748" y="430097"/>
                                </a:cubicBezTo>
                                <a:cubicBezTo>
                                  <a:pt x="650298" y="434686"/>
                                  <a:pt x="656273" y="429664"/>
                                  <a:pt x="660862" y="437544"/>
                                </a:cubicBezTo>
                                <a:cubicBezTo>
                                  <a:pt x="634019" y="433128"/>
                                  <a:pt x="612025" y="452178"/>
                                  <a:pt x="586221" y="445077"/>
                                </a:cubicBezTo>
                                <a:cubicBezTo>
                                  <a:pt x="583536" y="444298"/>
                                  <a:pt x="580938" y="445424"/>
                                  <a:pt x="579640" y="447502"/>
                                </a:cubicBezTo>
                                <a:cubicBezTo>
                                  <a:pt x="573838" y="457027"/>
                                  <a:pt x="565006" y="457633"/>
                                  <a:pt x="555135" y="457200"/>
                                </a:cubicBezTo>
                                <a:cubicBezTo>
                                  <a:pt x="549939" y="456940"/>
                                  <a:pt x="544830" y="458759"/>
                                  <a:pt x="540933" y="463521"/>
                                </a:cubicBezTo>
                                <a:cubicBezTo>
                                  <a:pt x="552883" y="457893"/>
                                  <a:pt x="565525" y="464733"/>
                                  <a:pt x="578081" y="459105"/>
                                </a:cubicBezTo>
                                <a:cubicBezTo>
                                  <a:pt x="595313" y="451312"/>
                                  <a:pt x="615229" y="453650"/>
                                  <a:pt x="633239" y="447588"/>
                                </a:cubicBezTo>
                                <a:cubicBezTo>
                                  <a:pt x="635837" y="446723"/>
                                  <a:pt x="638262" y="448108"/>
                                  <a:pt x="639387" y="450533"/>
                                </a:cubicBezTo>
                                <a:cubicBezTo>
                                  <a:pt x="640773" y="453477"/>
                                  <a:pt x="638435" y="455035"/>
                                  <a:pt x="636443" y="456507"/>
                                </a:cubicBezTo>
                                <a:cubicBezTo>
                                  <a:pt x="609687" y="476163"/>
                                  <a:pt x="586913" y="501188"/>
                                  <a:pt x="556174" y="515389"/>
                                </a:cubicBezTo>
                                <a:cubicBezTo>
                                  <a:pt x="551411" y="517554"/>
                                  <a:pt x="549246" y="522230"/>
                                  <a:pt x="546389" y="526126"/>
                                </a:cubicBezTo>
                                <a:lnTo>
                                  <a:pt x="546389" y="526126"/>
                                </a:lnTo>
                                <a:cubicBezTo>
                                  <a:pt x="541193" y="530976"/>
                                  <a:pt x="534093" y="534266"/>
                                  <a:pt x="532188" y="544310"/>
                                </a:cubicBezTo>
                                <a:cubicBezTo>
                                  <a:pt x="540587" y="539375"/>
                                  <a:pt x="546822" y="535478"/>
                                  <a:pt x="546908" y="526473"/>
                                </a:cubicBezTo>
                                <a:cubicBezTo>
                                  <a:pt x="566824" y="521797"/>
                                  <a:pt x="581718" y="508548"/>
                                  <a:pt x="597304" y="496685"/>
                                </a:cubicBezTo>
                                <a:cubicBezTo>
                                  <a:pt x="609340" y="487507"/>
                                  <a:pt x="621377" y="478068"/>
                                  <a:pt x="632720" y="468024"/>
                                </a:cubicBezTo>
                                <a:cubicBezTo>
                                  <a:pt x="638002" y="463348"/>
                                  <a:pt x="644236" y="460231"/>
                                  <a:pt x="650385" y="460490"/>
                                </a:cubicBezTo>
                                <a:cubicBezTo>
                                  <a:pt x="669088" y="461183"/>
                                  <a:pt x="686320" y="453563"/>
                                  <a:pt x="704244" y="450619"/>
                                </a:cubicBezTo>
                                <a:cubicBezTo>
                                  <a:pt x="715761" y="448714"/>
                                  <a:pt x="730827" y="447502"/>
                                  <a:pt x="741478" y="437024"/>
                                </a:cubicBezTo>
                                <a:cubicBezTo>
                                  <a:pt x="743903" y="434686"/>
                                  <a:pt x="756978" y="429751"/>
                                  <a:pt x="760009" y="436072"/>
                                </a:cubicBezTo>
                                <a:cubicBezTo>
                                  <a:pt x="763905" y="444211"/>
                                  <a:pt x="765550" y="455815"/>
                                  <a:pt x="758190" y="463868"/>
                                </a:cubicBezTo>
                                <a:cubicBezTo>
                                  <a:pt x="750310" y="472613"/>
                                  <a:pt x="739054" y="478155"/>
                                  <a:pt x="733945" y="489672"/>
                                </a:cubicBezTo>
                                <a:cubicBezTo>
                                  <a:pt x="732819" y="492183"/>
                                  <a:pt x="729442" y="492010"/>
                                  <a:pt x="727191" y="491317"/>
                                </a:cubicBezTo>
                                <a:cubicBezTo>
                                  <a:pt x="714289" y="487593"/>
                                  <a:pt x="700954" y="490018"/>
                                  <a:pt x="686233" y="488806"/>
                                </a:cubicBezTo>
                                <a:cubicBezTo>
                                  <a:pt x="709180" y="473219"/>
                                  <a:pt x="743730" y="480233"/>
                                  <a:pt x="758190" y="449407"/>
                                </a:cubicBezTo>
                                <a:cubicBezTo>
                                  <a:pt x="740093" y="446463"/>
                                  <a:pt x="727018" y="457720"/>
                                  <a:pt x="711691" y="459625"/>
                                </a:cubicBezTo>
                                <a:cubicBezTo>
                                  <a:pt x="717925" y="459625"/>
                                  <a:pt x="724073" y="459451"/>
                                  <a:pt x="730308" y="459711"/>
                                </a:cubicBezTo>
                                <a:cubicBezTo>
                                  <a:pt x="732732" y="459798"/>
                                  <a:pt x="735590" y="460490"/>
                                  <a:pt x="735330" y="463694"/>
                                </a:cubicBezTo>
                                <a:cubicBezTo>
                                  <a:pt x="735157" y="466119"/>
                                  <a:pt x="732646" y="466292"/>
                                  <a:pt x="730654" y="466898"/>
                                </a:cubicBezTo>
                                <a:cubicBezTo>
                                  <a:pt x="711344" y="473133"/>
                                  <a:pt x="691861" y="477809"/>
                                  <a:pt x="673504" y="488373"/>
                                </a:cubicBezTo>
                                <a:cubicBezTo>
                                  <a:pt x="664845" y="493308"/>
                                  <a:pt x="652290" y="501188"/>
                                  <a:pt x="639041" y="498331"/>
                                </a:cubicBezTo>
                                <a:cubicBezTo>
                                  <a:pt x="638089" y="498158"/>
                                  <a:pt x="636357" y="501015"/>
                                  <a:pt x="635144" y="502487"/>
                                </a:cubicBezTo>
                                <a:cubicBezTo>
                                  <a:pt x="620597" y="520585"/>
                                  <a:pt x="599123" y="531062"/>
                                  <a:pt x="584143" y="548727"/>
                                </a:cubicBezTo>
                                <a:cubicBezTo>
                                  <a:pt x="582843" y="550372"/>
                                  <a:pt x="580159" y="551238"/>
                                  <a:pt x="578428" y="551065"/>
                                </a:cubicBezTo>
                                <a:close/>
                                <a:moveTo>
                                  <a:pt x="1640032" y="896389"/>
                                </a:moveTo>
                                <a:cubicBezTo>
                                  <a:pt x="1648172" y="917431"/>
                                  <a:pt x="1649124" y="938819"/>
                                  <a:pt x="1643496" y="960640"/>
                                </a:cubicBezTo>
                                <a:cubicBezTo>
                                  <a:pt x="1636482" y="939598"/>
                                  <a:pt x="1632066" y="918470"/>
                                  <a:pt x="1640032" y="896389"/>
                                </a:cubicBezTo>
                                <a:close/>
                                <a:moveTo>
                                  <a:pt x="1600720" y="786072"/>
                                </a:moveTo>
                                <a:cubicBezTo>
                                  <a:pt x="1600374" y="783301"/>
                                  <a:pt x="1600374" y="779665"/>
                                  <a:pt x="1604270" y="779405"/>
                                </a:cubicBezTo>
                                <a:cubicBezTo>
                                  <a:pt x="1608253" y="779145"/>
                                  <a:pt x="1610591" y="782262"/>
                                  <a:pt x="1610158" y="785813"/>
                                </a:cubicBezTo>
                                <a:cubicBezTo>
                                  <a:pt x="1609033" y="797156"/>
                                  <a:pt x="1615527" y="808240"/>
                                  <a:pt x="1610851" y="819929"/>
                                </a:cubicBezTo>
                                <a:cubicBezTo>
                                  <a:pt x="1609119" y="824172"/>
                                  <a:pt x="1609898" y="829628"/>
                                  <a:pt x="1613882" y="834130"/>
                                </a:cubicBezTo>
                                <a:cubicBezTo>
                                  <a:pt x="1617086" y="828762"/>
                                  <a:pt x="1614055" y="823220"/>
                                  <a:pt x="1617172" y="815340"/>
                                </a:cubicBezTo>
                                <a:cubicBezTo>
                                  <a:pt x="1633105" y="853267"/>
                                  <a:pt x="1627217" y="890588"/>
                                  <a:pt x="1628169" y="927215"/>
                                </a:cubicBezTo>
                                <a:cubicBezTo>
                                  <a:pt x="1618904" y="919076"/>
                                  <a:pt x="1619164" y="908252"/>
                                  <a:pt x="1618038" y="898121"/>
                                </a:cubicBezTo>
                                <a:cubicBezTo>
                                  <a:pt x="1617172" y="890414"/>
                                  <a:pt x="1617951" y="882448"/>
                                  <a:pt x="1617778" y="874655"/>
                                </a:cubicBezTo>
                                <a:cubicBezTo>
                                  <a:pt x="1617692" y="871538"/>
                                  <a:pt x="1618211" y="867035"/>
                                  <a:pt x="1613622" y="867295"/>
                                </a:cubicBezTo>
                                <a:cubicBezTo>
                                  <a:pt x="1609985" y="867468"/>
                                  <a:pt x="1609898" y="871711"/>
                                  <a:pt x="1610591" y="874308"/>
                                </a:cubicBezTo>
                                <a:cubicBezTo>
                                  <a:pt x="1615700" y="893791"/>
                                  <a:pt x="1613016" y="914313"/>
                                  <a:pt x="1618558" y="933796"/>
                                </a:cubicBezTo>
                                <a:cubicBezTo>
                                  <a:pt x="1621848" y="945486"/>
                                  <a:pt x="1620982" y="957436"/>
                                  <a:pt x="1618817" y="969212"/>
                                </a:cubicBezTo>
                                <a:cubicBezTo>
                                  <a:pt x="1616999" y="978997"/>
                                  <a:pt x="1619510" y="987396"/>
                                  <a:pt x="1624792" y="996315"/>
                                </a:cubicBezTo>
                                <a:cubicBezTo>
                                  <a:pt x="1630420" y="978218"/>
                                  <a:pt x="1620462" y="959774"/>
                                  <a:pt x="1629728" y="941763"/>
                                </a:cubicBezTo>
                                <a:cubicBezTo>
                                  <a:pt x="1637608" y="951894"/>
                                  <a:pt x="1635702" y="962891"/>
                                  <a:pt x="1636741" y="972416"/>
                                </a:cubicBezTo>
                                <a:cubicBezTo>
                                  <a:pt x="1641851" y="1023072"/>
                                  <a:pt x="1644708" y="1073814"/>
                                  <a:pt x="1640638" y="1124816"/>
                                </a:cubicBezTo>
                                <a:cubicBezTo>
                                  <a:pt x="1637954" y="1158933"/>
                                  <a:pt x="1636309" y="1193050"/>
                                  <a:pt x="1638820" y="1227686"/>
                                </a:cubicBezTo>
                                <a:cubicBezTo>
                                  <a:pt x="1640811" y="1255222"/>
                                  <a:pt x="1637694" y="1283450"/>
                                  <a:pt x="1637434" y="1311419"/>
                                </a:cubicBezTo>
                                <a:cubicBezTo>
                                  <a:pt x="1637261" y="1325880"/>
                                  <a:pt x="1638820" y="1340081"/>
                                  <a:pt x="1641851" y="1354109"/>
                                </a:cubicBezTo>
                                <a:cubicBezTo>
                                  <a:pt x="1644102" y="1364586"/>
                                  <a:pt x="1640984" y="1374977"/>
                                  <a:pt x="1641331" y="1385628"/>
                                </a:cubicBezTo>
                                <a:cubicBezTo>
                                  <a:pt x="1642110" y="1407622"/>
                                  <a:pt x="1644968" y="1429356"/>
                                  <a:pt x="1646873" y="1451177"/>
                                </a:cubicBezTo>
                                <a:cubicBezTo>
                                  <a:pt x="1647046" y="1452909"/>
                                  <a:pt x="1646959" y="1454554"/>
                                  <a:pt x="1645228" y="1455333"/>
                                </a:cubicBezTo>
                                <a:cubicBezTo>
                                  <a:pt x="1642976" y="1456373"/>
                                  <a:pt x="1641331" y="1455333"/>
                                  <a:pt x="1640119" y="1453342"/>
                                </a:cubicBezTo>
                                <a:cubicBezTo>
                                  <a:pt x="1629208" y="1435677"/>
                                  <a:pt x="1611977" y="1424853"/>
                                  <a:pt x="1596044" y="1412731"/>
                                </a:cubicBezTo>
                                <a:cubicBezTo>
                                  <a:pt x="1592061" y="1409700"/>
                                  <a:pt x="1590242" y="1405977"/>
                                  <a:pt x="1590675" y="1401041"/>
                                </a:cubicBezTo>
                                <a:cubicBezTo>
                                  <a:pt x="1591541" y="1391516"/>
                                  <a:pt x="1588684" y="1382337"/>
                                  <a:pt x="1586952" y="1373072"/>
                                </a:cubicBezTo>
                                <a:cubicBezTo>
                                  <a:pt x="1585740" y="1366318"/>
                                  <a:pt x="1586345" y="1360516"/>
                                  <a:pt x="1588337" y="1353935"/>
                                </a:cubicBezTo>
                                <a:cubicBezTo>
                                  <a:pt x="1592061" y="1341640"/>
                                  <a:pt x="1587905" y="1328911"/>
                                  <a:pt x="1587385" y="1316442"/>
                                </a:cubicBezTo>
                                <a:cubicBezTo>
                                  <a:pt x="1586952" y="1306224"/>
                                  <a:pt x="1586173" y="1296353"/>
                                  <a:pt x="1587905" y="1286048"/>
                                </a:cubicBezTo>
                                <a:cubicBezTo>
                                  <a:pt x="1588944" y="1280073"/>
                                  <a:pt x="1589809" y="1273060"/>
                                  <a:pt x="1583315" y="1266479"/>
                                </a:cubicBezTo>
                                <a:cubicBezTo>
                                  <a:pt x="1583402" y="1289772"/>
                                  <a:pt x="1577514" y="1311073"/>
                                  <a:pt x="1582535" y="1332980"/>
                                </a:cubicBezTo>
                                <a:cubicBezTo>
                                  <a:pt x="1584700" y="1342332"/>
                                  <a:pt x="1583921" y="1352637"/>
                                  <a:pt x="1580285" y="1362162"/>
                                </a:cubicBezTo>
                                <a:cubicBezTo>
                                  <a:pt x="1575955" y="1373505"/>
                                  <a:pt x="1583921" y="1383550"/>
                                  <a:pt x="1584354" y="1394373"/>
                                </a:cubicBezTo>
                                <a:cubicBezTo>
                                  <a:pt x="1584527" y="1398010"/>
                                  <a:pt x="1586779" y="1401993"/>
                                  <a:pt x="1584008" y="1404938"/>
                                </a:cubicBezTo>
                                <a:cubicBezTo>
                                  <a:pt x="1580457" y="1408661"/>
                                  <a:pt x="1575695" y="1406063"/>
                                  <a:pt x="1572664" y="1404072"/>
                                </a:cubicBezTo>
                                <a:cubicBezTo>
                                  <a:pt x="1563919" y="1398357"/>
                                  <a:pt x="1553182" y="1399915"/>
                                  <a:pt x="1544262" y="1395586"/>
                                </a:cubicBezTo>
                                <a:cubicBezTo>
                                  <a:pt x="1538461" y="1392728"/>
                                  <a:pt x="1530061" y="1389784"/>
                                  <a:pt x="1537335" y="1380346"/>
                                </a:cubicBezTo>
                                <a:cubicBezTo>
                                  <a:pt x="1537855" y="1379653"/>
                                  <a:pt x="1537595" y="1377921"/>
                                  <a:pt x="1537162" y="1376969"/>
                                </a:cubicBezTo>
                                <a:cubicBezTo>
                                  <a:pt x="1524087" y="1343371"/>
                                  <a:pt x="1534045" y="1309514"/>
                                  <a:pt x="1534738" y="1275571"/>
                                </a:cubicBezTo>
                                <a:cubicBezTo>
                                  <a:pt x="1535517" y="1238856"/>
                                  <a:pt x="1540799" y="1203008"/>
                                  <a:pt x="1545561" y="1166899"/>
                                </a:cubicBezTo>
                                <a:cubicBezTo>
                                  <a:pt x="1547986" y="1148196"/>
                                  <a:pt x="1551190" y="1129665"/>
                                  <a:pt x="1553701" y="1111048"/>
                                </a:cubicBezTo>
                                <a:cubicBezTo>
                                  <a:pt x="1557511" y="1082127"/>
                                  <a:pt x="1564612" y="1053379"/>
                                  <a:pt x="1563226" y="1022292"/>
                                </a:cubicBezTo>
                                <a:cubicBezTo>
                                  <a:pt x="1552922" y="1039784"/>
                                  <a:pt x="1557338" y="1058141"/>
                                  <a:pt x="1553701" y="1075199"/>
                                </a:cubicBezTo>
                                <a:cubicBezTo>
                                  <a:pt x="1545475" y="1114079"/>
                                  <a:pt x="1539327" y="1153304"/>
                                  <a:pt x="1535863" y="1192876"/>
                                </a:cubicBezTo>
                                <a:cubicBezTo>
                                  <a:pt x="1531620" y="1241454"/>
                                  <a:pt x="1523914" y="1289772"/>
                                  <a:pt x="1525905" y="1338782"/>
                                </a:cubicBezTo>
                                <a:cubicBezTo>
                                  <a:pt x="1526425" y="1351511"/>
                                  <a:pt x="1528503" y="1364067"/>
                                  <a:pt x="1529715" y="1376709"/>
                                </a:cubicBezTo>
                                <a:cubicBezTo>
                                  <a:pt x="1529975" y="1379133"/>
                                  <a:pt x="1531620" y="1381731"/>
                                  <a:pt x="1529022" y="1383376"/>
                                </a:cubicBezTo>
                                <a:cubicBezTo>
                                  <a:pt x="1526685" y="1384935"/>
                                  <a:pt x="1524173" y="1383463"/>
                                  <a:pt x="1522095" y="1382164"/>
                                </a:cubicBezTo>
                                <a:cubicBezTo>
                                  <a:pt x="1489364" y="1361036"/>
                                  <a:pt x="1461914" y="1335232"/>
                                  <a:pt x="1448060" y="1297651"/>
                                </a:cubicBezTo>
                                <a:cubicBezTo>
                                  <a:pt x="1443644" y="1285702"/>
                                  <a:pt x="1439747" y="1273579"/>
                                  <a:pt x="1437582" y="1261023"/>
                                </a:cubicBezTo>
                                <a:cubicBezTo>
                                  <a:pt x="1436803" y="1256261"/>
                                  <a:pt x="1435418" y="1251066"/>
                                  <a:pt x="1440960" y="1247775"/>
                                </a:cubicBezTo>
                                <a:cubicBezTo>
                                  <a:pt x="1442259" y="1246996"/>
                                  <a:pt x="1443904" y="1245437"/>
                                  <a:pt x="1442865" y="1243705"/>
                                </a:cubicBezTo>
                                <a:cubicBezTo>
                                  <a:pt x="1434465" y="1229764"/>
                                  <a:pt x="1442431" y="1216949"/>
                                  <a:pt x="1446934" y="1204826"/>
                                </a:cubicBezTo>
                                <a:cubicBezTo>
                                  <a:pt x="1456026" y="1180148"/>
                                  <a:pt x="1454987" y="1154084"/>
                                  <a:pt x="1459143" y="1128799"/>
                                </a:cubicBezTo>
                                <a:cubicBezTo>
                                  <a:pt x="1460789" y="1118581"/>
                                  <a:pt x="1460789" y="1108277"/>
                                  <a:pt x="1469708" y="1101004"/>
                                </a:cubicBezTo>
                                <a:cubicBezTo>
                                  <a:pt x="1470314" y="1100484"/>
                                  <a:pt x="1471526" y="1099618"/>
                                  <a:pt x="1471353" y="1099272"/>
                                </a:cubicBezTo>
                                <a:cubicBezTo>
                                  <a:pt x="1466850" y="1086196"/>
                                  <a:pt x="1482783" y="1083772"/>
                                  <a:pt x="1484428" y="1073987"/>
                                </a:cubicBezTo>
                                <a:cubicBezTo>
                                  <a:pt x="1486160" y="1063336"/>
                                  <a:pt x="1492048" y="1053465"/>
                                  <a:pt x="1497504" y="1045758"/>
                                </a:cubicBezTo>
                                <a:cubicBezTo>
                                  <a:pt x="1509107" y="1029566"/>
                                  <a:pt x="1516813" y="1011642"/>
                                  <a:pt x="1526079" y="994497"/>
                                </a:cubicBezTo>
                                <a:cubicBezTo>
                                  <a:pt x="1533006" y="981768"/>
                                  <a:pt x="1540539" y="968952"/>
                                  <a:pt x="1543483" y="954318"/>
                                </a:cubicBezTo>
                                <a:cubicBezTo>
                                  <a:pt x="1544003" y="951894"/>
                                  <a:pt x="1544262" y="948690"/>
                                  <a:pt x="1545908" y="947478"/>
                                </a:cubicBezTo>
                                <a:cubicBezTo>
                                  <a:pt x="1562187" y="935615"/>
                                  <a:pt x="1559676" y="915179"/>
                                  <a:pt x="1567902" y="899766"/>
                                </a:cubicBezTo>
                                <a:cubicBezTo>
                                  <a:pt x="1568854" y="897948"/>
                                  <a:pt x="1569201" y="895870"/>
                                  <a:pt x="1570153" y="894051"/>
                                </a:cubicBezTo>
                                <a:cubicBezTo>
                                  <a:pt x="1571972" y="890414"/>
                                  <a:pt x="1574050" y="884873"/>
                                  <a:pt x="1578379" y="886431"/>
                                </a:cubicBezTo>
                                <a:cubicBezTo>
                                  <a:pt x="1583748" y="888336"/>
                                  <a:pt x="1580371" y="892839"/>
                                  <a:pt x="1578726" y="896649"/>
                                </a:cubicBezTo>
                                <a:cubicBezTo>
                                  <a:pt x="1576907" y="900805"/>
                                  <a:pt x="1577340" y="905481"/>
                                  <a:pt x="1579072" y="911543"/>
                                </a:cubicBezTo>
                                <a:cubicBezTo>
                                  <a:pt x="1582363" y="900719"/>
                                  <a:pt x="1582795" y="891107"/>
                                  <a:pt x="1584181" y="881582"/>
                                </a:cubicBezTo>
                                <a:cubicBezTo>
                                  <a:pt x="1587818" y="856644"/>
                                  <a:pt x="1593706" y="831879"/>
                                  <a:pt x="1597343" y="806768"/>
                                </a:cubicBezTo>
                                <a:cubicBezTo>
                                  <a:pt x="1598555" y="799840"/>
                                  <a:pt x="1601672" y="793259"/>
                                  <a:pt x="1600720" y="786072"/>
                                </a:cubicBezTo>
                                <a:close/>
                                <a:moveTo>
                                  <a:pt x="1621329" y="372168"/>
                                </a:moveTo>
                                <a:cubicBezTo>
                                  <a:pt x="1615873" y="432089"/>
                                  <a:pt x="1601066" y="489931"/>
                                  <a:pt x="1584527" y="547514"/>
                                </a:cubicBezTo>
                                <a:cubicBezTo>
                                  <a:pt x="1579851" y="563707"/>
                                  <a:pt x="1580717" y="581631"/>
                                  <a:pt x="1575522" y="597564"/>
                                </a:cubicBezTo>
                                <a:cubicBezTo>
                                  <a:pt x="1570586" y="612631"/>
                                  <a:pt x="1577340" y="624753"/>
                                  <a:pt x="1579851" y="638002"/>
                                </a:cubicBezTo>
                                <a:cubicBezTo>
                                  <a:pt x="1582535" y="652116"/>
                                  <a:pt x="1587298" y="665798"/>
                                  <a:pt x="1589116" y="679998"/>
                                </a:cubicBezTo>
                                <a:cubicBezTo>
                                  <a:pt x="1590762" y="692727"/>
                                  <a:pt x="1593533" y="706149"/>
                                  <a:pt x="1592234" y="718358"/>
                                </a:cubicBezTo>
                                <a:cubicBezTo>
                                  <a:pt x="1589983" y="739486"/>
                                  <a:pt x="1597083" y="761740"/>
                                  <a:pt x="1587818" y="781570"/>
                                </a:cubicBezTo>
                                <a:cubicBezTo>
                                  <a:pt x="1577600" y="803477"/>
                                  <a:pt x="1578985" y="827636"/>
                                  <a:pt x="1570933" y="849717"/>
                                </a:cubicBezTo>
                                <a:cubicBezTo>
                                  <a:pt x="1568075" y="857423"/>
                                  <a:pt x="1567902" y="867468"/>
                                  <a:pt x="1562706" y="872663"/>
                                </a:cubicBezTo>
                                <a:cubicBezTo>
                                  <a:pt x="1552922" y="882361"/>
                                  <a:pt x="1553701" y="896995"/>
                                  <a:pt x="1544003" y="906174"/>
                                </a:cubicBezTo>
                                <a:cubicBezTo>
                                  <a:pt x="1540626" y="909378"/>
                                  <a:pt x="1539846" y="913967"/>
                                  <a:pt x="1538461" y="918297"/>
                                </a:cubicBezTo>
                                <a:cubicBezTo>
                                  <a:pt x="1527204" y="953539"/>
                                  <a:pt x="1513783" y="987396"/>
                                  <a:pt x="1494126" y="1019435"/>
                                </a:cubicBezTo>
                                <a:cubicBezTo>
                                  <a:pt x="1482090" y="1039004"/>
                                  <a:pt x="1469708" y="1059007"/>
                                  <a:pt x="1459750" y="1079702"/>
                                </a:cubicBezTo>
                                <a:cubicBezTo>
                                  <a:pt x="1450484" y="1099012"/>
                                  <a:pt x="1443384" y="1121006"/>
                                  <a:pt x="1443124" y="1142567"/>
                                </a:cubicBezTo>
                                <a:cubicBezTo>
                                  <a:pt x="1442691" y="1180407"/>
                                  <a:pt x="1424421" y="1213052"/>
                                  <a:pt x="1416801" y="1248641"/>
                                </a:cubicBezTo>
                                <a:cubicBezTo>
                                  <a:pt x="1412211" y="1270029"/>
                                  <a:pt x="1407709" y="1290811"/>
                                  <a:pt x="1411865" y="1312978"/>
                                </a:cubicBezTo>
                                <a:cubicBezTo>
                                  <a:pt x="1414982" y="1329517"/>
                                  <a:pt x="1428750" y="1337743"/>
                                  <a:pt x="1436890" y="1350299"/>
                                </a:cubicBezTo>
                                <a:cubicBezTo>
                                  <a:pt x="1438881" y="1353329"/>
                                  <a:pt x="1442172" y="1355581"/>
                                  <a:pt x="1444077" y="1358698"/>
                                </a:cubicBezTo>
                                <a:cubicBezTo>
                                  <a:pt x="1462348" y="1387273"/>
                                  <a:pt x="1470920" y="1419745"/>
                                  <a:pt x="1478367" y="1452130"/>
                                </a:cubicBezTo>
                                <a:cubicBezTo>
                                  <a:pt x="1480878" y="1462954"/>
                                  <a:pt x="1473864" y="1473777"/>
                                  <a:pt x="1466158" y="1483216"/>
                                </a:cubicBezTo>
                                <a:cubicBezTo>
                                  <a:pt x="1459057" y="1491788"/>
                                  <a:pt x="1450051" y="1496810"/>
                                  <a:pt x="1441479" y="1503132"/>
                                </a:cubicBezTo>
                                <a:cubicBezTo>
                                  <a:pt x="1423035" y="1516813"/>
                                  <a:pt x="1405717" y="1531880"/>
                                  <a:pt x="1387793" y="1546254"/>
                                </a:cubicBezTo>
                                <a:cubicBezTo>
                                  <a:pt x="1357313" y="1570586"/>
                                  <a:pt x="1324668" y="1591368"/>
                                  <a:pt x="1287780" y="1604789"/>
                                </a:cubicBezTo>
                                <a:cubicBezTo>
                                  <a:pt x="1267258" y="1612236"/>
                                  <a:pt x="1246217" y="1612496"/>
                                  <a:pt x="1225002" y="1607127"/>
                                </a:cubicBezTo>
                                <a:cubicBezTo>
                                  <a:pt x="1217728" y="1605309"/>
                                  <a:pt x="1216689" y="1602711"/>
                                  <a:pt x="1219546" y="1596044"/>
                                </a:cubicBezTo>
                                <a:cubicBezTo>
                                  <a:pt x="1232102" y="1566776"/>
                                  <a:pt x="1245351" y="1537768"/>
                                  <a:pt x="1255915" y="1507721"/>
                                </a:cubicBezTo>
                                <a:cubicBezTo>
                                  <a:pt x="1260418" y="1494905"/>
                                  <a:pt x="1264661" y="1481484"/>
                                  <a:pt x="1267951" y="1467976"/>
                                </a:cubicBezTo>
                                <a:cubicBezTo>
                                  <a:pt x="1270375" y="1457758"/>
                                  <a:pt x="1277389" y="1448146"/>
                                  <a:pt x="1280853" y="1437582"/>
                                </a:cubicBezTo>
                                <a:cubicBezTo>
                                  <a:pt x="1281459" y="1435677"/>
                                  <a:pt x="1283277" y="1434119"/>
                                  <a:pt x="1283451" y="1432214"/>
                                </a:cubicBezTo>
                                <a:cubicBezTo>
                                  <a:pt x="1286482" y="1406323"/>
                                  <a:pt x="1295920" y="1381818"/>
                                  <a:pt x="1302327" y="1356880"/>
                                </a:cubicBezTo>
                                <a:cubicBezTo>
                                  <a:pt x="1308649" y="1332201"/>
                                  <a:pt x="1312112" y="1306397"/>
                                  <a:pt x="1322417" y="1282758"/>
                                </a:cubicBezTo>
                                <a:cubicBezTo>
                                  <a:pt x="1325014" y="1276870"/>
                                  <a:pt x="1326140" y="1271155"/>
                                  <a:pt x="1325880" y="1264920"/>
                                </a:cubicBezTo>
                                <a:cubicBezTo>
                                  <a:pt x="1325707" y="1259205"/>
                                  <a:pt x="1325274" y="1253490"/>
                                  <a:pt x="1327266" y="1247862"/>
                                </a:cubicBezTo>
                                <a:cubicBezTo>
                                  <a:pt x="1339561" y="1212100"/>
                                  <a:pt x="1342939" y="1174433"/>
                                  <a:pt x="1350385" y="1137718"/>
                                </a:cubicBezTo>
                                <a:cubicBezTo>
                                  <a:pt x="1357659" y="1102043"/>
                                  <a:pt x="1364760" y="1066454"/>
                                  <a:pt x="1372813" y="1031038"/>
                                </a:cubicBezTo>
                                <a:cubicBezTo>
                                  <a:pt x="1380259" y="998480"/>
                                  <a:pt x="1385974" y="965315"/>
                                  <a:pt x="1394720" y="933017"/>
                                </a:cubicBezTo>
                                <a:cubicBezTo>
                                  <a:pt x="1399829" y="914313"/>
                                  <a:pt x="1404332" y="895177"/>
                                  <a:pt x="1415415" y="878292"/>
                                </a:cubicBezTo>
                                <a:cubicBezTo>
                                  <a:pt x="1423122" y="866602"/>
                                  <a:pt x="1425373" y="852314"/>
                                  <a:pt x="1429097" y="838893"/>
                                </a:cubicBezTo>
                                <a:cubicBezTo>
                                  <a:pt x="1435331" y="816466"/>
                                  <a:pt x="1448493" y="796550"/>
                                  <a:pt x="1452390" y="773257"/>
                                </a:cubicBezTo>
                                <a:cubicBezTo>
                                  <a:pt x="1453082" y="769274"/>
                                  <a:pt x="1455420" y="765637"/>
                                  <a:pt x="1452476" y="757497"/>
                                </a:cubicBezTo>
                                <a:cubicBezTo>
                                  <a:pt x="1440180" y="791354"/>
                                  <a:pt x="1431781" y="823480"/>
                                  <a:pt x="1415069" y="852314"/>
                                </a:cubicBezTo>
                                <a:cubicBezTo>
                                  <a:pt x="1420698" y="818457"/>
                                  <a:pt x="1431868" y="786245"/>
                                  <a:pt x="1441479" y="753514"/>
                                </a:cubicBezTo>
                                <a:cubicBezTo>
                                  <a:pt x="1433772" y="757064"/>
                                  <a:pt x="1432647" y="764425"/>
                                  <a:pt x="1430829" y="770399"/>
                                </a:cubicBezTo>
                                <a:cubicBezTo>
                                  <a:pt x="1423815" y="794212"/>
                                  <a:pt x="1414117" y="817158"/>
                                  <a:pt x="1409007" y="841750"/>
                                </a:cubicBezTo>
                                <a:cubicBezTo>
                                  <a:pt x="1406496" y="853613"/>
                                  <a:pt x="1404591" y="865649"/>
                                  <a:pt x="1401647" y="877253"/>
                                </a:cubicBezTo>
                                <a:cubicBezTo>
                                  <a:pt x="1396712" y="897255"/>
                                  <a:pt x="1392209" y="918123"/>
                                  <a:pt x="1383896" y="936567"/>
                                </a:cubicBezTo>
                                <a:cubicBezTo>
                                  <a:pt x="1372033" y="962978"/>
                                  <a:pt x="1362941" y="990513"/>
                                  <a:pt x="1350472" y="1016577"/>
                                </a:cubicBezTo>
                                <a:cubicBezTo>
                                  <a:pt x="1348654" y="1020387"/>
                                  <a:pt x="1347788" y="1024284"/>
                                  <a:pt x="1348134" y="1028440"/>
                                </a:cubicBezTo>
                                <a:cubicBezTo>
                                  <a:pt x="1354022" y="1028180"/>
                                  <a:pt x="1354801" y="1023938"/>
                                  <a:pt x="1355840" y="1019262"/>
                                </a:cubicBezTo>
                                <a:cubicBezTo>
                                  <a:pt x="1357832" y="1009650"/>
                                  <a:pt x="1362682" y="1001164"/>
                                  <a:pt x="1367963" y="991639"/>
                                </a:cubicBezTo>
                                <a:cubicBezTo>
                                  <a:pt x="1371513" y="996228"/>
                                  <a:pt x="1371254" y="1000298"/>
                                  <a:pt x="1370042" y="1003242"/>
                                </a:cubicBezTo>
                                <a:cubicBezTo>
                                  <a:pt x="1358871" y="1030432"/>
                                  <a:pt x="1359997" y="1060306"/>
                                  <a:pt x="1351078" y="1087928"/>
                                </a:cubicBezTo>
                                <a:cubicBezTo>
                                  <a:pt x="1344757" y="1107584"/>
                                  <a:pt x="1347009" y="1128972"/>
                                  <a:pt x="1340514" y="1148282"/>
                                </a:cubicBezTo>
                                <a:cubicBezTo>
                                  <a:pt x="1329084" y="1182226"/>
                                  <a:pt x="1328737" y="1218507"/>
                                  <a:pt x="1317135" y="1252278"/>
                                </a:cubicBezTo>
                                <a:cubicBezTo>
                                  <a:pt x="1315229" y="1257906"/>
                                  <a:pt x="1310986" y="1264487"/>
                                  <a:pt x="1316788" y="1270808"/>
                                </a:cubicBezTo>
                                <a:cubicBezTo>
                                  <a:pt x="1317221" y="1271241"/>
                                  <a:pt x="1317135" y="1272713"/>
                                  <a:pt x="1316788" y="1273060"/>
                                </a:cubicBezTo>
                                <a:cubicBezTo>
                                  <a:pt x="1306311" y="1282238"/>
                                  <a:pt x="1310900" y="1296439"/>
                                  <a:pt x="1305272" y="1307263"/>
                                </a:cubicBezTo>
                                <a:cubicBezTo>
                                  <a:pt x="1301202" y="1314970"/>
                                  <a:pt x="1297478" y="1322676"/>
                                  <a:pt x="1300855" y="1331855"/>
                                </a:cubicBezTo>
                                <a:cubicBezTo>
                                  <a:pt x="1301635" y="1333933"/>
                                  <a:pt x="1301462" y="1337570"/>
                                  <a:pt x="1300076" y="1338955"/>
                                </a:cubicBezTo>
                                <a:cubicBezTo>
                                  <a:pt x="1289252" y="1350212"/>
                                  <a:pt x="1293322" y="1365625"/>
                                  <a:pt x="1288386" y="1378181"/>
                                </a:cubicBezTo>
                                <a:cubicBezTo>
                                  <a:pt x="1283277" y="1390996"/>
                                  <a:pt x="1280680" y="1403725"/>
                                  <a:pt x="1280680" y="1417233"/>
                                </a:cubicBezTo>
                                <a:cubicBezTo>
                                  <a:pt x="1280680" y="1418359"/>
                                  <a:pt x="1280160" y="1419918"/>
                                  <a:pt x="1279294" y="1420611"/>
                                </a:cubicBezTo>
                                <a:cubicBezTo>
                                  <a:pt x="1261543" y="1435937"/>
                                  <a:pt x="1265526" y="1459836"/>
                                  <a:pt x="1256434" y="1478540"/>
                                </a:cubicBezTo>
                                <a:cubicBezTo>
                                  <a:pt x="1243532" y="1505037"/>
                                  <a:pt x="1239029" y="1534911"/>
                                  <a:pt x="1224915" y="1560715"/>
                                </a:cubicBezTo>
                                <a:cubicBezTo>
                                  <a:pt x="1218594" y="1572318"/>
                                  <a:pt x="1214697" y="1584354"/>
                                  <a:pt x="1210108" y="1596303"/>
                                </a:cubicBezTo>
                                <a:cubicBezTo>
                                  <a:pt x="1208030" y="1601759"/>
                                  <a:pt x="1205173" y="1605742"/>
                                  <a:pt x="1198418" y="1604616"/>
                                </a:cubicBezTo>
                                <a:cubicBezTo>
                                  <a:pt x="1195907" y="1604183"/>
                                  <a:pt x="1193569" y="1604876"/>
                                  <a:pt x="1191491" y="1606608"/>
                                </a:cubicBezTo>
                                <a:cubicBezTo>
                                  <a:pt x="1177723" y="1618644"/>
                                  <a:pt x="1162570" y="1627043"/>
                                  <a:pt x="1143347" y="1624446"/>
                                </a:cubicBezTo>
                                <a:cubicBezTo>
                                  <a:pt x="1140836" y="1624099"/>
                                  <a:pt x="1137718" y="1624619"/>
                                  <a:pt x="1137026" y="1627216"/>
                                </a:cubicBezTo>
                                <a:cubicBezTo>
                                  <a:pt x="1132177" y="1646180"/>
                                  <a:pt x="1114512" y="1653973"/>
                                  <a:pt x="1101956" y="1665403"/>
                                </a:cubicBezTo>
                                <a:cubicBezTo>
                                  <a:pt x="1073641" y="1691120"/>
                                  <a:pt x="1044979" y="1716318"/>
                                  <a:pt x="1017357" y="1742815"/>
                                </a:cubicBezTo>
                                <a:cubicBezTo>
                                  <a:pt x="1004282" y="1755371"/>
                                  <a:pt x="986531" y="1762298"/>
                                  <a:pt x="970338" y="1770957"/>
                                </a:cubicBezTo>
                                <a:cubicBezTo>
                                  <a:pt x="945833" y="1784119"/>
                                  <a:pt x="918816" y="1781348"/>
                                  <a:pt x="893618" y="1788795"/>
                                </a:cubicBezTo>
                                <a:cubicBezTo>
                                  <a:pt x="874049" y="1794597"/>
                                  <a:pt x="855605" y="1804641"/>
                                  <a:pt x="834563" y="1805767"/>
                                </a:cubicBezTo>
                                <a:cubicBezTo>
                                  <a:pt x="832139" y="1805853"/>
                                  <a:pt x="829801" y="1810356"/>
                                  <a:pt x="827290" y="1806373"/>
                                </a:cubicBezTo>
                                <a:cubicBezTo>
                                  <a:pt x="825212" y="1803083"/>
                                  <a:pt x="828848" y="1801351"/>
                                  <a:pt x="830147" y="1799013"/>
                                </a:cubicBezTo>
                                <a:cubicBezTo>
                                  <a:pt x="839326" y="1782301"/>
                                  <a:pt x="850583" y="1766368"/>
                                  <a:pt x="856904" y="1748617"/>
                                </a:cubicBezTo>
                                <a:cubicBezTo>
                                  <a:pt x="865476" y="1724631"/>
                                  <a:pt x="876214" y="1701511"/>
                                  <a:pt x="886258" y="1678305"/>
                                </a:cubicBezTo>
                                <a:cubicBezTo>
                                  <a:pt x="903663" y="1637780"/>
                                  <a:pt x="918643" y="1596390"/>
                                  <a:pt x="933364" y="1554913"/>
                                </a:cubicBezTo>
                                <a:cubicBezTo>
                                  <a:pt x="934403" y="1551969"/>
                                  <a:pt x="934403" y="1548592"/>
                                  <a:pt x="935269" y="1542877"/>
                                </a:cubicBezTo>
                                <a:cubicBezTo>
                                  <a:pt x="925657" y="1554913"/>
                                  <a:pt x="922540" y="1567209"/>
                                  <a:pt x="918037" y="1578812"/>
                                </a:cubicBezTo>
                                <a:cubicBezTo>
                                  <a:pt x="907559" y="1605569"/>
                                  <a:pt x="898121" y="1632758"/>
                                  <a:pt x="886431" y="1658995"/>
                                </a:cubicBezTo>
                                <a:cubicBezTo>
                                  <a:pt x="866342" y="1704109"/>
                                  <a:pt x="852055" y="1751907"/>
                                  <a:pt x="824519" y="1793644"/>
                                </a:cubicBezTo>
                                <a:cubicBezTo>
                                  <a:pt x="817072" y="1804901"/>
                                  <a:pt x="809279" y="1808971"/>
                                  <a:pt x="795770" y="1804988"/>
                                </a:cubicBezTo>
                                <a:cubicBezTo>
                                  <a:pt x="776201" y="1799273"/>
                                  <a:pt x="760442" y="1787756"/>
                                  <a:pt x="744422" y="1776239"/>
                                </a:cubicBezTo>
                                <a:cubicBezTo>
                                  <a:pt x="742257" y="1774681"/>
                                  <a:pt x="740785" y="1771823"/>
                                  <a:pt x="739573" y="1769312"/>
                                </a:cubicBezTo>
                                <a:cubicBezTo>
                                  <a:pt x="736975" y="1764203"/>
                                  <a:pt x="735850" y="1757969"/>
                                  <a:pt x="732213" y="1753812"/>
                                </a:cubicBezTo>
                                <a:cubicBezTo>
                                  <a:pt x="710046" y="1728441"/>
                                  <a:pt x="717666" y="1699866"/>
                                  <a:pt x="723034" y="1671724"/>
                                </a:cubicBezTo>
                                <a:cubicBezTo>
                                  <a:pt x="726931" y="1651202"/>
                                  <a:pt x="730221" y="1630247"/>
                                  <a:pt x="737408" y="1610851"/>
                                </a:cubicBezTo>
                                <a:cubicBezTo>
                                  <a:pt x="747280" y="1584354"/>
                                  <a:pt x="752475" y="1556731"/>
                                  <a:pt x="761048" y="1529975"/>
                                </a:cubicBezTo>
                                <a:cubicBezTo>
                                  <a:pt x="769620" y="1503132"/>
                                  <a:pt x="777067" y="1475942"/>
                                  <a:pt x="786332" y="1449185"/>
                                </a:cubicBezTo>
                                <a:cubicBezTo>
                                  <a:pt x="793086" y="1429529"/>
                                  <a:pt x="802265" y="1410999"/>
                                  <a:pt x="807374" y="1390304"/>
                                </a:cubicBezTo>
                                <a:cubicBezTo>
                                  <a:pt x="812656" y="1369176"/>
                                  <a:pt x="822700" y="1348653"/>
                                  <a:pt x="831446" y="1328305"/>
                                </a:cubicBezTo>
                                <a:cubicBezTo>
                                  <a:pt x="834304" y="1321551"/>
                                  <a:pt x="842703" y="1317134"/>
                                  <a:pt x="846600" y="1309688"/>
                                </a:cubicBezTo>
                                <a:cubicBezTo>
                                  <a:pt x="854133" y="1295227"/>
                                  <a:pt x="862705" y="1281372"/>
                                  <a:pt x="867641" y="1264314"/>
                                </a:cubicBezTo>
                                <a:cubicBezTo>
                                  <a:pt x="860108" y="1266912"/>
                                  <a:pt x="859675" y="1273579"/>
                                  <a:pt x="855518" y="1277995"/>
                                </a:cubicBezTo>
                                <a:cubicBezTo>
                                  <a:pt x="851102" y="1273579"/>
                                  <a:pt x="853787" y="1269683"/>
                                  <a:pt x="855518" y="1265786"/>
                                </a:cubicBezTo>
                                <a:cubicBezTo>
                                  <a:pt x="869633" y="1233488"/>
                                  <a:pt x="881755" y="1200237"/>
                                  <a:pt x="898727" y="1169151"/>
                                </a:cubicBezTo>
                                <a:cubicBezTo>
                                  <a:pt x="902277" y="1162743"/>
                                  <a:pt x="904182" y="1155383"/>
                                  <a:pt x="906520" y="1148455"/>
                                </a:cubicBezTo>
                                <a:cubicBezTo>
                                  <a:pt x="907386" y="1145944"/>
                                  <a:pt x="909032" y="1142307"/>
                                  <a:pt x="905135" y="1141182"/>
                                </a:cubicBezTo>
                                <a:cubicBezTo>
                                  <a:pt x="902018" y="1140316"/>
                                  <a:pt x="899506" y="1143520"/>
                                  <a:pt x="898987" y="1146117"/>
                                </a:cubicBezTo>
                                <a:cubicBezTo>
                                  <a:pt x="891800" y="1179368"/>
                                  <a:pt x="870758" y="1206558"/>
                                  <a:pt x="859588" y="1238163"/>
                                </a:cubicBezTo>
                                <a:cubicBezTo>
                                  <a:pt x="848505" y="1269769"/>
                                  <a:pt x="834390" y="1300249"/>
                                  <a:pt x="820709" y="1330816"/>
                                </a:cubicBezTo>
                                <a:cubicBezTo>
                                  <a:pt x="814907" y="1343891"/>
                                  <a:pt x="811270" y="1358525"/>
                                  <a:pt x="806941" y="1372553"/>
                                </a:cubicBezTo>
                                <a:cubicBezTo>
                                  <a:pt x="798628" y="1399655"/>
                                  <a:pt x="787458" y="1425633"/>
                                  <a:pt x="777673" y="1452130"/>
                                </a:cubicBezTo>
                                <a:cubicBezTo>
                                  <a:pt x="770486" y="1471526"/>
                                  <a:pt x="763386" y="1491096"/>
                                  <a:pt x="758190" y="1511098"/>
                                </a:cubicBezTo>
                                <a:cubicBezTo>
                                  <a:pt x="752648" y="1532486"/>
                                  <a:pt x="743210" y="1553095"/>
                                  <a:pt x="739486" y="1574396"/>
                                </a:cubicBezTo>
                                <a:cubicBezTo>
                                  <a:pt x="733772" y="1607214"/>
                                  <a:pt x="717579" y="1637780"/>
                                  <a:pt x="719138" y="1672244"/>
                                </a:cubicBezTo>
                                <a:cubicBezTo>
                                  <a:pt x="719484" y="1679604"/>
                                  <a:pt x="714289" y="1687137"/>
                                  <a:pt x="711171" y="1695883"/>
                                </a:cubicBezTo>
                                <a:cubicBezTo>
                                  <a:pt x="694200" y="1674928"/>
                                  <a:pt x="679393" y="1654579"/>
                                  <a:pt x="668828" y="1630420"/>
                                </a:cubicBezTo>
                                <a:cubicBezTo>
                                  <a:pt x="662854" y="1616825"/>
                                  <a:pt x="656705" y="1602105"/>
                                  <a:pt x="647007" y="1589896"/>
                                </a:cubicBezTo>
                                <a:cubicBezTo>
                                  <a:pt x="635577" y="1575522"/>
                                  <a:pt x="627351" y="1558030"/>
                                  <a:pt x="624753" y="1541145"/>
                                </a:cubicBezTo>
                                <a:cubicBezTo>
                                  <a:pt x="620511" y="1513782"/>
                                  <a:pt x="610553" y="1486939"/>
                                  <a:pt x="613150" y="1458624"/>
                                </a:cubicBezTo>
                                <a:lnTo>
                                  <a:pt x="613237" y="1458711"/>
                                </a:lnTo>
                                <a:cubicBezTo>
                                  <a:pt x="613237" y="1458711"/>
                                  <a:pt x="613237" y="1458624"/>
                                  <a:pt x="613237" y="1458624"/>
                                </a:cubicBezTo>
                                <a:cubicBezTo>
                                  <a:pt x="613237" y="1458624"/>
                                  <a:pt x="613237" y="1458624"/>
                                  <a:pt x="613150" y="1458624"/>
                                </a:cubicBezTo>
                                <a:cubicBezTo>
                                  <a:pt x="607868" y="1445549"/>
                                  <a:pt x="609427" y="1431608"/>
                                  <a:pt x="610206" y="1418359"/>
                                </a:cubicBezTo>
                                <a:cubicBezTo>
                                  <a:pt x="611159" y="1400435"/>
                                  <a:pt x="611765" y="1382597"/>
                                  <a:pt x="602760" y="1367097"/>
                                </a:cubicBezTo>
                                <a:cubicBezTo>
                                  <a:pt x="593494" y="1351165"/>
                                  <a:pt x="589251" y="1335751"/>
                                  <a:pt x="595659" y="1318174"/>
                                </a:cubicBezTo>
                                <a:cubicBezTo>
                                  <a:pt x="592888" y="1322416"/>
                                  <a:pt x="590204" y="1326659"/>
                                  <a:pt x="587346" y="1331075"/>
                                </a:cubicBezTo>
                                <a:cubicBezTo>
                                  <a:pt x="569076" y="1306051"/>
                                  <a:pt x="559724" y="1277909"/>
                                  <a:pt x="556953" y="1247862"/>
                                </a:cubicBezTo>
                                <a:cubicBezTo>
                                  <a:pt x="556000" y="1237730"/>
                                  <a:pt x="563794" y="1228552"/>
                                  <a:pt x="569509" y="1221019"/>
                                </a:cubicBezTo>
                                <a:cubicBezTo>
                                  <a:pt x="575397" y="1213225"/>
                                  <a:pt x="576522" y="1205259"/>
                                  <a:pt x="578428" y="1196773"/>
                                </a:cubicBezTo>
                                <a:cubicBezTo>
                                  <a:pt x="568123" y="1207164"/>
                                  <a:pt x="563620" y="1221798"/>
                                  <a:pt x="554009" y="1232102"/>
                                </a:cubicBezTo>
                                <a:cubicBezTo>
                                  <a:pt x="539288" y="1220326"/>
                                  <a:pt x="547428" y="1203441"/>
                                  <a:pt x="543012" y="1189240"/>
                                </a:cubicBezTo>
                                <a:cubicBezTo>
                                  <a:pt x="533747" y="1159452"/>
                                  <a:pt x="522143" y="1130444"/>
                                  <a:pt x="512359" y="1100830"/>
                                </a:cubicBezTo>
                                <a:cubicBezTo>
                                  <a:pt x="503007" y="1072428"/>
                                  <a:pt x="494174" y="1043767"/>
                                  <a:pt x="493915" y="1012940"/>
                                </a:cubicBezTo>
                                <a:cubicBezTo>
                                  <a:pt x="493655" y="979430"/>
                                  <a:pt x="489932" y="945919"/>
                                  <a:pt x="488373" y="912322"/>
                                </a:cubicBezTo>
                                <a:cubicBezTo>
                                  <a:pt x="487334" y="890934"/>
                                  <a:pt x="487767" y="869546"/>
                                  <a:pt x="499283" y="850063"/>
                                </a:cubicBezTo>
                                <a:cubicBezTo>
                                  <a:pt x="504132" y="841837"/>
                                  <a:pt x="507510" y="833005"/>
                                  <a:pt x="506817" y="823133"/>
                                </a:cubicBezTo>
                                <a:cubicBezTo>
                                  <a:pt x="506730" y="821575"/>
                                  <a:pt x="506644" y="819150"/>
                                  <a:pt x="507510" y="818371"/>
                                </a:cubicBezTo>
                                <a:cubicBezTo>
                                  <a:pt x="524135" y="804256"/>
                                  <a:pt x="522490" y="782262"/>
                                  <a:pt x="528378" y="764251"/>
                                </a:cubicBezTo>
                                <a:cubicBezTo>
                                  <a:pt x="532708" y="751176"/>
                                  <a:pt x="540760" y="738707"/>
                                  <a:pt x="541280" y="723034"/>
                                </a:cubicBezTo>
                                <a:cubicBezTo>
                                  <a:pt x="541540" y="715068"/>
                                  <a:pt x="552883" y="704504"/>
                                  <a:pt x="559031" y="694979"/>
                                </a:cubicBezTo>
                                <a:cubicBezTo>
                                  <a:pt x="561196" y="691602"/>
                                  <a:pt x="568383" y="690649"/>
                                  <a:pt x="565352" y="685021"/>
                                </a:cubicBezTo>
                                <a:cubicBezTo>
                                  <a:pt x="561889" y="678526"/>
                                  <a:pt x="557905" y="687445"/>
                                  <a:pt x="553576" y="685800"/>
                                </a:cubicBezTo>
                                <a:cubicBezTo>
                                  <a:pt x="550632" y="681297"/>
                                  <a:pt x="555048" y="678353"/>
                                  <a:pt x="556260" y="674803"/>
                                </a:cubicBezTo>
                                <a:cubicBezTo>
                                  <a:pt x="557472" y="671339"/>
                                  <a:pt x="559984" y="668135"/>
                                  <a:pt x="560590" y="664672"/>
                                </a:cubicBezTo>
                                <a:cubicBezTo>
                                  <a:pt x="567517" y="623541"/>
                                  <a:pt x="590204" y="588818"/>
                                  <a:pt x="607002" y="551757"/>
                                </a:cubicBezTo>
                                <a:cubicBezTo>
                                  <a:pt x="609427" y="546475"/>
                                  <a:pt x="612977" y="541366"/>
                                  <a:pt x="620597" y="540760"/>
                                </a:cubicBezTo>
                                <a:cubicBezTo>
                                  <a:pt x="625793" y="540327"/>
                                  <a:pt x="630815" y="537383"/>
                                  <a:pt x="630728" y="530369"/>
                                </a:cubicBezTo>
                                <a:cubicBezTo>
                                  <a:pt x="630728" y="526733"/>
                                  <a:pt x="633326" y="524308"/>
                                  <a:pt x="636183" y="522663"/>
                                </a:cubicBezTo>
                                <a:cubicBezTo>
                                  <a:pt x="654281" y="512012"/>
                                  <a:pt x="671599" y="503353"/>
                                  <a:pt x="694892" y="505691"/>
                                </a:cubicBezTo>
                                <a:cubicBezTo>
                                  <a:pt x="713942" y="507596"/>
                                  <a:pt x="734204" y="505951"/>
                                  <a:pt x="753774" y="503786"/>
                                </a:cubicBezTo>
                                <a:cubicBezTo>
                                  <a:pt x="762000" y="502920"/>
                                  <a:pt x="762260" y="504825"/>
                                  <a:pt x="760788" y="510973"/>
                                </a:cubicBezTo>
                                <a:cubicBezTo>
                                  <a:pt x="758277" y="520931"/>
                                  <a:pt x="756199" y="530976"/>
                                  <a:pt x="753168" y="540760"/>
                                </a:cubicBezTo>
                                <a:cubicBezTo>
                                  <a:pt x="749358" y="552883"/>
                                  <a:pt x="755333" y="565352"/>
                                  <a:pt x="751263" y="577561"/>
                                </a:cubicBezTo>
                                <a:cubicBezTo>
                                  <a:pt x="750484" y="579813"/>
                                  <a:pt x="752735" y="583796"/>
                                  <a:pt x="750397" y="585614"/>
                                </a:cubicBezTo>
                                <a:cubicBezTo>
                                  <a:pt x="736023" y="597131"/>
                                  <a:pt x="734637" y="615835"/>
                                  <a:pt x="725199" y="630209"/>
                                </a:cubicBezTo>
                                <a:cubicBezTo>
                                  <a:pt x="712730" y="649085"/>
                                  <a:pt x="710219" y="671599"/>
                                  <a:pt x="707275" y="693593"/>
                                </a:cubicBezTo>
                                <a:cubicBezTo>
                                  <a:pt x="704071" y="717579"/>
                                  <a:pt x="703205" y="741565"/>
                                  <a:pt x="707188" y="765550"/>
                                </a:cubicBezTo>
                                <a:cubicBezTo>
                                  <a:pt x="712643" y="798801"/>
                                  <a:pt x="729875" y="822527"/>
                                  <a:pt x="772478" y="834996"/>
                                </a:cubicBezTo>
                                <a:cubicBezTo>
                                  <a:pt x="785899" y="838893"/>
                                  <a:pt x="799754" y="843222"/>
                                  <a:pt x="814128" y="843309"/>
                                </a:cubicBezTo>
                                <a:cubicBezTo>
                                  <a:pt x="819670" y="843396"/>
                                  <a:pt x="822960" y="846253"/>
                                  <a:pt x="822354" y="856557"/>
                                </a:cubicBezTo>
                                <a:cubicBezTo>
                                  <a:pt x="828242" y="844175"/>
                                  <a:pt x="835516" y="847552"/>
                                  <a:pt x="842010" y="847985"/>
                                </a:cubicBezTo>
                                <a:cubicBezTo>
                                  <a:pt x="884007" y="850842"/>
                                  <a:pt x="923232" y="839499"/>
                                  <a:pt x="962198" y="825644"/>
                                </a:cubicBezTo>
                                <a:cubicBezTo>
                                  <a:pt x="999692" y="812396"/>
                                  <a:pt x="1031991" y="789796"/>
                                  <a:pt x="1064895" y="768668"/>
                                </a:cubicBezTo>
                                <a:cubicBezTo>
                                  <a:pt x="1079876" y="759056"/>
                                  <a:pt x="1090873" y="743383"/>
                                  <a:pt x="1103861" y="730568"/>
                                </a:cubicBezTo>
                                <a:cubicBezTo>
                                  <a:pt x="1106719" y="727710"/>
                                  <a:pt x="1110095" y="725372"/>
                                  <a:pt x="1113300" y="722774"/>
                                </a:cubicBezTo>
                                <a:cubicBezTo>
                                  <a:pt x="1131484" y="707967"/>
                                  <a:pt x="1143173" y="688744"/>
                                  <a:pt x="1149754" y="666663"/>
                                </a:cubicBezTo>
                                <a:cubicBezTo>
                                  <a:pt x="1163349" y="621030"/>
                                  <a:pt x="1187681" y="580419"/>
                                  <a:pt x="1209762" y="538769"/>
                                </a:cubicBezTo>
                                <a:cubicBezTo>
                                  <a:pt x="1215736" y="527598"/>
                                  <a:pt x="1223270" y="516342"/>
                                  <a:pt x="1233574" y="509155"/>
                                </a:cubicBezTo>
                                <a:cubicBezTo>
                                  <a:pt x="1251585" y="496599"/>
                                  <a:pt x="1266392" y="480580"/>
                                  <a:pt x="1277736" y="463088"/>
                                </a:cubicBezTo>
                                <a:cubicBezTo>
                                  <a:pt x="1292889" y="439795"/>
                                  <a:pt x="1316182" y="429924"/>
                                  <a:pt x="1337657" y="416329"/>
                                </a:cubicBezTo>
                                <a:cubicBezTo>
                                  <a:pt x="1359131" y="402821"/>
                                  <a:pt x="1382078" y="390871"/>
                                  <a:pt x="1401041" y="374333"/>
                                </a:cubicBezTo>
                                <a:cubicBezTo>
                                  <a:pt x="1427365" y="351473"/>
                                  <a:pt x="1456979" y="334934"/>
                                  <a:pt x="1487113" y="318308"/>
                                </a:cubicBezTo>
                                <a:cubicBezTo>
                                  <a:pt x="1495945" y="313373"/>
                                  <a:pt x="1501400" y="303068"/>
                                  <a:pt x="1511185" y="299431"/>
                                </a:cubicBezTo>
                                <a:cubicBezTo>
                                  <a:pt x="1523221" y="295015"/>
                                  <a:pt x="1534824" y="283499"/>
                                  <a:pt x="1548679" y="297959"/>
                                </a:cubicBezTo>
                                <a:cubicBezTo>
                                  <a:pt x="1554047" y="303501"/>
                                  <a:pt x="1557164" y="292677"/>
                                  <a:pt x="1563052" y="290772"/>
                                </a:cubicBezTo>
                                <a:cubicBezTo>
                                  <a:pt x="1565391" y="314585"/>
                                  <a:pt x="1548505" y="337445"/>
                                  <a:pt x="1560802" y="360824"/>
                                </a:cubicBezTo>
                                <a:cubicBezTo>
                                  <a:pt x="1576821" y="357447"/>
                                  <a:pt x="1578206" y="358313"/>
                                  <a:pt x="1582795" y="376238"/>
                                </a:cubicBezTo>
                                <a:cubicBezTo>
                                  <a:pt x="1584614" y="383338"/>
                                  <a:pt x="1585913" y="390612"/>
                                  <a:pt x="1587645" y="397799"/>
                                </a:cubicBezTo>
                                <a:cubicBezTo>
                                  <a:pt x="1588510" y="401522"/>
                                  <a:pt x="1587558" y="407064"/>
                                  <a:pt x="1593533" y="406977"/>
                                </a:cubicBezTo>
                                <a:cubicBezTo>
                                  <a:pt x="1598988" y="406804"/>
                                  <a:pt x="1601672" y="401782"/>
                                  <a:pt x="1601499" y="397539"/>
                                </a:cubicBezTo>
                                <a:cubicBezTo>
                                  <a:pt x="1601066" y="386369"/>
                                  <a:pt x="1608513" y="378749"/>
                                  <a:pt x="1612583" y="369570"/>
                                </a:cubicBezTo>
                                <a:cubicBezTo>
                                  <a:pt x="1613968" y="366366"/>
                                  <a:pt x="1615007" y="362902"/>
                                  <a:pt x="1619337" y="364634"/>
                                </a:cubicBezTo>
                                <a:cubicBezTo>
                                  <a:pt x="1622887" y="366106"/>
                                  <a:pt x="1621588" y="369137"/>
                                  <a:pt x="1621329" y="372168"/>
                                </a:cubicBezTo>
                                <a:close/>
                                <a:moveTo>
                                  <a:pt x="1633624" y="258128"/>
                                </a:moveTo>
                                <a:cubicBezTo>
                                  <a:pt x="1631027" y="276918"/>
                                  <a:pt x="1624965" y="295275"/>
                                  <a:pt x="1627476" y="314758"/>
                                </a:cubicBezTo>
                                <a:cubicBezTo>
                                  <a:pt x="1629208" y="327833"/>
                                  <a:pt x="1620809" y="338051"/>
                                  <a:pt x="1615007" y="348788"/>
                                </a:cubicBezTo>
                                <a:cubicBezTo>
                                  <a:pt x="1610938" y="356322"/>
                                  <a:pt x="1606175" y="363595"/>
                                  <a:pt x="1601326" y="370696"/>
                                </a:cubicBezTo>
                                <a:cubicBezTo>
                                  <a:pt x="1599248" y="373640"/>
                                  <a:pt x="1595611" y="379268"/>
                                  <a:pt x="1592580" y="371821"/>
                                </a:cubicBezTo>
                                <a:cubicBezTo>
                                  <a:pt x="1586692" y="357188"/>
                                  <a:pt x="1582622" y="341774"/>
                                  <a:pt x="1573617" y="328439"/>
                                </a:cubicBezTo>
                                <a:cubicBezTo>
                                  <a:pt x="1572664" y="327054"/>
                                  <a:pt x="1573530" y="324456"/>
                                  <a:pt x="1573530" y="319607"/>
                                </a:cubicBezTo>
                                <a:cubicBezTo>
                                  <a:pt x="1577946" y="301163"/>
                                  <a:pt x="1582882" y="280122"/>
                                  <a:pt x="1599767" y="264362"/>
                                </a:cubicBezTo>
                                <a:cubicBezTo>
                                  <a:pt x="1605482" y="259080"/>
                                  <a:pt x="1610851" y="253365"/>
                                  <a:pt x="1616479" y="247910"/>
                                </a:cubicBezTo>
                                <a:cubicBezTo>
                                  <a:pt x="1620982" y="243494"/>
                                  <a:pt x="1626524" y="243927"/>
                                  <a:pt x="1631373" y="246265"/>
                                </a:cubicBezTo>
                                <a:cubicBezTo>
                                  <a:pt x="1636655" y="248776"/>
                                  <a:pt x="1634317" y="253625"/>
                                  <a:pt x="1633624" y="258128"/>
                                </a:cubicBezTo>
                                <a:close/>
                                <a:moveTo>
                                  <a:pt x="1638127" y="377017"/>
                                </a:moveTo>
                                <a:cubicBezTo>
                                  <a:pt x="1634144" y="377623"/>
                                  <a:pt x="1635356" y="372947"/>
                                  <a:pt x="1635270" y="370349"/>
                                </a:cubicBezTo>
                                <a:cubicBezTo>
                                  <a:pt x="1635096" y="365414"/>
                                  <a:pt x="1634837" y="359439"/>
                                  <a:pt x="1640898" y="358313"/>
                                </a:cubicBezTo>
                                <a:cubicBezTo>
                                  <a:pt x="1645487" y="357447"/>
                                  <a:pt x="1644189" y="362729"/>
                                  <a:pt x="1644794" y="364201"/>
                                </a:cubicBezTo>
                                <a:cubicBezTo>
                                  <a:pt x="1645228" y="370955"/>
                                  <a:pt x="1643755" y="376064"/>
                                  <a:pt x="1638127" y="377017"/>
                                </a:cubicBezTo>
                                <a:close/>
                                <a:moveTo>
                                  <a:pt x="1642630" y="352685"/>
                                </a:moveTo>
                                <a:cubicBezTo>
                                  <a:pt x="1638387" y="350433"/>
                                  <a:pt x="1641764" y="346970"/>
                                  <a:pt x="1642370" y="344026"/>
                                </a:cubicBezTo>
                                <a:cubicBezTo>
                                  <a:pt x="1642803" y="341601"/>
                                  <a:pt x="1643236" y="339003"/>
                                  <a:pt x="1645574" y="337618"/>
                                </a:cubicBezTo>
                                <a:cubicBezTo>
                                  <a:pt x="1653973" y="332509"/>
                                  <a:pt x="1653540" y="324803"/>
                                  <a:pt x="1651375" y="316923"/>
                                </a:cubicBezTo>
                                <a:cubicBezTo>
                                  <a:pt x="1649817" y="311208"/>
                                  <a:pt x="1649990" y="305579"/>
                                  <a:pt x="1650336" y="296660"/>
                                </a:cubicBezTo>
                                <a:cubicBezTo>
                                  <a:pt x="1656052" y="304454"/>
                                  <a:pt x="1660467" y="309736"/>
                                  <a:pt x="1664104" y="315624"/>
                                </a:cubicBezTo>
                                <a:cubicBezTo>
                                  <a:pt x="1667482" y="321079"/>
                                  <a:pt x="1672590" y="326275"/>
                                  <a:pt x="1662026" y="331643"/>
                                </a:cubicBezTo>
                                <a:cubicBezTo>
                                  <a:pt x="1656744" y="334328"/>
                                  <a:pt x="1654753" y="343160"/>
                                  <a:pt x="1650769" y="348788"/>
                                </a:cubicBezTo>
                                <a:cubicBezTo>
                                  <a:pt x="1648951" y="351299"/>
                                  <a:pt x="1646267" y="354590"/>
                                  <a:pt x="1642630" y="352685"/>
                                </a:cubicBezTo>
                                <a:close/>
                                <a:moveTo>
                                  <a:pt x="1719782" y="459711"/>
                                </a:moveTo>
                                <a:cubicBezTo>
                                  <a:pt x="1711989" y="454602"/>
                                  <a:pt x="1700732" y="457720"/>
                                  <a:pt x="1691380" y="450186"/>
                                </a:cubicBezTo>
                                <a:cubicBezTo>
                                  <a:pt x="1677613" y="439016"/>
                                  <a:pt x="1663065" y="428885"/>
                                  <a:pt x="1652068" y="414684"/>
                                </a:cubicBezTo>
                                <a:cubicBezTo>
                                  <a:pt x="1648864" y="410527"/>
                                  <a:pt x="1646613" y="405678"/>
                                  <a:pt x="1649211" y="399963"/>
                                </a:cubicBezTo>
                                <a:cubicBezTo>
                                  <a:pt x="1652674" y="392257"/>
                                  <a:pt x="1653367" y="384031"/>
                                  <a:pt x="1652414" y="375805"/>
                                </a:cubicBezTo>
                                <a:cubicBezTo>
                                  <a:pt x="1650250" y="356235"/>
                                  <a:pt x="1662286" y="343679"/>
                                  <a:pt x="1674235" y="331210"/>
                                </a:cubicBezTo>
                                <a:cubicBezTo>
                                  <a:pt x="1680470" y="324716"/>
                                  <a:pt x="1686358" y="326275"/>
                                  <a:pt x="1688696" y="334934"/>
                                </a:cubicBezTo>
                                <a:cubicBezTo>
                                  <a:pt x="1691727" y="346364"/>
                                  <a:pt x="1696922" y="356755"/>
                                  <a:pt x="1695364" y="370003"/>
                                </a:cubicBezTo>
                                <a:cubicBezTo>
                                  <a:pt x="1692939" y="390612"/>
                                  <a:pt x="1704023" y="408623"/>
                                  <a:pt x="1713981" y="426200"/>
                                </a:cubicBezTo>
                                <a:cubicBezTo>
                                  <a:pt x="1718570" y="434427"/>
                                  <a:pt x="1722813" y="442826"/>
                                  <a:pt x="1727316" y="451139"/>
                                </a:cubicBezTo>
                                <a:cubicBezTo>
                                  <a:pt x="1730952" y="458152"/>
                                  <a:pt x="1727662" y="459971"/>
                                  <a:pt x="1719782" y="459711"/>
                                </a:cubicBezTo>
                                <a:close/>
                                <a:moveTo>
                                  <a:pt x="1809144" y="430184"/>
                                </a:moveTo>
                                <a:cubicBezTo>
                                  <a:pt x="1807152" y="432695"/>
                                  <a:pt x="1804209" y="432781"/>
                                  <a:pt x="1801351" y="431829"/>
                                </a:cubicBezTo>
                                <a:cubicBezTo>
                                  <a:pt x="1784812" y="429404"/>
                                  <a:pt x="1766455" y="430530"/>
                                  <a:pt x="1756064" y="413905"/>
                                </a:cubicBezTo>
                                <a:cubicBezTo>
                                  <a:pt x="1749916" y="404120"/>
                                  <a:pt x="1742815" y="394941"/>
                                  <a:pt x="1738832" y="383771"/>
                                </a:cubicBezTo>
                                <a:cubicBezTo>
                                  <a:pt x="1735715" y="375025"/>
                                  <a:pt x="1731212" y="366626"/>
                                  <a:pt x="1726623" y="358486"/>
                                </a:cubicBezTo>
                                <a:cubicBezTo>
                                  <a:pt x="1721947" y="350087"/>
                                  <a:pt x="1723679" y="330777"/>
                                  <a:pt x="1729827" y="323071"/>
                                </a:cubicBezTo>
                                <a:cubicBezTo>
                                  <a:pt x="1733637" y="318395"/>
                                  <a:pt x="1734330" y="311641"/>
                                  <a:pt x="1739439" y="307658"/>
                                </a:cubicBezTo>
                                <a:cubicBezTo>
                                  <a:pt x="1741690" y="305926"/>
                                  <a:pt x="1743941" y="303328"/>
                                  <a:pt x="1746972" y="305146"/>
                                </a:cubicBezTo>
                                <a:cubicBezTo>
                                  <a:pt x="1749570" y="306705"/>
                                  <a:pt x="1748098" y="309389"/>
                                  <a:pt x="1747751" y="311814"/>
                                </a:cubicBezTo>
                                <a:cubicBezTo>
                                  <a:pt x="1743682" y="339783"/>
                                  <a:pt x="1755371" y="361690"/>
                                  <a:pt x="1774595" y="380654"/>
                                </a:cubicBezTo>
                                <a:cubicBezTo>
                                  <a:pt x="1780050" y="386022"/>
                                  <a:pt x="1786371" y="390438"/>
                                  <a:pt x="1786457" y="399790"/>
                                </a:cubicBezTo>
                                <a:cubicBezTo>
                                  <a:pt x="1786457" y="406111"/>
                                  <a:pt x="1794683" y="406977"/>
                                  <a:pt x="1798147" y="411653"/>
                                </a:cubicBezTo>
                                <a:cubicBezTo>
                                  <a:pt x="1800831" y="415290"/>
                                  <a:pt x="1804641" y="417974"/>
                                  <a:pt x="1807326" y="421611"/>
                                </a:cubicBezTo>
                                <a:cubicBezTo>
                                  <a:pt x="1809058" y="423776"/>
                                  <a:pt x="1811829" y="426720"/>
                                  <a:pt x="1809144" y="430184"/>
                                </a:cubicBezTo>
                                <a:close/>
                                <a:moveTo>
                                  <a:pt x="1842655" y="404206"/>
                                </a:moveTo>
                                <a:cubicBezTo>
                                  <a:pt x="1842482" y="405159"/>
                                  <a:pt x="1841356" y="406285"/>
                                  <a:pt x="1840490" y="406718"/>
                                </a:cubicBezTo>
                                <a:cubicBezTo>
                                  <a:pt x="1830272" y="410701"/>
                                  <a:pt x="1800312" y="396153"/>
                                  <a:pt x="1794597" y="383944"/>
                                </a:cubicBezTo>
                                <a:cubicBezTo>
                                  <a:pt x="1801264" y="383338"/>
                                  <a:pt x="1805161" y="387408"/>
                                  <a:pt x="1809664" y="390785"/>
                                </a:cubicBezTo>
                                <a:cubicBezTo>
                                  <a:pt x="1814859" y="394681"/>
                                  <a:pt x="1820228" y="399098"/>
                                  <a:pt x="1826202" y="390785"/>
                                </a:cubicBezTo>
                                <a:cubicBezTo>
                                  <a:pt x="1830012" y="385503"/>
                                  <a:pt x="1834429" y="390352"/>
                                  <a:pt x="1837892" y="392517"/>
                                </a:cubicBezTo>
                                <a:cubicBezTo>
                                  <a:pt x="1842135" y="395114"/>
                                  <a:pt x="1843781" y="399357"/>
                                  <a:pt x="1842655" y="404206"/>
                                </a:cubicBezTo>
                                <a:close/>
                                <a:moveTo>
                                  <a:pt x="1864562" y="402561"/>
                                </a:moveTo>
                                <a:cubicBezTo>
                                  <a:pt x="1861445" y="402908"/>
                                  <a:pt x="1860666" y="400656"/>
                                  <a:pt x="1860319" y="398145"/>
                                </a:cubicBezTo>
                                <a:cubicBezTo>
                                  <a:pt x="1848283" y="394508"/>
                                  <a:pt x="1843953" y="381953"/>
                                  <a:pt x="1834689" y="374679"/>
                                </a:cubicBezTo>
                                <a:cubicBezTo>
                                  <a:pt x="1829666" y="370696"/>
                                  <a:pt x="1833822" y="355109"/>
                                  <a:pt x="1833822" y="344372"/>
                                </a:cubicBezTo>
                                <a:cubicBezTo>
                                  <a:pt x="1839711" y="345238"/>
                                  <a:pt x="1841703" y="348095"/>
                                  <a:pt x="1842655" y="351819"/>
                                </a:cubicBezTo>
                                <a:cubicBezTo>
                                  <a:pt x="1843261" y="354157"/>
                                  <a:pt x="1843261" y="356495"/>
                                  <a:pt x="1845685" y="358140"/>
                                </a:cubicBezTo>
                                <a:cubicBezTo>
                                  <a:pt x="1858847" y="367145"/>
                                  <a:pt x="1864476" y="382472"/>
                                  <a:pt x="1860319" y="398058"/>
                                </a:cubicBezTo>
                                <a:cubicBezTo>
                                  <a:pt x="1862484" y="398405"/>
                                  <a:pt x="1865342" y="397366"/>
                                  <a:pt x="1866381" y="400310"/>
                                </a:cubicBezTo>
                                <a:cubicBezTo>
                                  <a:pt x="1866554" y="400829"/>
                                  <a:pt x="1865255" y="402475"/>
                                  <a:pt x="1864562" y="402561"/>
                                </a:cubicBezTo>
                                <a:close/>
                                <a:moveTo>
                                  <a:pt x="1880928" y="406804"/>
                                </a:moveTo>
                                <a:cubicBezTo>
                                  <a:pt x="1878070" y="408276"/>
                                  <a:pt x="1875473" y="404986"/>
                                  <a:pt x="1875473" y="401782"/>
                                </a:cubicBezTo>
                                <a:cubicBezTo>
                                  <a:pt x="1875473" y="384810"/>
                                  <a:pt x="1866987" y="370263"/>
                                  <a:pt x="1861964" y="354763"/>
                                </a:cubicBezTo>
                                <a:cubicBezTo>
                                  <a:pt x="1861012" y="351732"/>
                                  <a:pt x="1859021" y="348875"/>
                                  <a:pt x="1861358" y="345671"/>
                                </a:cubicBezTo>
                                <a:cubicBezTo>
                                  <a:pt x="1881967" y="360478"/>
                                  <a:pt x="1897727" y="388620"/>
                                  <a:pt x="1898333" y="413039"/>
                                </a:cubicBezTo>
                                <a:cubicBezTo>
                                  <a:pt x="1892012" y="409835"/>
                                  <a:pt x="1888461" y="402994"/>
                                  <a:pt x="1880928" y="406804"/>
                                </a:cubicBezTo>
                                <a:close/>
                                <a:moveTo>
                                  <a:pt x="1918595" y="349135"/>
                                </a:moveTo>
                                <a:cubicBezTo>
                                  <a:pt x="1910975" y="339003"/>
                                  <a:pt x="1913140" y="326708"/>
                                  <a:pt x="1910196" y="315710"/>
                                </a:cubicBezTo>
                                <a:cubicBezTo>
                                  <a:pt x="1909503" y="313026"/>
                                  <a:pt x="1912360" y="311381"/>
                                  <a:pt x="1914785" y="310775"/>
                                </a:cubicBezTo>
                                <a:cubicBezTo>
                                  <a:pt x="1918768" y="309822"/>
                                  <a:pt x="1919374" y="313459"/>
                                  <a:pt x="1920500" y="315884"/>
                                </a:cubicBezTo>
                                <a:cubicBezTo>
                                  <a:pt x="1925869" y="327314"/>
                                  <a:pt x="1917383" y="337791"/>
                                  <a:pt x="1918595" y="349135"/>
                                </a:cubicBezTo>
                                <a:close/>
                                <a:moveTo>
                                  <a:pt x="1912101" y="214659"/>
                                </a:moveTo>
                                <a:cubicBezTo>
                                  <a:pt x="1922145" y="223751"/>
                                  <a:pt x="1925262" y="233016"/>
                                  <a:pt x="1926821" y="245745"/>
                                </a:cubicBezTo>
                                <a:cubicBezTo>
                                  <a:pt x="1916084" y="237086"/>
                                  <a:pt x="1914871" y="226955"/>
                                  <a:pt x="1912101" y="214659"/>
                                </a:cubicBezTo>
                                <a:close/>
                                <a:moveTo>
                                  <a:pt x="1926734" y="183226"/>
                                </a:moveTo>
                                <a:cubicBezTo>
                                  <a:pt x="1905953" y="183313"/>
                                  <a:pt x="1905000" y="182880"/>
                                  <a:pt x="1900930" y="170584"/>
                                </a:cubicBezTo>
                                <a:cubicBezTo>
                                  <a:pt x="1909243" y="176905"/>
                                  <a:pt x="1920846" y="172662"/>
                                  <a:pt x="1926734" y="183226"/>
                                </a:cubicBezTo>
                                <a:close/>
                                <a:moveTo>
                                  <a:pt x="1903961" y="352685"/>
                                </a:moveTo>
                                <a:cubicBezTo>
                                  <a:pt x="1907338" y="360998"/>
                                  <a:pt x="1909763" y="369743"/>
                                  <a:pt x="1912447" y="377969"/>
                                </a:cubicBezTo>
                                <a:cubicBezTo>
                                  <a:pt x="1911754" y="382039"/>
                                  <a:pt x="1910889" y="386195"/>
                                  <a:pt x="1906905" y="386888"/>
                                </a:cubicBezTo>
                                <a:cubicBezTo>
                                  <a:pt x="1903701" y="387408"/>
                                  <a:pt x="1901190" y="384983"/>
                                  <a:pt x="1899718" y="381433"/>
                                </a:cubicBezTo>
                                <a:cubicBezTo>
                                  <a:pt x="1896514" y="373900"/>
                                  <a:pt x="1893051" y="366539"/>
                                  <a:pt x="1889241" y="359352"/>
                                </a:cubicBezTo>
                                <a:cubicBezTo>
                                  <a:pt x="1884738" y="350866"/>
                                  <a:pt x="1892964" y="349221"/>
                                  <a:pt x="1896688" y="346537"/>
                                </a:cubicBezTo>
                                <a:cubicBezTo>
                                  <a:pt x="1902749" y="342294"/>
                                  <a:pt x="1902836" y="349914"/>
                                  <a:pt x="1903961" y="352685"/>
                                </a:cubicBezTo>
                                <a:close/>
                                <a:moveTo>
                                  <a:pt x="1895648" y="279429"/>
                                </a:moveTo>
                                <a:cubicBezTo>
                                  <a:pt x="1899632" y="284105"/>
                                  <a:pt x="1900498" y="289733"/>
                                  <a:pt x="1899805" y="295708"/>
                                </a:cubicBezTo>
                                <a:cubicBezTo>
                                  <a:pt x="1899372" y="307311"/>
                                  <a:pt x="1896255" y="318222"/>
                                  <a:pt x="1891146" y="328613"/>
                                </a:cubicBezTo>
                                <a:cubicBezTo>
                                  <a:pt x="1889587" y="331903"/>
                                  <a:pt x="1888115" y="336319"/>
                                  <a:pt x="1883786" y="335800"/>
                                </a:cubicBezTo>
                                <a:cubicBezTo>
                                  <a:pt x="1879369" y="335280"/>
                                  <a:pt x="1876079" y="330344"/>
                                  <a:pt x="1876166" y="327140"/>
                                </a:cubicBezTo>
                                <a:cubicBezTo>
                                  <a:pt x="1876512" y="313979"/>
                                  <a:pt x="1868026" y="305146"/>
                                  <a:pt x="1862051" y="295102"/>
                                </a:cubicBezTo>
                                <a:cubicBezTo>
                                  <a:pt x="1857548" y="287568"/>
                                  <a:pt x="1855297" y="280901"/>
                                  <a:pt x="1865515" y="275879"/>
                                </a:cubicBezTo>
                                <a:cubicBezTo>
                                  <a:pt x="1873827" y="271809"/>
                                  <a:pt x="1867766" y="266440"/>
                                  <a:pt x="1866467" y="261331"/>
                                </a:cubicBezTo>
                                <a:cubicBezTo>
                                  <a:pt x="1865601" y="257781"/>
                                  <a:pt x="1860666" y="253625"/>
                                  <a:pt x="1865428" y="250594"/>
                                </a:cubicBezTo>
                                <a:cubicBezTo>
                                  <a:pt x="1869065" y="248343"/>
                                  <a:pt x="1872009" y="252932"/>
                                  <a:pt x="1874434" y="255530"/>
                                </a:cubicBezTo>
                                <a:cubicBezTo>
                                  <a:pt x="1881707" y="263323"/>
                                  <a:pt x="1888721" y="271376"/>
                                  <a:pt x="1895648" y="279429"/>
                                </a:cubicBezTo>
                                <a:close/>
                                <a:moveTo>
                                  <a:pt x="1893743" y="225483"/>
                                </a:moveTo>
                                <a:cubicBezTo>
                                  <a:pt x="1889067" y="231284"/>
                                  <a:pt x="1886037" y="222019"/>
                                  <a:pt x="1880755" y="221933"/>
                                </a:cubicBezTo>
                                <a:cubicBezTo>
                                  <a:pt x="1877291" y="236133"/>
                                  <a:pt x="1897987" y="241242"/>
                                  <a:pt x="1893743" y="256829"/>
                                </a:cubicBezTo>
                                <a:cubicBezTo>
                                  <a:pt x="1884911" y="248083"/>
                                  <a:pt x="1876858" y="240030"/>
                                  <a:pt x="1868719" y="232064"/>
                                </a:cubicBezTo>
                                <a:cubicBezTo>
                                  <a:pt x="1865515" y="228946"/>
                                  <a:pt x="1864476" y="225743"/>
                                  <a:pt x="1869325" y="223318"/>
                                </a:cubicBezTo>
                                <a:cubicBezTo>
                                  <a:pt x="1877811" y="219075"/>
                                  <a:pt x="1875733" y="214486"/>
                                  <a:pt x="1870450" y="209030"/>
                                </a:cubicBezTo>
                                <a:cubicBezTo>
                                  <a:pt x="1867074" y="205567"/>
                                  <a:pt x="1864562" y="201324"/>
                                  <a:pt x="1860060" y="195349"/>
                                </a:cubicBezTo>
                                <a:cubicBezTo>
                                  <a:pt x="1874434" y="196475"/>
                                  <a:pt x="1882573" y="203056"/>
                                  <a:pt x="1889500" y="211282"/>
                                </a:cubicBezTo>
                                <a:cubicBezTo>
                                  <a:pt x="1892964" y="215352"/>
                                  <a:pt x="1897553" y="220807"/>
                                  <a:pt x="1893743" y="225483"/>
                                </a:cubicBezTo>
                                <a:close/>
                                <a:moveTo>
                                  <a:pt x="1866554" y="66415"/>
                                </a:moveTo>
                                <a:cubicBezTo>
                                  <a:pt x="1882573" y="51868"/>
                                  <a:pt x="1916777" y="50050"/>
                                  <a:pt x="1926734" y="63818"/>
                                </a:cubicBezTo>
                                <a:cubicBezTo>
                                  <a:pt x="1906126" y="59401"/>
                                  <a:pt x="1886989" y="68147"/>
                                  <a:pt x="1866554" y="66415"/>
                                </a:cubicBezTo>
                                <a:close/>
                                <a:moveTo>
                                  <a:pt x="1954704" y="98627"/>
                                </a:moveTo>
                                <a:cubicBezTo>
                                  <a:pt x="1953924" y="101744"/>
                                  <a:pt x="1952885" y="104515"/>
                                  <a:pt x="1949075" y="103216"/>
                                </a:cubicBezTo>
                                <a:cubicBezTo>
                                  <a:pt x="1934441" y="98108"/>
                                  <a:pt x="1918335" y="100878"/>
                                  <a:pt x="1902402" y="94644"/>
                                </a:cubicBezTo>
                                <a:cubicBezTo>
                                  <a:pt x="1915824" y="81655"/>
                                  <a:pt x="1940763" y="80789"/>
                                  <a:pt x="1953318" y="91180"/>
                                </a:cubicBezTo>
                                <a:cubicBezTo>
                                  <a:pt x="1956435" y="93778"/>
                                  <a:pt x="1955396" y="95856"/>
                                  <a:pt x="1954704" y="98627"/>
                                </a:cubicBezTo>
                                <a:close/>
                                <a:moveTo>
                                  <a:pt x="1948296" y="75854"/>
                                </a:moveTo>
                                <a:cubicBezTo>
                                  <a:pt x="1952106" y="73342"/>
                                  <a:pt x="1955050" y="74035"/>
                                  <a:pt x="1957734" y="77759"/>
                                </a:cubicBezTo>
                                <a:cubicBezTo>
                                  <a:pt x="1953924" y="80356"/>
                                  <a:pt x="1950980" y="79837"/>
                                  <a:pt x="1948296" y="75854"/>
                                </a:cubicBezTo>
                                <a:close/>
                                <a:moveTo>
                                  <a:pt x="1545042" y="417715"/>
                                </a:moveTo>
                                <a:cubicBezTo>
                                  <a:pt x="1536296" y="431309"/>
                                  <a:pt x="1523654" y="441354"/>
                                  <a:pt x="1512657" y="452870"/>
                                </a:cubicBezTo>
                                <a:cubicBezTo>
                                  <a:pt x="1501054" y="464907"/>
                                  <a:pt x="1491702" y="478588"/>
                                  <a:pt x="1481138" y="494088"/>
                                </a:cubicBezTo>
                                <a:cubicBezTo>
                                  <a:pt x="1488411" y="493135"/>
                                  <a:pt x="1490143" y="488892"/>
                                  <a:pt x="1493347" y="486554"/>
                                </a:cubicBezTo>
                                <a:cubicBezTo>
                                  <a:pt x="1502872" y="479540"/>
                                  <a:pt x="1506422" y="467764"/>
                                  <a:pt x="1514475" y="459971"/>
                                </a:cubicBezTo>
                                <a:cubicBezTo>
                                  <a:pt x="1527204" y="447675"/>
                                  <a:pt x="1538720" y="434340"/>
                                  <a:pt x="1550843" y="421611"/>
                                </a:cubicBezTo>
                                <a:cubicBezTo>
                                  <a:pt x="1552575" y="419793"/>
                                  <a:pt x="1554134" y="417628"/>
                                  <a:pt x="1551536" y="415290"/>
                                </a:cubicBezTo>
                                <a:cubicBezTo>
                                  <a:pt x="1547813" y="412000"/>
                                  <a:pt x="1546514" y="415463"/>
                                  <a:pt x="1545042" y="417715"/>
                                </a:cubicBezTo>
                                <a:close/>
                                <a:moveTo>
                                  <a:pt x="1540712" y="678007"/>
                                </a:moveTo>
                                <a:cubicBezTo>
                                  <a:pt x="1542704" y="678007"/>
                                  <a:pt x="1544436" y="677141"/>
                                  <a:pt x="1545561" y="672292"/>
                                </a:cubicBezTo>
                                <a:cubicBezTo>
                                  <a:pt x="1545475" y="672292"/>
                                  <a:pt x="1544003" y="671686"/>
                                  <a:pt x="1542444" y="671339"/>
                                </a:cubicBezTo>
                                <a:cubicBezTo>
                                  <a:pt x="1539673" y="670647"/>
                                  <a:pt x="1539154" y="672552"/>
                                  <a:pt x="1538980" y="674630"/>
                                </a:cubicBezTo>
                                <a:cubicBezTo>
                                  <a:pt x="1538807" y="676015"/>
                                  <a:pt x="1538461" y="678007"/>
                                  <a:pt x="1540712" y="678007"/>
                                </a:cubicBezTo>
                                <a:close/>
                                <a:moveTo>
                                  <a:pt x="1672331" y="740179"/>
                                </a:moveTo>
                                <a:cubicBezTo>
                                  <a:pt x="1671118" y="745375"/>
                                  <a:pt x="1670079" y="750570"/>
                                  <a:pt x="1668434" y="757844"/>
                                </a:cubicBezTo>
                                <a:cubicBezTo>
                                  <a:pt x="1668521" y="757671"/>
                                  <a:pt x="1667482" y="759922"/>
                                  <a:pt x="1670252" y="760788"/>
                                </a:cubicBezTo>
                                <a:cubicBezTo>
                                  <a:pt x="1672764" y="761567"/>
                                  <a:pt x="1673889" y="759835"/>
                                  <a:pt x="1674409" y="757584"/>
                                </a:cubicBezTo>
                                <a:cubicBezTo>
                                  <a:pt x="1675621" y="752388"/>
                                  <a:pt x="1676660" y="747280"/>
                                  <a:pt x="1678045" y="742171"/>
                                </a:cubicBezTo>
                                <a:cubicBezTo>
                                  <a:pt x="1678738" y="739573"/>
                                  <a:pt x="1678998" y="736889"/>
                                  <a:pt x="1676227" y="735936"/>
                                </a:cubicBezTo>
                                <a:cubicBezTo>
                                  <a:pt x="1672504" y="734464"/>
                                  <a:pt x="1672850" y="737928"/>
                                  <a:pt x="1672331" y="740179"/>
                                </a:cubicBezTo>
                                <a:close/>
                                <a:moveTo>
                                  <a:pt x="1092344" y="1196254"/>
                                </a:moveTo>
                                <a:cubicBezTo>
                                  <a:pt x="1082473" y="1203267"/>
                                  <a:pt x="1081174" y="1214524"/>
                                  <a:pt x="1077711" y="1224742"/>
                                </a:cubicBezTo>
                                <a:cubicBezTo>
                                  <a:pt x="1089574" y="1218594"/>
                                  <a:pt x="1089054" y="1206558"/>
                                  <a:pt x="1092344" y="1196254"/>
                                </a:cubicBezTo>
                                <a:close/>
                                <a:moveTo>
                                  <a:pt x="1086023" y="1624446"/>
                                </a:moveTo>
                                <a:cubicBezTo>
                                  <a:pt x="1082213" y="1629208"/>
                                  <a:pt x="1078230" y="1633884"/>
                                  <a:pt x="1076845" y="1640118"/>
                                </a:cubicBezTo>
                                <a:cubicBezTo>
                                  <a:pt x="1076239" y="1642889"/>
                                  <a:pt x="1076325" y="1644968"/>
                                  <a:pt x="1079529" y="1645747"/>
                                </a:cubicBezTo>
                                <a:cubicBezTo>
                                  <a:pt x="1080308" y="1645487"/>
                                  <a:pt x="1081694" y="1645314"/>
                                  <a:pt x="1081694" y="1644968"/>
                                </a:cubicBezTo>
                                <a:cubicBezTo>
                                  <a:pt x="1082733" y="1637607"/>
                                  <a:pt x="1088275" y="1633278"/>
                                  <a:pt x="1092691" y="1628169"/>
                                </a:cubicBezTo>
                                <a:cubicBezTo>
                                  <a:pt x="1093210" y="1627563"/>
                                  <a:pt x="1092085" y="1625052"/>
                                  <a:pt x="1091132" y="1623926"/>
                                </a:cubicBezTo>
                                <a:cubicBezTo>
                                  <a:pt x="1089487" y="1622108"/>
                                  <a:pt x="1087669" y="1622454"/>
                                  <a:pt x="1086023" y="1624446"/>
                                </a:cubicBezTo>
                                <a:close/>
                                <a:moveTo>
                                  <a:pt x="1069138" y="1652414"/>
                                </a:moveTo>
                                <a:cubicBezTo>
                                  <a:pt x="1063943" y="1660208"/>
                                  <a:pt x="1058834" y="1668174"/>
                                  <a:pt x="1053898" y="1676140"/>
                                </a:cubicBezTo>
                                <a:cubicBezTo>
                                  <a:pt x="1052773" y="1678045"/>
                                  <a:pt x="1050694" y="1680643"/>
                                  <a:pt x="1053639" y="1682548"/>
                                </a:cubicBezTo>
                                <a:cubicBezTo>
                                  <a:pt x="1056063" y="1684107"/>
                                  <a:pt x="1058661" y="1682461"/>
                                  <a:pt x="1060393" y="1680903"/>
                                </a:cubicBezTo>
                                <a:cubicBezTo>
                                  <a:pt x="1068532" y="1673283"/>
                                  <a:pt x="1071130" y="1662632"/>
                                  <a:pt x="1075979" y="1652761"/>
                                </a:cubicBezTo>
                                <a:cubicBezTo>
                                  <a:pt x="1075459" y="1651895"/>
                                  <a:pt x="1075113" y="1650423"/>
                                  <a:pt x="1074247" y="1649990"/>
                                </a:cubicBezTo>
                                <a:cubicBezTo>
                                  <a:pt x="1071822" y="1648951"/>
                                  <a:pt x="1070177" y="1650856"/>
                                  <a:pt x="1069138" y="1652414"/>
                                </a:cubicBezTo>
                                <a:close/>
                                <a:moveTo>
                                  <a:pt x="1099445" y="1605222"/>
                                </a:moveTo>
                                <a:cubicBezTo>
                                  <a:pt x="1099618" y="1604963"/>
                                  <a:pt x="1099964" y="1604703"/>
                                  <a:pt x="1100051" y="1604356"/>
                                </a:cubicBezTo>
                                <a:cubicBezTo>
                                  <a:pt x="1100051" y="1604097"/>
                                  <a:pt x="1099791" y="1603750"/>
                                  <a:pt x="1099618" y="1603404"/>
                                </a:cubicBezTo>
                                <a:cubicBezTo>
                                  <a:pt x="1099532" y="1604010"/>
                                  <a:pt x="1099445" y="1604616"/>
                                  <a:pt x="1099445" y="1605222"/>
                                </a:cubicBezTo>
                                <a:close/>
                                <a:moveTo>
                                  <a:pt x="1066714" y="1257040"/>
                                </a:moveTo>
                                <a:cubicBezTo>
                                  <a:pt x="1074074" y="1250113"/>
                                  <a:pt x="1072688" y="1239549"/>
                                  <a:pt x="1077364" y="1231150"/>
                                </a:cubicBezTo>
                                <a:cubicBezTo>
                                  <a:pt x="1065155" y="1240155"/>
                                  <a:pt x="1062124" y="1247948"/>
                                  <a:pt x="1066714" y="1257040"/>
                                </a:cubicBezTo>
                                <a:close/>
                                <a:moveTo>
                                  <a:pt x="1042641" y="1430136"/>
                                </a:moveTo>
                                <a:cubicBezTo>
                                  <a:pt x="1037359" y="1432820"/>
                                  <a:pt x="1039524" y="1438795"/>
                                  <a:pt x="1037186" y="1442951"/>
                                </a:cubicBezTo>
                                <a:cubicBezTo>
                                  <a:pt x="1036060" y="1444943"/>
                                  <a:pt x="1036060" y="1447627"/>
                                  <a:pt x="1037965" y="1450051"/>
                                </a:cubicBezTo>
                                <a:cubicBezTo>
                                  <a:pt x="1041342" y="1449878"/>
                                  <a:pt x="1042468" y="1448233"/>
                                  <a:pt x="1043507" y="1446501"/>
                                </a:cubicBezTo>
                                <a:cubicBezTo>
                                  <a:pt x="1046278" y="1441739"/>
                                  <a:pt x="1047144" y="1436716"/>
                                  <a:pt x="1045499" y="1431434"/>
                                </a:cubicBezTo>
                                <a:cubicBezTo>
                                  <a:pt x="1045326" y="1430742"/>
                                  <a:pt x="1043334" y="1429876"/>
                                  <a:pt x="1042641" y="1430136"/>
                                </a:cubicBezTo>
                                <a:close/>
                                <a:moveTo>
                                  <a:pt x="1101870" y="1597862"/>
                                </a:moveTo>
                                <a:cubicBezTo>
                                  <a:pt x="1120400" y="1574742"/>
                                  <a:pt x="1126721" y="1546687"/>
                                  <a:pt x="1137026" y="1520363"/>
                                </a:cubicBezTo>
                                <a:cubicBezTo>
                                  <a:pt x="1145251" y="1499495"/>
                                  <a:pt x="1146377" y="1476288"/>
                                  <a:pt x="1156249" y="1455766"/>
                                </a:cubicBezTo>
                                <a:cubicBezTo>
                                  <a:pt x="1158587" y="1451004"/>
                                  <a:pt x="1156509" y="1447540"/>
                                  <a:pt x="1152439" y="1444769"/>
                                </a:cubicBezTo>
                                <a:cubicBezTo>
                                  <a:pt x="1134341" y="1496031"/>
                                  <a:pt x="1125768" y="1549544"/>
                                  <a:pt x="1101870" y="1597862"/>
                                </a:cubicBezTo>
                                <a:close/>
                                <a:moveTo>
                                  <a:pt x="1094076" y="1188893"/>
                                </a:moveTo>
                                <a:cubicBezTo>
                                  <a:pt x="1094249" y="1190625"/>
                                  <a:pt x="1096068" y="1191751"/>
                                  <a:pt x="1097627" y="1190971"/>
                                </a:cubicBezTo>
                                <a:cubicBezTo>
                                  <a:pt x="1101696" y="1189066"/>
                                  <a:pt x="1102822" y="1185430"/>
                                  <a:pt x="1102389" y="1179801"/>
                                </a:cubicBezTo>
                                <a:cubicBezTo>
                                  <a:pt x="1096761" y="1181187"/>
                                  <a:pt x="1093557" y="1183611"/>
                                  <a:pt x="1094076" y="1188893"/>
                                </a:cubicBezTo>
                                <a:close/>
                                <a:moveTo>
                                  <a:pt x="1165081" y="1060565"/>
                                </a:moveTo>
                                <a:cubicBezTo>
                                  <a:pt x="1165081" y="1060565"/>
                                  <a:pt x="1165081" y="1060565"/>
                                  <a:pt x="1165081" y="1060565"/>
                                </a:cubicBezTo>
                                <a:cubicBezTo>
                                  <a:pt x="1165081" y="1060565"/>
                                  <a:pt x="1165081" y="1060565"/>
                                  <a:pt x="1165081" y="1060565"/>
                                </a:cubicBezTo>
                                <a:cubicBezTo>
                                  <a:pt x="1165081" y="1060565"/>
                                  <a:pt x="1165081" y="1060565"/>
                                  <a:pt x="1165081" y="1060565"/>
                                </a:cubicBezTo>
                                <a:cubicBezTo>
                                  <a:pt x="1165081" y="1060565"/>
                                  <a:pt x="1165081" y="1060565"/>
                                  <a:pt x="1165081" y="1060565"/>
                                </a:cubicBezTo>
                                <a:close/>
                                <a:moveTo>
                                  <a:pt x="1488585" y="631767"/>
                                </a:moveTo>
                                <a:cubicBezTo>
                                  <a:pt x="1503998" y="616960"/>
                                  <a:pt x="1506942" y="596092"/>
                                  <a:pt x="1514822" y="577821"/>
                                </a:cubicBezTo>
                                <a:cubicBezTo>
                                  <a:pt x="1502612" y="594273"/>
                                  <a:pt x="1491962" y="611332"/>
                                  <a:pt x="1488585" y="631767"/>
                                </a:cubicBezTo>
                                <a:close/>
                                <a:moveTo>
                                  <a:pt x="1158327" y="1065068"/>
                                </a:moveTo>
                                <a:cubicBezTo>
                                  <a:pt x="1148369" y="1091392"/>
                                  <a:pt x="1130964" y="1113473"/>
                                  <a:pt x="1117976" y="1138151"/>
                                </a:cubicBezTo>
                                <a:cubicBezTo>
                                  <a:pt x="1111827" y="1149841"/>
                                  <a:pt x="1106199" y="1161704"/>
                                  <a:pt x="1104727" y="1175125"/>
                                </a:cubicBezTo>
                                <a:cubicBezTo>
                                  <a:pt x="1123777" y="1143866"/>
                                  <a:pt x="1141875" y="1112260"/>
                                  <a:pt x="1159366" y="1080308"/>
                                </a:cubicBezTo>
                                <a:cubicBezTo>
                                  <a:pt x="1162570" y="1074507"/>
                                  <a:pt x="1166380" y="1068099"/>
                                  <a:pt x="1165081" y="1060652"/>
                                </a:cubicBezTo>
                                <a:cubicBezTo>
                                  <a:pt x="1162050" y="1060998"/>
                                  <a:pt x="1159452" y="1061864"/>
                                  <a:pt x="1158327" y="1065068"/>
                                </a:cubicBezTo>
                                <a:close/>
                                <a:moveTo>
                                  <a:pt x="1477241" y="498071"/>
                                </a:moveTo>
                                <a:cubicBezTo>
                                  <a:pt x="1474037" y="495820"/>
                                  <a:pt x="1469621" y="498590"/>
                                  <a:pt x="1467716" y="501621"/>
                                </a:cubicBezTo>
                                <a:cubicBezTo>
                                  <a:pt x="1453515" y="523702"/>
                                  <a:pt x="1436284" y="543618"/>
                                  <a:pt x="1421130" y="564919"/>
                                </a:cubicBezTo>
                                <a:cubicBezTo>
                                  <a:pt x="1395586" y="601114"/>
                                  <a:pt x="1375410" y="640773"/>
                                  <a:pt x="1353676" y="679392"/>
                                </a:cubicBezTo>
                                <a:cubicBezTo>
                                  <a:pt x="1339995" y="703551"/>
                                  <a:pt x="1326227" y="727797"/>
                                  <a:pt x="1314624" y="752908"/>
                                </a:cubicBezTo>
                                <a:cubicBezTo>
                                  <a:pt x="1304665" y="774383"/>
                                  <a:pt x="1295746" y="796463"/>
                                  <a:pt x="1286654" y="818284"/>
                                </a:cubicBezTo>
                                <a:cubicBezTo>
                                  <a:pt x="1278862" y="836901"/>
                                  <a:pt x="1270375" y="855691"/>
                                  <a:pt x="1262582" y="874395"/>
                                </a:cubicBezTo>
                                <a:cubicBezTo>
                                  <a:pt x="1242926" y="921674"/>
                                  <a:pt x="1216776" y="965229"/>
                                  <a:pt x="1191491" y="1009477"/>
                                </a:cubicBezTo>
                                <a:cubicBezTo>
                                  <a:pt x="1181966" y="1026016"/>
                                  <a:pt x="1169324" y="1041169"/>
                                  <a:pt x="1165168" y="1060479"/>
                                </a:cubicBezTo>
                                <a:cubicBezTo>
                                  <a:pt x="1169237" y="1060652"/>
                                  <a:pt x="1171835" y="1059093"/>
                                  <a:pt x="1173913" y="1055283"/>
                                </a:cubicBezTo>
                                <a:cubicBezTo>
                                  <a:pt x="1186036" y="1032943"/>
                                  <a:pt x="1198505" y="1010689"/>
                                  <a:pt x="1210887" y="988522"/>
                                </a:cubicBezTo>
                                <a:cubicBezTo>
                                  <a:pt x="1212273" y="986011"/>
                                  <a:pt x="1211667" y="980469"/>
                                  <a:pt x="1216343" y="982028"/>
                                </a:cubicBezTo>
                                <a:cubicBezTo>
                                  <a:pt x="1220759" y="983500"/>
                                  <a:pt x="1216343" y="987656"/>
                                  <a:pt x="1216862" y="990600"/>
                                </a:cubicBezTo>
                                <a:cubicBezTo>
                                  <a:pt x="1217036" y="991639"/>
                                  <a:pt x="1216256" y="992938"/>
                                  <a:pt x="1215823" y="994064"/>
                                </a:cubicBezTo>
                                <a:cubicBezTo>
                                  <a:pt x="1203960" y="1023678"/>
                                  <a:pt x="1192097" y="1053205"/>
                                  <a:pt x="1180061" y="1082819"/>
                                </a:cubicBezTo>
                                <a:cubicBezTo>
                                  <a:pt x="1168544" y="1111308"/>
                                  <a:pt x="1159452" y="1140835"/>
                                  <a:pt x="1142914" y="1167159"/>
                                </a:cubicBezTo>
                                <a:cubicBezTo>
                                  <a:pt x="1140836" y="1170536"/>
                                  <a:pt x="1138757" y="1177896"/>
                                  <a:pt x="1142481" y="1177636"/>
                                </a:cubicBezTo>
                                <a:cubicBezTo>
                                  <a:pt x="1151399" y="1177030"/>
                                  <a:pt x="1149061" y="1185603"/>
                                  <a:pt x="1152785" y="1188200"/>
                                </a:cubicBezTo>
                                <a:cubicBezTo>
                                  <a:pt x="1158933" y="1183784"/>
                                  <a:pt x="1152092" y="1177983"/>
                                  <a:pt x="1157201" y="1172354"/>
                                </a:cubicBezTo>
                                <a:cubicBezTo>
                                  <a:pt x="1171835" y="1156422"/>
                                  <a:pt x="1178243" y="1134947"/>
                                  <a:pt x="1191145" y="1117369"/>
                                </a:cubicBezTo>
                                <a:cubicBezTo>
                                  <a:pt x="1198159" y="1107844"/>
                                  <a:pt x="1200930" y="1095115"/>
                                  <a:pt x="1208463" y="1085157"/>
                                </a:cubicBezTo>
                                <a:cubicBezTo>
                                  <a:pt x="1222664" y="1066281"/>
                                  <a:pt x="1229937" y="1043680"/>
                                  <a:pt x="1241281" y="1023245"/>
                                </a:cubicBezTo>
                                <a:cubicBezTo>
                                  <a:pt x="1247256" y="1012421"/>
                                  <a:pt x="1258686" y="1003848"/>
                                  <a:pt x="1260504" y="992332"/>
                                </a:cubicBezTo>
                                <a:cubicBezTo>
                                  <a:pt x="1262582" y="978910"/>
                                  <a:pt x="1269423" y="968952"/>
                                  <a:pt x="1275398" y="957955"/>
                                </a:cubicBezTo>
                                <a:cubicBezTo>
                                  <a:pt x="1296613" y="919076"/>
                                  <a:pt x="1320945" y="881755"/>
                                  <a:pt x="1336185" y="839759"/>
                                </a:cubicBezTo>
                                <a:cubicBezTo>
                                  <a:pt x="1336877" y="837854"/>
                                  <a:pt x="1337743" y="835689"/>
                                  <a:pt x="1339215" y="834477"/>
                                </a:cubicBezTo>
                                <a:cubicBezTo>
                                  <a:pt x="1348654" y="826770"/>
                                  <a:pt x="1352810" y="815253"/>
                                  <a:pt x="1356793" y="804949"/>
                                </a:cubicBezTo>
                                <a:cubicBezTo>
                                  <a:pt x="1359911" y="796723"/>
                                  <a:pt x="1368743" y="790055"/>
                                  <a:pt x="1365452" y="779232"/>
                                </a:cubicBezTo>
                                <a:cubicBezTo>
                                  <a:pt x="1299556" y="895263"/>
                                  <a:pt x="1238077" y="1013633"/>
                                  <a:pt x="1174346" y="1133302"/>
                                </a:cubicBezTo>
                                <a:cubicBezTo>
                                  <a:pt x="1166640" y="1113040"/>
                                  <a:pt x="1181533" y="1101436"/>
                                  <a:pt x="1186382" y="1088275"/>
                                </a:cubicBezTo>
                                <a:cubicBezTo>
                                  <a:pt x="1193310" y="1069484"/>
                                  <a:pt x="1200410" y="1050001"/>
                                  <a:pt x="1209502" y="1031558"/>
                                </a:cubicBezTo>
                                <a:cubicBezTo>
                                  <a:pt x="1217295" y="1015798"/>
                                  <a:pt x="1222317" y="998480"/>
                                  <a:pt x="1228725" y="981941"/>
                                </a:cubicBezTo>
                                <a:cubicBezTo>
                                  <a:pt x="1237211" y="960120"/>
                                  <a:pt x="1246910" y="938559"/>
                                  <a:pt x="1251931" y="915439"/>
                                </a:cubicBezTo>
                                <a:cubicBezTo>
                                  <a:pt x="1252451" y="913188"/>
                                  <a:pt x="1254616" y="911283"/>
                                  <a:pt x="1255222" y="908945"/>
                                </a:cubicBezTo>
                                <a:cubicBezTo>
                                  <a:pt x="1259725" y="892233"/>
                                  <a:pt x="1276697" y="880716"/>
                                  <a:pt x="1274705" y="861406"/>
                                </a:cubicBezTo>
                                <a:cubicBezTo>
                                  <a:pt x="1274359" y="858462"/>
                                  <a:pt x="1276783" y="858722"/>
                                  <a:pt x="1278342" y="857596"/>
                                </a:cubicBezTo>
                                <a:cubicBezTo>
                                  <a:pt x="1292543" y="848071"/>
                                  <a:pt x="1298777" y="833178"/>
                                  <a:pt x="1304405" y="817938"/>
                                </a:cubicBezTo>
                                <a:cubicBezTo>
                                  <a:pt x="1304579" y="817332"/>
                                  <a:pt x="1303886" y="816466"/>
                                  <a:pt x="1303626" y="815686"/>
                                </a:cubicBezTo>
                                <a:cubicBezTo>
                                  <a:pt x="1296613" y="814907"/>
                                  <a:pt x="1299556" y="810664"/>
                                  <a:pt x="1300163" y="806681"/>
                                </a:cubicBezTo>
                                <a:cubicBezTo>
                                  <a:pt x="1305098" y="777327"/>
                                  <a:pt x="1327266" y="756025"/>
                                  <a:pt x="1336185" y="728143"/>
                                </a:cubicBezTo>
                                <a:cubicBezTo>
                                  <a:pt x="1341553" y="711258"/>
                                  <a:pt x="1351511" y="694459"/>
                                  <a:pt x="1362854" y="679479"/>
                                </a:cubicBezTo>
                                <a:cubicBezTo>
                                  <a:pt x="1374458" y="664066"/>
                                  <a:pt x="1378354" y="644323"/>
                                  <a:pt x="1390564" y="629083"/>
                                </a:cubicBezTo>
                                <a:cubicBezTo>
                                  <a:pt x="1395413" y="623022"/>
                                  <a:pt x="1402686" y="617133"/>
                                  <a:pt x="1403985" y="610293"/>
                                </a:cubicBezTo>
                                <a:cubicBezTo>
                                  <a:pt x="1407709" y="590290"/>
                                  <a:pt x="1424074" y="578687"/>
                                  <a:pt x="1433166" y="562321"/>
                                </a:cubicBezTo>
                                <a:cubicBezTo>
                                  <a:pt x="1444337" y="542319"/>
                                  <a:pt x="1460875" y="525260"/>
                                  <a:pt x="1475076" y="506903"/>
                                </a:cubicBezTo>
                                <a:cubicBezTo>
                                  <a:pt x="1477241" y="504392"/>
                                  <a:pt x="1481831" y="501275"/>
                                  <a:pt x="1477241" y="498071"/>
                                </a:cubicBezTo>
                                <a:close/>
                                <a:moveTo>
                                  <a:pt x="1157548" y="1161011"/>
                                </a:moveTo>
                                <a:cubicBezTo>
                                  <a:pt x="1156162" y="1160838"/>
                                  <a:pt x="1155642" y="1159712"/>
                                  <a:pt x="1156335" y="1158500"/>
                                </a:cubicBezTo>
                                <a:cubicBezTo>
                                  <a:pt x="1156595" y="1157980"/>
                                  <a:pt x="1157807" y="1157547"/>
                                  <a:pt x="1158327" y="1157807"/>
                                </a:cubicBezTo>
                                <a:cubicBezTo>
                                  <a:pt x="1158846" y="1158067"/>
                                  <a:pt x="1159020" y="1159106"/>
                                  <a:pt x="1159280" y="1159799"/>
                                </a:cubicBezTo>
                                <a:cubicBezTo>
                                  <a:pt x="1158760" y="1160318"/>
                                  <a:pt x="1158067" y="1161098"/>
                                  <a:pt x="1157548" y="1161011"/>
                                </a:cubicBezTo>
                                <a:close/>
                                <a:moveTo>
                                  <a:pt x="1149754" y="1196167"/>
                                </a:moveTo>
                                <a:cubicBezTo>
                                  <a:pt x="1149841" y="1194522"/>
                                  <a:pt x="1150101" y="1192530"/>
                                  <a:pt x="1147589" y="1192790"/>
                                </a:cubicBezTo>
                                <a:cubicBezTo>
                                  <a:pt x="1146810" y="1192876"/>
                                  <a:pt x="1145685" y="1194435"/>
                                  <a:pt x="1145598" y="1195301"/>
                                </a:cubicBezTo>
                                <a:cubicBezTo>
                                  <a:pt x="1145511" y="1196686"/>
                                  <a:pt x="1146118" y="1199284"/>
                                  <a:pt x="1146724" y="1199371"/>
                                </a:cubicBezTo>
                                <a:cubicBezTo>
                                  <a:pt x="1148715" y="1199717"/>
                                  <a:pt x="1149235" y="1197726"/>
                                  <a:pt x="1149754" y="1196167"/>
                                </a:cubicBezTo>
                                <a:close/>
                                <a:moveTo>
                                  <a:pt x="1303713" y="815773"/>
                                </a:moveTo>
                                <a:cubicBezTo>
                                  <a:pt x="1303626" y="815773"/>
                                  <a:pt x="1303626" y="815860"/>
                                  <a:pt x="1303713" y="815773"/>
                                </a:cubicBezTo>
                                <a:cubicBezTo>
                                  <a:pt x="1303626" y="815860"/>
                                  <a:pt x="1303626" y="815860"/>
                                  <a:pt x="1303713" y="815773"/>
                                </a:cubicBezTo>
                                <a:cubicBezTo>
                                  <a:pt x="1303713" y="815860"/>
                                  <a:pt x="1303713" y="815860"/>
                                  <a:pt x="1303713" y="815860"/>
                                </a:cubicBezTo>
                                <a:cubicBezTo>
                                  <a:pt x="1303626" y="815860"/>
                                  <a:pt x="1303713" y="815860"/>
                                  <a:pt x="1303713" y="815773"/>
                                </a:cubicBezTo>
                                <a:close/>
                                <a:moveTo>
                                  <a:pt x="1312978" y="807114"/>
                                </a:moveTo>
                                <a:cubicBezTo>
                                  <a:pt x="1327006" y="789536"/>
                                  <a:pt x="1330469" y="766589"/>
                                  <a:pt x="1343458" y="748578"/>
                                </a:cubicBezTo>
                                <a:cubicBezTo>
                                  <a:pt x="1349000" y="740958"/>
                                  <a:pt x="1355148" y="733685"/>
                                  <a:pt x="1358785" y="724853"/>
                                </a:cubicBezTo>
                                <a:cubicBezTo>
                                  <a:pt x="1360084" y="721562"/>
                                  <a:pt x="1361729" y="718358"/>
                                  <a:pt x="1357572" y="714375"/>
                                </a:cubicBezTo>
                                <a:cubicBezTo>
                                  <a:pt x="1346229" y="733512"/>
                                  <a:pt x="1335318" y="751782"/>
                                  <a:pt x="1324495" y="770053"/>
                                </a:cubicBezTo>
                                <a:cubicBezTo>
                                  <a:pt x="1321984" y="774296"/>
                                  <a:pt x="1319646" y="778712"/>
                                  <a:pt x="1317741" y="783215"/>
                                </a:cubicBezTo>
                                <a:cubicBezTo>
                                  <a:pt x="1313151" y="794125"/>
                                  <a:pt x="1305012" y="803477"/>
                                  <a:pt x="1303713" y="815773"/>
                                </a:cubicBezTo>
                                <a:cubicBezTo>
                                  <a:pt x="1309168" y="815427"/>
                                  <a:pt x="1310207" y="810578"/>
                                  <a:pt x="1312978" y="807114"/>
                                </a:cubicBezTo>
                                <a:close/>
                                <a:moveTo>
                                  <a:pt x="971290" y="1022033"/>
                                </a:moveTo>
                                <a:cubicBezTo>
                                  <a:pt x="970857" y="1021253"/>
                                  <a:pt x="970511" y="1019695"/>
                                  <a:pt x="969732" y="1019435"/>
                                </a:cubicBezTo>
                                <a:cubicBezTo>
                                  <a:pt x="966874" y="1018482"/>
                                  <a:pt x="965229" y="1020214"/>
                                  <a:pt x="964017" y="1022639"/>
                                </a:cubicBezTo>
                                <a:cubicBezTo>
                                  <a:pt x="958388" y="1033982"/>
                                  <a:pt x="952587" y="1045239"/>
                                  <a:pt x="947132" y="1056582"/>
                                </a:cubicBezTo>
                                <a:cubicBezTo>
                                  <a:pt x="945919" y="1059180"/>
                                  <a:pt x="942542" y="1062903"/>
                                  <a:pt x="947565" y="1064549"/>
                                </a:cubicBezTo>
                                <a:cubicBezTo>
                                  <a:pt x="951807" y="1066021"/>
                                  <a:pt x="953020" y="1061518"/>
                                  <a:pt x="953886" y="1058660"/>
                                </a:cubicBezTo>
                                <a:cubicBezTo>
                                  <a:pt x="957523" y="1046884"/>
                                  <a:pt x="962372" y="1035800"/>
                                  <a:pt x="969472" y="1025669"/>
                                </a:cubicBezTo>
                                <a:cubicBezTo>
                                  <a:pt x="970251" y="1024717"/>
                                  <a:pt x="970598" y="1023505"/>
                                  <a:pt x="971290" y="1022033"/>
                                </a:cubicBezTo>
                                <a:close/>
                                <a:moveTo>
                                  <a:pt x="670214" y="1048183"/>
                                </a:moveTo>
                                <a:cubicBezTo>
                                  <a:pt x="670214" y="1048183"/>
                                  <a:pt x="670300" y="1048270"/>
                                  <a:pt x="670300" y="1048270"/>
                                </a:cubicBezTo>
                                <a:cubicBezTo>
                                  <a:pt x="671166" y="1047404"/>
                                  <a:pt x="671946" y="1046624"/>
                                  <a:pt x="672812" y="1045758"/>
                                </a:cubicBezTo>
                                <a:cubicBezTo>
                                  <a:pt x="672812" y="1045672"/>
                                  <a:pt x="672898" y="1045585"/>
                                  <a:pt x="672898" y="1045412"/>
                                </a:cubicBezTo>
                                <a:cubicBezTo>
                                  <a:pt x="672812" y="1045499"/>
                                  <a:pt x="672812" y="1045585"/>
                                  <a:pt x="672725" y="1045585"/>
                                </a:cubicBezTo>
                                <a:cubicBezTo>
                                  <a:pt x="671859" y="1046538"/>
                                  <a:pt x="670993" y="1047317"/>
                                  <a:pt x="670214" y="1048183"/>
                                </a:cubicBezTo>
                                <a:close/>
                                <a:moveTo>
                                  <a:pt x="670127" y="1048356"/>
                                </a:moveTo>
                                <a:cubicBezTo>
                                  <a:pt x="670127" y="1048356"/>
                                  <a:pt x="670214" y="1048270"/>
                                  <a:pt x="670214" y="1048270"/>
                                </a:cubicBezTo>
                                <a:lnTo>
                                  <a:pt x="670127" y="1048183"/>
                                </a:lnTo>
                                <a:cubicBezTo>
                                  <a:pt x="670214" y="1048270"/>
                                  <a:pt x="670127" y="1048270"/>
                                  <a:pt x="670127" y="1048356"/>
                                </a:cubicBezTo>
                                <a:close/>
                                <a:moveTo>
                                  <a:pt x="605531" y="1005753"/>
                                </a:moveTo>
                                <a:cubicBezTo>
                                  <a:pt x="600248" y="1002203"/>
                                  <a:pt x="598430" y="1008611"/>
                                  <a:pt x="595746" y="1011988"/>
                                </a:cubicBezTo>
                                <a:cubicBezTo>
                                  <a:pt x="580938" y="1030518"/>
                                  <a:pt x="565785" y="1048789"/>
                                  <a:pt x="551151" y="1067493"/>
                                </a:cubicBezTo>
                                <a:cubicBezTo>
                                  <a:pt x="543445" y="1077278"/>
                                  <a:pt x="531322" y="1084205"/>
                                  <a:pt x="529244" y="1100657"/>
                                </a:cubicBezTo>
                                <a:cubicBezTo>
                                  <a:pt x="536604" y="1097107"/>
                                  <a:pt x="539894" y="1092258"/>
                                  <a:pt x="543878" y="1087928"/>
                                </a:cubicBezTo>
                                <a:cubicBezTo>
                                  <a:pt x="557299" y="1073121"/>
                                  <a:pt x="566565" y="1055110"/>
                                  <a:pt x="581285" y="1041169"/>
                                </a:cubicBezTo>
                                <a:cubicBezTo>
                                  <a:pt x="589338" y="1033549"/>
                                  <a:pt x="595659" y="1024197"/>
                                  <a:pt x="602500" y="1015365"/>
                                </a:cubicBezTo>
                                <a:cubicBezTo>
                                  <a:pt x="604751" y="1012594"/>
                                  <a:pt x="611245" y="1009563"/>
                                  <a:pt x="605531" y="1005753"/>
                                </a:cubicBezTo>
                                <a:close/>
                                <a:moveTo>
                                  <a:pt x="608907" y="1000818"/>
                                </a:moveTo>
                                <a:cubicBezTo>
                                  <a:pt x="621983" y="997354"/>
                                  <a:pt x="625533" y="988608"/>
                                  <a:pt x="628390" y="975793"/>
                                </a:cubicBezTo>
                                <a:cubicBezTo>
                                  <a:pt x="619904" y="984366"/>
                                  <a:pt x="611419" y="989215"/>
                                  <a:pt x="608907" y="1000818"/>
                                </a:cubicBezTo>
                                <a:close/>
                                <a:moveTo>
                                  <a:pt x="619818" y="865043"/>
                                </a:moveTo>
                                <a:cubicBezTo>
                                  <a:pt x="612111" y="866602"/>
                                  <a:pt x="607695" y="870672"/>
                                  <a:pt x="602153" y="881063"/>
                                </a:cubicBezTo>
                                <a:cubicBezTo>
                                  <a:pt x="611245" y="880197"/>
                                  <a:pt x="614882" y="876906"/>
                                  <a:pt x="619818" y="865043"/>
                                </a:cubicBezTo>
                                <a:close/>
                                <a:moveTo>
                                  <a:pt x="626918" y="1115810"/>
                                </a:moveTo>
                                <a:cubicBezTo>
                                  <a:pt x="628737" y="1115810"/>
                                  <a:pt x="629776" y="1115204"/>
                                  <a:pt x="630642" y="1114425"/>
                                </a:cubicBezTo>
                                <a:cubicBezTo>
                                  <a:pt x="643544" y="1102216"/>
                                  <a:pt x="647527" y="1084205"/>
                                  <a:pt x="659563" y="1071216"/>
                                </a:cubicBezTo>
                                <a:cubicBezTo>
                                  <a:pt x="665105" y="1065241"/>
                                  <a:pt x="670387" y="1057708"/>
                                  <a:pt x="670214" y="1048443"/>
                                </a:cubicBezTo>
                                <a:cubicBezTo>
                                  <a:pt x="649865" y="1067146"/>
                                  <a:pt x="636097" y="1090006"/>
                                  <a:pt x="626918" y="1115810"/>
                                </a:cubicBezTo>
                                <a:close/>
                                <a:moveTo>
                                  <a:pt x="689783" y="900459"/>
                                </a:moveTo>
                                <a:cubicBezTo>
                                  <a:pt x="677228" y="914920"/>
                                  <a:pt x="664759" y="929553"/>
                                  <a:pt x="653069" y="944793"/>
                                </a:cubicBezTo>
                                <a:cubicBezTo>
                                  <a:pt x="649605" y="949296"/>
                                  <a:pt x="642851" y="952240"/>
                                  <a:pt x="643630" y="960726"/>
                                </a:cubicBezTo>
                                <a:cubicBezTo>
                                  <a:pt x="649345" y="960466"/>
                                  <a:pt x="651337" y="956310"/>
                                  <a:pt x="654368" y="953799"/>
                                </a:cubicBezTo>
                                <a:cubicBezTo>
                                  <a:pt x="670647" y="940031"/>
                                  <a:pt x="678007" y="918903"/>
                                  <a:pt x="694373" y="905221"/>
                                </a:cubicBezTo>
                                <a:cubicBezTo>
                                  <a:pt x="697057" y="902970"/>
                                  <a:pt x="702079" y="900805"/>
                                  <a:pt x="698442" y="896822"/>
                                </a:cubicBezTo>
                                <a:cubicBezTo>
                                  <a:pt x="694459" y="892579"/>
                                  <a:pt x="691688" y="898294"/>
                                  <a:pt x="689783" y="900459"/>
                                </a:cubicBezTo>
                                <a:close/>
                                <a:moveTo>
                                  <a:pt x="672812" y="1045499"/>
                                </a:moveTo>
                                <a:cubicBezTo>
                                  <a:pt x="682683" y="1033116"/>
                                  <a:pt x="695931" y="1022812"/>
                                  <a:pt x="699135" y="1006100"/>
                                </a:cubicBezTo>
                                <a:cubicBezTo>
                                  <a:pt x="685194" y="1015798"/>
                                  <a:pt x="676362" y="1028873"/>
                                  <a:pt x="672812" y="1045499"/>
                                </a:cubicBezTo>
                                <a:close/>
                                <a:moveTo>
                                  <a:pt x="883054" y="1233574"/>
                                </a:moveTo>
                                <a:cubicBezTo>
                                  <a:pt x="883054" y="1233574"/>
                                  <a:pt x="883054" y="1233574"/>
                                  <a:pt x="883054" y="1233574"/>
                                </a:cubicBezTo>
                                <a:cubicBezTo>
                                  <a:pt x="883054" y="1233574"/>
                                  <a:pt x="882968" y="1233574"/>
                                  <a:pt x="883054" y="1233574"/>
                                </a:cubicBezTo>
                                <a:cubicBezTo>
                                  <a:pt x="882968" y="1233574"/>
                                  <a:pt x="883054" y="1233574"/>
                                  <a:pt x="883054" y="1233574"/>
                                </a:cubicBezTo>
                                <a:close/>
                                <a:moveTo>
                                  <a:pt x="882968" y="1233661"/>
                                </a:moveTo>
                                <a:cubicBezTo>
                                  <a:pt x="883054" y="1233661"/>
                                  <a:pt x="883054" y="1233661"/>
                                  <a:pt x="882968" y="1233661"/>
                                </a:cubicBezTo>
                                <a:lnTo>
                                  <a:pt x="882968" y="1233661"/>
                                </a:lnTo>
                                <a:cubicBezTo>
                                  <a:pt x="882968" y="1233574"/>
                                  <a:pt x="882968" y="1233574"/>
                                  <a:pt x="882968" y="1233661"/>
                                </a:cubicBezTo>
                                <a:close/>
                                <a:moveTo>
                                  <a:pt x="981681" y="838546"/>
                                </a:moveTo>
                                <a:cubicBezTo>
                                  <a:pt x="973022" y="839932"/>
                                  <a:pt x="970338" y="845214"/>
                                  <a:pt x="966874" y="852747"/>
                                </a:cubicBezTo>
                                <a:cubicBezTo>
                                  <a:pt x="975100" y="850063"/>
                                  <a:pt x="978910" y="845907"/>
                                  <a:pt x="981681" y="838546"/>
                                </a:cubicBezTo>
                                <a:close/>
                                <a:moveTo>
                                  <a:pt x="724333" y="868767"/>
                                </a:moveTo>
                                <a:cubicBezTo>
                                  <a:pt x="724766" y="866948"/>
                                  <a:pt x="725026" y="864264"/>
                                  <a:pt x="722168" y="864004"/>
                                </a:cubicBezTo>
                                <a:cubicBezTo>
                                  <a:pt x="721043" y="863918"/>
                                  <a:pt x="718705" y="865476"/>
                                  <a:pt x="718618" y="866429"/>
                                </a:cubicBezTo>
                                <a:cubicBezTo>
                                  <a:pt x="718012" y="872317"/>
                                  <a:pt x="711777" y="875261"/>
                                  <a:pt x="709872" y="884266"/>
                                </a:cubicBezTo>
                                <a:cubicBezTo>
                                  <a:pt x="717319" y="878725"/>
                                  <a:pt x="722601" y="875434"/>
                                  <a:pt x="724333" y="868767"/>
                                </a:cubicBezTo>
                                <a:close/>
                                <a:moveTo>
                                  <a:pt x="706842" y="1000991"/>
                                </a:moveTo>
                                <a:cubicBezTo>
                                  <a:pt x="725892" y="971377"/>
                                  <a:pt x="745808" y="946006"/>
                                  <a:pt x="763645" y="919249"/>
                                </a:cubicBezTo>
                                <a:cubicBezTo>
                                  <a:pt x="747540" y="927908"/>
                                  <a:pt x="708314" y="984798"/>
                                  <a:pt x="706842" y="1000991"/>
                                </a:cubicBezTo>
                                <a:close/>
                                <a:moveTo>
                                  <a:pt x="1473172" y="453044"/>
                                </a:moveTo>
                                <a:cubicBezTo>
                                  <a:pt x="1474124" y="451831"/>
                                  <a:pt x="1472132" y="450100"/>
                                  <a:pt x="1470314" y="450273"/>
                                </a:cubicBezTo>
                                <a:cubicBezTo>
                                  <a:pt x="1463993" y="450619"/>
                                  <a:pt x="1460096" y="454256"/>
                                  <a:pt x="1458191" y="460144"/>
                                </a:cubicBezTo>
                                <a:cubicBezTo>
                                  <a:pt x="1458104" y="460404"/>
                                  <a:pt x="1458451" y="460837"/>
                                  <a:pt x="1458971" y="461876"/>
                                </a:cubicBezTo>
                                <a:cubicBezTo>
                                  <a:pt x="1465378" y="461963"/>
                                  <a:pt x="1469448" y="457546"/>
                                  <a:pt x="1473172" y="453044"/>
                                </a:cubicBezTo>
                                <a:close/>
                                <a:moveTo>
                                  <a:pt x="764684" y="914746"/>
                                </a:moveTo>
                                <a:cubicBezTo>
                                  <a:pt x="773517" y="913794"/>
                                  <a:pt x="774902" y="909291"/>
                                  <a:pt x="775682" y="902537"/>
                                </a:cubicBezTo>
                                <a:cubicBezTo>
                                  <a:pt x="769274" y="904875"/>
                                  <a:pt x="768408" y="909811"/>
                                  <a:pt x="764684" y="914746"/>
                                </a:cubicBezTo>
                                <a:close/>
                                <a:moveTo>
                                  <a:pt x="875348" y="1251672"/>
                                </a:moveTo>
                                <a:cubicBezTo>
                                  <a:pt x="876733" y="1245177"/>
                                  <a:pt x="884959" y="1241367"/>
                                  <a:pt x="883054" y="1233661"/>
                                </a:cubicBezTo>
                                <a:cubicBezTo>
                                  <a:pt x="872577" y="1236518"/>
                                  <a:pt x="873356" y="1243879"/>
                                  <a:pt x="875348" y="1251672"/>
                                </a:cubicBezTo>
                                <a:close/>
                                <a:moveTo>
                                  <a:pt x="1209329" y="1192617"/>
                                </a:moveTo>
                                <a:cubicBezTo>
                                  <a:pt x="1213572" y="1188114"/>
                                  <a:pt x="1217382" y="1183351"/>
                                  <a:pt x="1216949" y="1176857"/>
                                </a:cubicBezTo>
                                <a:cubicBezTo>
                                  <a:pt x="1206298" y="1178502"/>
                                  <a:pt x="1211147" y="1186988"/>
                                  <a:pt x="1209329" y="1192617"/>
                                </a:cubicBezTo>
                                <a:close/>
                                <a:moveTo>
                                  <a:pt x="601374" y="1310640"/>
                                </a:moveTo>
                                <a:cubicBezTo>
                                  <a:pt x="605444" y="1310294"/>
                                  <a:pt x="606396" y="1306830"/>
                                  <a:pt x="607955" y="1304059"/>
                                </a:cubicBezTo>
                                <a:cubicBezTo>
                                  <a:pt x="627178" y="1269683"/>
                                  <a:pt x="646661" y="1235479"/>
                                  <a:pt x="665538" y="1200929"/>
                                </a:cubicBezTo>
                                <a:cubicBezTo>
                                  <a:pt x="673331" y="1186642"/>
                                  <a:pt x="684415" y="1174000"/>
                                  <a:pt x="687965" y="1157461"/>
                                </a:cubicBezTo>
                                <a:cubicBezTo>
                                  <a:pt x="687965" y="1157461"/>
                                  <a:pt x="687272" y="1156768"/>
                                  <a:pt x="687272" y="1156768"/>
                                </a:cubicBezTo>
                                <a:cubicBezTo>
                                  <a:pt x="685887" y="1158240"/>
                                  <a:pt x="684068" y="1159452"/>
                                  <a:pt x="683116" y="1161098"/>
                                </a:cubicBezTo>
                                <a:cubicBezTo>
                                  <a:pt x="668828" y="1185343"/>
                                  <a:pt x="653848" y="1209329"/>
                                  <a:pt x="640513" y="1234094"/>
                                </a:cubicBezTo>
                                <a:cubicBezTo>
                                  <a:pt x="627005" y="1259292"/>
                                  <a:pt x="611505" y="1283450"/>
                                  <a:pt x="600681" y="1310034"/>
                                </a:cubicBezTo>
                                <a:lnTo>
                                  <a:pt x="600681" y="1310034"/>
                                </a:lnTo>
                                <a:cubicBezTo>
                                  <a:pt x="597737" y="1311766"/>
                                  <a:pt x="596352" y="1314277"/>
                                  <a:pt x="596092" y="1317654"/>
                                </a:cubicBezTo>
                                <a:cubicBezTo>
                                  <a:pt x="600508" y="1317308"/>
                                  <a:pt x="601201" y="1314190"/>
                                  <a:pt x="601374" y="1310640"/>
                                </a:cubicBezTo>
                                <a:close/>
                                <a:moveTo>
                                  <a:pt x="596092" y="1317567"/>
                                </a:moveTo>
                                <a:cubicBezTo>
                                  <a:pt x="596005" y="1317567"/>
                                  <a:pt x="596005" y="1317567"/>
                                  <a:pt x="596005" y="1317567"/>
                                </a:cubicBezTo>
                                <a:cubicBezTo>
                                  <a:pt x="595919" y="1317741"/>
                                  <a:pt x="595919" y="1317914"/>
                                  <a:pt x="595832" y="1318087"/>
                                </a:cubicBezTo>
                                <a:cubicBezTo>
                                  <a:pt x="595919" y="1317914"/>
                                  <a:pt x="596005" y="1317827"/>
                                  <a:pt x="596092" y="1317654"/>
                                </a:cubicBezTo>
                                <a:cubicBezTo>
                                  <a:pt x="596092" y="1317654"/>
                                  <a:pt x="596092" y="1317567"/>
                                  <a:pt x="596092" y="1317567"/>
                                </a:cubicBezTo>
                                <a:close/>
                                <a:moveTo>
                                  <a:pt x="692814" y="1152352"/>
                                </a:moveTo>
                                <a:cubicBezTo>
                                  <a:pt x="695758" y="1148455"/>
                                  <a:pt x="699222" y="1144992"/>
                                  <a:pt x="700261" y="1139969"/>
                                </a:cubicBezTo>
                                <a:cubicBezTo>
                                  <a:pt x="704937" y="1132869"/>
                                  <a:pt x="712470" y="1127241"/>
                                  <a:pt x="712210" y="1117542"/>
                                </a:cubicBezTo>
                                <a:cubicBezTo>
                                  <a:pt x="703811" y="1122305"/>
                                  <a:pt x="701386" y="1130618"/>
                                  <a:pt x="699481" y="1139190"/>
                                </a:cubicBezTo>
                                <a:lnTo>
                                  <a:pt x="699828" y="1139536"/>
                                </a:lnTo>
                                <a:cubicBezTo>
                                  <a:pt x="699655" y="1139363"/>
                                  <a:pt x="699481" y="1139190"/>
                                  <a:pt x="699481" y="1139190"/>
                                </a:cubicBezTo>
                                <a:cubicBezTo>
                                  <a:pt x="693074" y="1141008"/>
                                  <a:pt x="692641" y="1146291"/>
                                  <a:pt x="692035" y="1151573"/>
                                </a:cubicBezTo>
                                <a:lnTo>
                                  <a:pt x="692381" y="1151919"/>
                                </a:lnTo>
                                <a:cubicBezTo>
                                  <a:pt x="692208" y="1151746"/>
                                  <a:pt x="692035" y="1151573"/>
                                  <a:pt x="692035" y="1151573"/>
                                </a:cubicBezTo>
                                <a:cubicBezTo>
                                  <a:pt x="688917" y="1151832"/>
                                  <a:pt x="687532" y="1153737"/>
                                  <a:pt x="687186" y="1156681"/>
                                </a:cubicBezTo>
                                <a:cubicBezTo>
                                  <a:pt x="687186" y="1156681"/>
                                  <a:pt x="687878" y="1157374"/>
                                  <a:pt x="687878" y="1157374"/>
                                </a:cubicBezTo>
                                <a:cubicBezTo>
                                  <a:pt x="690996" y="1157114"/>
                                  <a:pt x="692468" y="1155209"/>
                                  <a:pt x="692814" y="1152352"/>
                                </a:cubicBezTo>
                                <a:close/>
                                <a:moveTo>
                                  <a:pt x="764338" y="1038225"/>
                                </a:moveTo>
                                <a:cubicBezTo>
                                  <a:pt x="764338" y="1038225"/>
                                  <a:pt x="764252" y="1038225"/>
                                  <a:pt x="764252" y="1038312"/>
                                </a:cubicBezTo>
                                <a:cubicBezTo>
                                  <a:pt x="764252" y="1038312"/>
                                  <a:pt x="764252" y="1038398"/>
                                  <a:pt x="764252" y="1038398"/>
                                </a:cubicBezTo>
                                <a:cubicBezTo>
                                  <a:pt x="764252" y="1038398"/>
                                  <a:pt x="764338" y="1038398"/>
                                  <a:pt x="764338" y="1038398"/>
                                </a:cubicBezTo>
                                <a:cubicBezTo>
                                  <a:pt x="764338" y="1038312"/>
                                  <a:pt x="764338" y="1038312"/>
                                  <a:pt x="764338" y="1038225"/>
                                </a:cubicBezTo>
                                <a:close/>
                                <a:moveTo>
                                  <a:pt x="712384" y="1117369"/>
                                </a:moveTo>
                                <a:cubicBezTo>
                                  <a:pt x="712297" y="1117369"/>
                                  <a:pt x="712297" y="1117369"/>
                                  <a:pt x="712210" y="1117369"/>
                                </a:cubicBezTo>
                                <a:cubicBezTo>
                                  <a:pt x="712210" y="1117456"/>
                                  <a:pt x="712210" y="1117456"/>
                                  <a:pt x="712210" y="1117542"/>
                                </a:cubicBezTo>
                                <a:cubicBezTo>
                                  <a:pt x="712297" y="1117542"/>
                                  <a:pt x="712297" y="1117456"/>
                                  <a:pt x="712297" y="1117456"/>
                                </a:cubicBezTo>
                                <a:cubicBezTo>
                                  <a:pt x="712384" y="1117456"/>
                                  <a:pt x="712384" y="1117369"/>
                                  <a:pt x="712384" y="1117369"/>
                                </a:cubicBezTo>
                                <a:close/>
                                <a:moveTo>
                                  <a:pt x="719311" y="1111308"/>
                                </a:moveTo>
                                <a:cubicBezTo>
                                  <a:pt x="733339" y="1090353"/>
                                  <a:pt x="744336" y="1067233"/>
                                  <a:pt x="762000" y="1048789"/>
                                </a:cubicBezTo>
                                <a:cubicBezTo>
                                  <a:pt x="764858" y="1045845"/>
                                  <a:pt x="763905" y="1041948"/>
                                  <a:pt x="764165" y="1038398"/>
                                </a:cubicBezTo>
                                <a:cubicBezTo>
                                  <a:pt x="762173" y="1038745"/>
                                  <a:pt x="760442" y="1039351"/>
                                  <a:pt x="759229" y="1041256"/>
                                </a:cubicBezTo>
                                <a:cubicBezTo>
                                  <a:pt x="749358" y="1056149"/>
                                  <a:pt x="738188" y="1070437"/>
                                  <a:pt x="729962" y="1086196"/>
                                </a:cubicBezTo>
                                <a:cubicBezTo>
                                  <a:pt x="724420" y="1096761"/>
                                  <a:pt x="713249" y="1104207"/>
                                  <a:pt x="712384" y="1117283"/>
                                </a:cubicBezTo>
                                <a:cubicBezTo>
                                  <a:pt x="716367" y="1117283"/>
                                  <a:pt x="717579" y="1113905"/>
                                  <a:pt x="719311" y="1111308"/>
                                </a:cubicBezTo>
                                <a:close/>
                                <a:moveTo>
                                  <a:pt x="1474383" y="608215"/>
                                </a:moveTo>
                                <a:cubicBezTo>
                                  <a:pt x="1474383" y="608215"/>
                                  <a:pt x="1474383" y="608215"/>
                                  <a:pt x="1474383" y="608215"/>
                                </a:cubicBezTo>
                                <a:cubicBezTo>
                                  <a:pt x="1474383" y="608215"/>
                                  <a:pt x="1474297" y="608215"/>
                                  <a:pt x="1474383" y="608215"/>
                                </a:cubicBezTo>
                                <a:cubicBezTo>
                                  <a:pt x="1474297" y="608301"/>
                                  <a:pt x="1474297" y="608301"/>
                                  <a:pt x="1474383" y="608215"/>
                                </a:cubicBezTo>
                                <a:cubicBezTo>
                                  <a:pt x="1474297" y="608215"/>
                                  <a:pt x="1474383" y="608215"/>
                                  <a:pt x="1474383" y="608215"/>
                                </a:cubicBezTo>
                                <a:close/>
                                <a:moveTo>
                                  <a:pt x="660083" y="826943"/>
                                </a:moveTo>
                                <a:cubicBezTo>
                                  <a:pt x="647181" y="828242"/>
                                  <a:pt x="646315" y="844781"/>
                                  <a:pt x="634278" y="847725"/>
                                </a:cubicBezTo>
                                <a:cubicBezTo>
                                  <a:pt x="643977" y="849803"/>
                                  <a:pt x="659650" y="836468"/>
                                  <a:pt x="660083" y="826943"/>
                                </a:cubicBezTo>
                                <a:close/>
                                <a:moveTo>
                                  <a:pt x="634192" y="975273"/>
                                </a:moveTo>
                                <a:cubicBezTo>
                                  <a:pt x="637829" y="973455"/>
                                  <a:pt x="641119" y="971030"/>
                                  <a:pt x="639561" y="964883"/>
                                </a:cubicBezTo>
                                <a:cubicBezTo>
                                  <a:pt x="634365" y="965662"/>
                                  <a:pt x="631854" y="968519"/>
                                  <a:pt x="631161" y="972762"/>
                                </a:cubicBezTo>
                                <a:cubicBezTo>
                                  <a:pt x="630815" y="974667"/>
                                  <a:pt x="632547" y="976053"/>
                                  <a:pt x="634192" y="975273"/>
                                </a:cubicBezTo>
                                <a:close/>
                                <a:moveTo>
                                  <a:pt x="1348134" y="1028354"/>
                                </a:moveTo>
                                <a:cubicBezTo>
                                  <a:pt x="1348134" y="1028440"/>
                                  <a:pt x="1348134" y="1028440"/>
                                  <a:pt x="1348134" y="1028527"/>
                                </a:cubicBezTo>
                                <a:cubicBezTo>
                                  <a:pt x="1348134" y="1028527"/>
                                  <a:pt x="1348220" y="1028440"/>
                                  <a:pt x="1348220" y="1028440"/>
                                </a:cubicBezTo>
                                <a:cubicBezTo>
                                  <a:pt x="1348220" y="1028440"/>
                                  <a:pt x="1348220" y="1028440"/>
                                  <a:pt x="1348134" y="1028354"/>
                                </a:cubicBezTo>
                                <a:lnTo>
                                  <a:pt x="1348220" y="1028440"/>
                                </a:lnTo>
                                <a:cubicBezTo>
                                  <a:pt x="1348220" y="1028440"/>
                                  <a:pt x="1348220" y="1028354"/>
                                  <a:pt x="1348220" y="1028354"/>
                                </a:cubicBezTo>
                                <a:cubicBezTo>
                                  <a:pt x="1348220" y="1028354"/>
                                  <a:pt x="1348134" y="1028354"/>
                                  <a:pt x="1348134" y="1028354"/>
                                </a:cubicBezTo>
                                <a:lnTo>
                                  <a:pt x="1348134" y="1028354"/>
                                </a:lnTo>
                                <a:close/>
                                <a:moveTo>
                                  <a:pt x="1321118" y="1074160"/>
                                </a:moveTo>
                                <a:cubicBezTo>
                                  <a:pt x="1314017" y="1089227"/>
                                  <a:pt x="1309947" y="1105939"/>
                                  <a:pt x="1296959" y="1119447"/>
                                </a:cubicBezTo>
                                <a:cubicBezTo>
                                  <a:pt x="1294448" y="1109922"/>
                                  <a:pt x="1301808" y="1105333"/>
                                  <a:pt x="1302934" y="1098492"/>
                                </a:cubicBezTo>
                                <a:cubicBezTo>
                                  <a:pt x="1308649" y="1062817"/>
                                  <a:pt x="1321118" y="1028873"/>
                                  <a:pt x="1330556" y="994150"/>
                                </a:cubicBezTo>
                                <a:cubicBezTo>
                                  <a:pt x="1337657" y="967827"/>
                                  <a:pt x="1350126" y="942975"/>
                                  <a:pt x="1353330" y="915526"/>
                                </a:cubicBezTo>
                                <a:cubicBezTo>
                                  <a:pt x="1353503" y="914054"/>
                                  <a:pt x="1354629" y="912495"/>
                                  <a:pt x="1355581" y="911196"/>
                                </a:cubicBezTo>
                                <a:cubicBezTo>
                                  <a:pt x="1368137" y="894311"/>
                                  <a:pt x="1375583" y="874741"/>
                                  <a:pt x="1383723" y="855605"/>
                                </a:cubicBezTo>
                                <a:cubicBezTo>
                                  <a:pt x="1389524" y="842010"/>
                                  <a:pt x="1393941" y="827896"/>
                                  <a:pt x="1403206" y="815946"/>
                                </a:cubicBezTo>
                                <a:cubicBezTo>
                                  <a:pt x="1407536" y="810318"/>
                                  <a:pt x="1409267" y="803997"/>
                                  <a:pt x="1405111" y="796550"/>
                                </a:cubicBezTo>
                                <a:cubicBezTo>
                                  <a:pt x="1400262" y="801226"/>
                                  <a:pt x="1400089" y="806941"/>
                                  <a:pt x="1397924" y="811703"/>
                                </a:cubicBezTo>
                                <a:cubicBezTo>
                                  <a:pt x="1396279" y="815513"/>
                                  <a:pt x="1395845" y="822527"/>
                                  <a:pt x="1389785" y="819670"/>
                                </a:cubicBezTo>
                                <a:cubicBezTo>
                                  <a:pt x="1385108" y="817505"/>
                                  <a:pt x="1387533" y="811703"/>
                                  <a:pt x="1389351" y="807547"/>
                                </a:cubicBezTo>
                                <a:cubicBezTo>
                                  <a:pt x="1394720" y="795078"/>
                                  <a:pt x="1400955" y="782955"/>
                                  <a:pt x="1405197" y="770140"/>
                                </a:cubicBezTo>
                                <a:cubicBezTo>
                                  <a:pt x="1408748" y="759402"/>
                                  <a:pt x="1416627" y="749185"/>
                                  <a:pt x="1412471" y="736715"/>
                                </a:cubicBezTo>
                                <a:lnTo>
                                  <a:pt x="1412558" y="736802"/>
                                </a:lnTo>
                                <a:cubicBezTo>
                                  <a:pt x="1412731" y="736456"/>
                                  <a:pt x="1412904" y="736109"/>
                                  <a:pt x="1413077" y="735850"/>
                                </a:cubicBezTo>
                                <a:cubicBezTo>
                                  <a:pt x="1412904" y="736109"/>
                                  <a:pt x="1412644" y="736456"/>
                                  <a:pt x="1412471" y="736715"/>
                                </a:cubicBezTo>
                                <a:cubicBezTo>
                                  <a:pt x="1408228" y="732819"/>
                                  <a:pt x="1412298" y="728316"/>
                                  <a:pt x="1414289" y="728749"/>
                                </a:cubicBezTo>
                                <a:cubicBezTo>
                                  <a:pt x="1426672" y="731174"/>
                                  <a:pt x="1427365" y="718705"/>
                                  <a:pt x="1428577" y="714375"/>
                                </a:cubicBezTo>
                                <a:cubicBezTo>
                                  <a:pt x="1435678" y="688138"/>
                                  <a:pt x="1449619" y="665451"/>
                                  <a:pt x="1462348" y="641985"/>
                                </a:cubicBezTo>
                                <a:cubicBezTo>
                                  <a:pt x="1467023" y="633239"/>
                                  <a:pt x="1476548" y="625966"/>
                                  <a:pt x="1470573" y="613930"/>
                                </a:cubicBezTo>
                                <a:cubicBezTo>
                                  <a:pt x="1470054" y="612890"/>
                                  <a:pt x="1472998" y="610206"/>
                                  <a:pt x="1474383" y="608301"/>
                                </a:cubicBezTo>
                                <a:cubicBezTo>
                                  <a:pt x="1473864" y="606396"/>
                                  <a:pt x="1473951" y="603366"/>
                                  <a:pt x="1472738" y="602759"/>
                                </a:cubicBezTo>
                                <a:cubicBezTo>
                                  <a:pt x="1469967" y="601287"/>
                                  <a:pt x="1469967" y="604405"/>
                                  <a:pt x="1469188" y="606050"/>
                                </a:cubicBezTo>
                                <a:cubicBezTo>
                                  <a:pt x="1458797" y="627784"/>
                                  <a:pt x="1448493" y="649432"/>
                                  <a:pt x="1438016" y="671166"/>
                                </a:cubicBezTo>
                                <a:cubicBezTo>
                                  <a:pt x="1433686" y="680172"/>
                                  <a:pt x="1429876" y="690130"/>
                                  <a:pt x="1424594" y="698009"/>
                                </a:cubicBezTo>
                                <a:cubicBezTo>
                                  <a:pt x="1407795" y="723034"/>
                                  <a:pt x="1395586" y="750397"/>
                                  <a:pt x="1380692" y="776374"/>
                                </a:cubicBezTo>
                                <a:cubicBezTo>
                                  <a:pt x="1371600" y="792134"/>
                                  <a:pt x="1368570" y="811790"/>
                                  <a:pt x="1359131" y="826077"/>
                                </a:cubicBezTo>
                                <a:cubicBezTo>
                                  <a:pt x="1343285" y="849976"/>
                                  <a:pt x="1335665" y="877166"/>
                                  <a:pt x="1323975" y="902277"/>
                                </a:cubicBezTo>
                                <a:cubicBezTo>
                                  <a:pt x="1299990" y="953799"/>
                                  <a:pt x="1282065" y="1008178"/>
                                  <a:pt x="1262755" y="1061778"/>
                                </a:cubicBezTo>
                                <a:cubicBezTo>
                                  <a:pt x="1250027" y="1096934"/>
                                  <a:pt x="1243186" y="1134428"/>
                                  <a:pt x="1219633" y="1164994"/>
                                </a:cubicBezTo>
                                <a:cubicBezTo>
                                  <a:pt x="1217036" y="1168371"/>
                                  <a:pt x="1217209" y="1172614"/>
                                  <a:pt x="1217122" y="1176771"/>
                                </a:cubicBezTo>
                                <a:cubicBezTo>
                                  <a:pt x="1221105" y="1176078"/>
                                  <a:pt x="1225435" y="1174519"/>
                                  <a:pt x="1224828" y="1181620"/>
                                </a:cubicBezTo>
                                <a:cubicBezTo>
                                  <a:pt x="1224396" y="1186555"/>
                                  <a:pt x="1224915" y="1191404"/>
                                  <a:pt x="1222404" y="1196080"/>
                                </a:cubicBezTo>
                                <a:cubicBezTo>
                                  <a:pt x="1213399" y="1212792"/>
                                  <a:pt x="1210541" y="1231756"/>
                                  <a:pt x="1205432" y="1249507"/>
                                </a:cubicBezTo>
                                <a:cubicBezTo>
                                  <a:pt x="1197985" y="1275311"/>
                                  <a:pt x="1190106" y="1301288"/>
                                  <a:pt x="1184910" y="1327785"/>
                                </a:cubicBezTo>
                                <a:cubicBezTo>
                                  <a:pt x="1183005" y="1337656"/>
                                  <a:pt x="1180667" y="1347701"/>
                                  <a:pt x="1177896" y="1357053"/>
                                </a:cubicBezTo>
                                <a:cubicBezTo>
                                  <a:pt x="1170709" y="1381298"/>
                                  <a:pt x="1166120" y="1406410"/>
                                  <a:pt x="1156335" y="1429962"/>
                                </a:cubicBezTo>
                                <a:cubicBezTo>
                                  <a:pt x="1154950" y="1433339"/>
                                  <a:pt x="1152439" y="1438968"/>
                                  <a:pt x="1158327" y="1440094"/>
                                </a:cubicBezTo>
                                <a:cubicBezTo>
                                  <a:pt x="1162656" y="1440873"/>
                                  <a:pt x="1164388" y="1436110"/>
                                  <a:pt x="1165340" y="1431608"/>
                                </a:cubicBezTo>
                                <a:cubicBezTo>
                                  <a:pt x="1168111" y="1418359"/>
                                  <a:pt x="1171921" y="1405370"/>
                                  <a:pt x="1174519" y="1392122"/>
                                </a:cubicBezTo>
                                <a:cubicBezTo>
                                  <a:pt x="1177463" y="1377142"/>
                                  <a:pt x="1185603" y="1363720"/>
                                  <a:pt x="1188374" y="1349000"/>
                                </a:cubicBezTo>
                                <a:cubicBezTo>
                                  <a:pt x="1191318" y="1333413"/>
                                  <a:pt x="1194002" y="1317827"/>
                                  <a:pt x="1198245" y="1302587"/>
                                </a:cubicBezTo>
                                <a:cubicBezTo>
                                  <a:pt x="1207164" y="1270635"/>
                                  <a:pt x="1214697" y="1238423"/>
                                  <a:pt x="1225348" y="1206818"/>
                                </a:cubicBezTo>
                                <a:cubicBezTo>
                                  <a:pt x="1234180" y="1180754"/>
                                  <a:pt x="1240329" y="1153737"/>
                                  <a:pt x="1249074" y="1127500"/>
                                </a:cubicBezTo>
                                <a:cubicBezTo>
                                  <a:pt x="1252798" y="1116330"/>
                                  <a:pt x="1259551" y="1106459"/>
                                  <a:pt x="1264661" y="1096328"/>
                                </a:cubicBezTo>
                                <a:cubicBezTo>
                                  <a:pt x="1274705" y="1076671"/>
                                  <a:pt x="1289599" y="1059526"/>
                                  <a:pt x="1296613" y="1037879"/>
                                </a:cubicBezTo>
                                <a:cubicBezTo>
                                  <a:pt x="1299643" y="1028440"/>
                                  <a:pt x="1308215" y="1022119"/>
                                  <a:pt x="1311593" y="1012508"/>
                                </a:cubicBezTo>
                                <a:cubicBezTo>
                                  <a:pt x="1314277" y="1018136"/>
                                  <a:pt x="1314450" y="1023245"/>
                                  <a:pt x="1312372" y="1027661"/>
                                </a:cubicBezTo>
                                <a:cubicBezTo>
                                  <a:pt x="1303107" y="1048010"/>
                                  <a:pt x="1299037" y="1069917"/>
                                  <a:pt x="1295141" y="1091478"/>
                                </a:cubicBezTo>
                                <a:cubicBezTo>
                                  <a:pt x="1290724" y="1115810"/>
                                  <a:pt x="1278775" y="1137112"/>
                                  <a:pt x="1273060" y="1161184"/>
                                </a:cubicBezTo>
                                <a:cubicBezTo>
                                  <a:pt x="1259292" y="1219200"/>
                                  <a:pt x="1240848" y="1276177"/>
                                  <a:pt x="1226214" y="1334193"/>
                                </a:cubicBezTo>
                                <a:cubicBezTo>
                                  <a:pt x="1217728" y="1367704"/>
                                  <a:pt x="1208376" y="1401301"/>
                                  <a:pt x="1196514" y="1434032"/>
                                </a:cubicBezTo>
                                <a:cubicBezTo>
                                  <a:pt x="1192704" y="1444510"/>
                                  <a:pt x="1187508" y="1455333"/>
                                  <a:pt x="1185690" y="1465811"/>
                                </a:cubicBezTo>
                                <a:cubicBezTo>
                                  <a:pt x="1181360" y="1490230"/>
                                  <a:pt x="1169843" y="1511964"/>
                                  <a:pt x="1163869" y="1535776"/>
                                </a:cubicBezTo>
                                <a:cubicBezTo>
                                  <a:pt x="1157807" y="1559676"/>
                                  <a:pt x="1149408" y="1583228"/>
                                  <a:pt x="1142308" y="1607041"/>
                                </a:cubicBezTo>
                                <a:cubicBezTo>
                                  <a:pt x="1141008" y="1611543"/>
                                  <a:pt x="1140229" y="1615613"/>
                                  <a:pt x="1145511" y="1618557"/>
                                </a:cubicBezTo>
                                <a:cubicBezTo>
                                  <a:pt x="1147676" y="1614574"/>
                                  <a:pt x="1151140" y="1611111"/>
                                  <a:pt x="1151313" y="1607474"/>
                                </a:cubicBezTo>
                                <a:cubicBezTo>
                                  <a:pt x="1152612" y="1576301"/>
                                  <a:pt x="1167159" y="1548592"/>
                                  <a:pt x="1176338" y="1519930"/>
                                </a:cubicBezTo>
                                <a:cubicBezTo>
                                  <a:pt x="1186988" y="1486853"/>
                                  <a:pt x="1196773" y="1453255"/>
                                  <a:pt x="1209848" y="1420784"/>
                                </a:cubicBezTo>
                                <a:cubicBezTo>
                                  <a:pt x="1214091" y="1410220"/>
                                  <a:pt x="1218767" y="1398876"/>
                                  <a:pt x="1221018" y="1387619"/>
                                </a:cubicBezTo>
                                <a:cubicBezTo>
                                  <a:pt x="1223963" y="1372726"/>
                                  <a:pt x="1227167" y="1357919"/>
                                  <a:pt x="1231063" y="1343285"/>
                                </a:cubicBezTo>
                                <a:cubicBezTo>
                                  <a:pt x="1242060" y="1302068"/>
                                  <a:pt x="1255049" y="1261370"/>
                                  <a:pt x="1265093" y="1219893"/>
                                </a:cubicBezTo>
                                <a:cubicBezTo>
                                  <a:pt x="1274272" y="1181966"/>
                                  <a:pt x="1285183" y="1145425"/>
                                  <a:pt x="1309515" y="1113992"/>
                                </a:cubicBezTo>
                                <a:cubicBezTo>
                                  <a:pt x="1314450" y="1107671"/>
                                  <a:pt x="1316788" y="1099272"/>
                                  <a:pt x="1320425" y="1091911"/>
                                </a:cubicBezTo>
                                <a:cubicBezTo>
                                  <a:pt x="1327439" y="1077451"/>
                                  <a:pt x="1333587" y="1062471"/>
                                  <a:pt x="1341986" y="1048962"/>
                                </a:cubicBezTo>
                                <a:cubicBezTo>
                                  <a:pt x="1346142" y="1042208"/>
                                  <a:pt x="1348567" y="1036233"/>
                                  <a:pt x="1347874" y="1028700"/>
                                </a:cubicBezTo>
                                <a:cubicBezTo>
                                  <a:pt x="1332288" y="1039697"/>
                                  <a:pt x="1328737" y="1058141"/>
                                  <a:pt x="1321118" y="1074160"/>
                                </a:cubicBezTo>
                                <a:close/>
                                <a:moveTo>
                                  <a:pt x="1387446" y="835602"/>
                                </a:moveTo>
                                <a:cubicBezTo>
                                  <a:pt x="1381472" y="842010"/>
                                  <a:pt x="1381645" y="851881"/>
                                  <a:pt x="1376536" y="859415"/>
                                </a:cubicBezTo>
                                <a:cubicBezTo>
                                  <a:pt x="1375757" y="860540"/>
                                  <a:pt x="1373852" y="861580"/>
                                  <a:pt x="1372552" y="861493"/>
                                </a:cubicBezTo>
                                <a:cubicBezTo>
                                  <a:pt x="1370561" y="861320"/>
                                  <a:pt x="1370128" y="858809"/>
                                  <a:pt x="1370734" y="857683"/>
                                </a:cubicBezTo>
                                <a:cubicBezTo>
                                  <a:pt x="1375410" y="849890"/>
                                  <a:pt x="1374025" y="840018"/>
                                  <a:pt x="1379826" y="832745"/>
                                </a:cubicBezTo>
                                <a:cubicBezTo>
                                  <a:pt x="1381039" y="831273"/>
                                  <a:pt x="1382164" y="829021"/>
                                  <a:pt x="1384675" y="829801"/>
                                </a:cubicBezTo>
                                <a:cubicBezTo>
                                  <a:pt x="1386927" y="830580"/>
                                  <a:pt x="1387446" y="832658"/>
                                  <a:pt x="1387446" y="835602"/>
                                </a:cubicBezTo>
                                <a:close/>
                                <a:moveTo>
                                  <a:pt x="1310294" y="1000731"/>
                                </a:moveTo>
                                <a:cubicBezTo>
                                  <a:pt x="1301288" y="1022812"/>
                                  <a:pt x="1287693" y="1043074"/>
                                  <a:pt x="1275311" y="1065674"/>
                                </a:cubicBezTo>
                                <a:cubicBezTo>
                                  <a:pt x="1272194" y="1056669"/>
                                  <a:pt x="1275831" y="1050867"/>
                                  <a:pt x="1277995" y="1044979"/>
                                </a:cubicBezTo>
                                <a:cubicBezTo>
                                  <a:pt x="1290464" y="1010603"/>
                                  <a:pt x="1302327" y="976053"/>
                                  <a:pt x="1315749" y="942109"/>
                                </a:cubicBezTo>
                                <a:cubicBezTo>
                                  <a:pt x="1326227" y="915699"/>
                                  <a:pt x="1335492" y="888769"/>
                                  <a:pt x="1348827" y="863658"/>
                                </a:cubicBezTo>
                                <a:cubicBezTo>
                                  <a:pt x="1360603" y="841577"/>
                                  <a:pt x="1370908" y="818804"/>
                                  <a:pt x="1380692" y="795771"/>
                                </a:cubicBezTo>
                                <a:cubicBezTo>
                                  <a:pt x="1383204" y="789796"/>
                                  <a:pt x="1386840" y="784254"/>
                                  <a:pt x="1389957" y="778539"/>
                                </a:cubicBezTo>
                                <a:cubicBezTo>
                                  <a:pt x="1391776" y="765204"/>
                                  <a:pt x="1400955" y="755246"/>
                                  <a:pt x="1406756" y="743816"/>
                                </a:cubicBezTo>
                                <a:cubicBezTo>
                                  <a:pt x="1401128" y="755506"/>
                                  <a:pt x="1401907" y="770053"/>
                                  <a:pt x="1390564" y="779232"/>
                                </a:cubicBezTo>
                                <a:cubicBezTo>
                                  <a:pt x="1388572" y="799494"/>
                                  <a:pt x="1380519" y="817851"/>
                                  <a:pt x="1372726" y="836208"/>
                                </a:cubicBezTo>
                                <a:cubicBezTo>
                                  <a:pt x="1365192" y="853960"/>
                                  <a:pt x="1361296" y="873183"/>
                                  <a:pt x="1354369" y="890588"/>
                                </a:cubicBezTo>
                                <a:cubicBezTo>
                                  <a:pt x="1346229" y="911023"/>
                                  <a:pt x="1344151" y="933017"/>
                                  <a:pt x="1333154" y="952933"/>
                                </a:cubicBezTo>
                                <a:cubicBezTo>
                                  <a:pt x="1324841" y="968000"/>
                                  <a:pt x="1317048" y="984279"/>
                                  <a:pt x="1310294" y="1000731"/>
                                </a:cubicBezTo>
                                <a:close/>
                                <a:moveTo>
                                  <a:pt x="1477674" y="612111"/>
                                </a:moveTo>
                                <a:cubicBezTo>
                                  <a:pt x="1484082" y="610379"/>
                                  <a:pt x="1492568" y="595139"/>
                                  <a:pt x="1491702" y="586047"/>
                                </a:cubicBezTo>
                                <a:cubicBezTo>
                                  <a:pt x="1485554" y="593927"/>
                                  <a:pt x="1479925" y="601028"/>
                                  <a:pt x="1474383" y="608215"/>
                                </a:cubicBezTo>
                                <a:cubicBezTo>
                                  <a:pt x="1474903" y="610033"/>
                                  <a:pt x="1474817" y="612890"/>
                                  <a:pt x="1477674" y="612111"/>
                                </a:cubicBezTo>
                                <a:close/>
                                <a:moveTo>
                                  <a:pt x="1216949" y="1176857"/>
                                </a:moveTo>
                                <a:cubicBezTo>
                                  <a:pt x="1217036" y="1176857"/>
                                  <a:pt x="1217036" y="1176857"/>
                                  <a:pt x="1217122" y="1176857"/>
                                </a:cubicBezTo>
                                <a:cubicBezTo>
                                  <a:pt x="1217122" y="1176771"/>
                                  <a:pt x="1217122" y="1176771"/>
                                  <a:pt x="1217122" y="1176684"/>
                                </a:cubicBezTo>
                                <a:cubicBezTo>
                                  <a:pt x="1217122" y="1176684"/>
                                  <a:pt x="1217036" y="1176684"/>
                                  <a:pt x="1217036" y="1176684"/>
                                </a:cubicBezTo>
                                <a:cubicBezTo>
                                  <a:pt x="1216949" y="1176771"/>
                                  <a:pt x="1216949" y="1176771"/>
                                  <a:pt x="1216949" y="1176857"/>
                                </a:cubicBezTo>
                                <a:close/>
                                <a:moveTo>
                                  <a:pt x="537730" y="958908"/>
                                </a:moveTo>
                                <a:cubicBezTo>
                                  <a:pt x="538596" y="958475"/>
                                  <a:pt x="540068" y="958215"/>
                                  <a:pt x="540587" y="957349"/>
                                </a:cubicBezTo>
                                <a:cubicBezTo>
                                  <a:pt x="547428" y="947478"/>
                                  <a:pt x="554182" y="937606"/>
                                  <a:pt x="560676" y="927475"/>
                                </a:cubicBezTo>
                                <a:cubicBezTo>
                                  <a:pt x="561196" y="926609"/>
                                  <a:pt x="560416" y="924098"/>
                                  <a:pt x="559464" y="923319"/>
                                </a:cubicBezTo>
                                <a:cubicBezTo>
                                  <a:pt x="557992" y="922193"/>
                                  <a:pt x="556174" y="923405"/>
                                  <a:pt x="555481" y="924878"/>
                                </a:cubicBezTo>
                                <a:cubicBezTo>
                                  <a:pt x="550632" y="935355"/>
                                  <a:pt x="542059" y="943235"/>
                                  <a:pt x="536171" y="953020"/>
                                </a:cubicBezTo>
                                <a:cubicBezTo>
                                  <a:pt x="534959" y="955184"/>
                                  <a:pt x="533487" y="957695"/>
                                  <a:pt x="537730" y="958908"/>
                                </a:cubicBezTo>
                                <a:close/>
                                <a:moveTo>
                                  <a:pt x="886171" y="1229851"/>
                                </a:moveTo>
                                <a:cubicBezTo>
                                  <a:pt x="883487" y="1229678"/>
                                  <a:pt x="883227" y="1231583"/>
                                  <a:pt x="883054" y="1233574"/>
                                </a:cubicBezTo>
                                <a:cubicBezTo>
                                  <a:pt x="884959" y="1233314"/>
                                  <a:pt x="887124" y="1233488"/>
                                  <a:pt x="886951" y="1230630"/>
                                </a:cubicBezTo>
                                <a:cubicBezTo>
                                  <a:pt x="886951" y="1230370"/>
                                  <a:pt x="886431" y="1229851"/>
                                  <a:pt x="886171" y="1229851"/>
                                </a:cubicBezTo>
                                <a:close/>
                                <a:moveTo>
                                  <a:pt x="1308649" y="548900"/>
                                </a:moveTo>
                                <a:cubicBezTo>
                                  <a:pt x="1308562" y="548900"/>
                                  <a:pt x="1308562" y="548900"/>
                                  <a:pt x="1308649" y="548900"/>
                                </a:cubicBezTo>
                                <a:lnTo>
                                  <a:pt x="1308649" y="548900"/>
                                </a:lnTo>
                                <a:lnTo>
                                  <a:pt x="1308649" y="548900"/>
                                </a:lnTo>
                                <a:cubicBezTo>
                                  <a:pt x="1308562" y="548900"/>
                                  <a:pt x="1308562" y="548900"/>
                                  <a:pt x="1308649" y="548900"/>
                                </a:cubicBezTo>
                                <a:cubicBezTo>
                                  <a:pt x="1308562" y="548900"/>
                                  <a:pt x="1308562" y="548900"/>
                                  <a:pt x="1308649" y="548900"/>
                                </a:cubicBezTo>
                                <a:cubicBezTo>
                                  <a:pt x="1308649" y="548900"/>
                                  <a:pt x="1308649" y="548900"/>
                                  <a:pt x="1308649" y="548900"/>
                                </a:cubicBezTo>
                                <a:close/>
                                <a:moveTo>
                                  <a:pt x="1171056" y="702079"/>
                                </a:moveTo>
                                <a:cubicBezTo>
                                  <a:pt x="1173480" y="698183"/>
                                  <a:pt x="1175645" y="694546"/>
                                  <a:pt x="1179802" y="692035"/>
                                </a:cubicBezTo>
                                <a:cubicBezTo>
                                  <a:pt x="1184910" y="688917"/>
                                  <a:pt x="1190712" y="685800"/>
                                  <a:pt x="1188720" y="677920"/>
                                </a:cubicBezTo>
                                <a:cubicBezTo>
                                  <a:pt x="1192876" y="677228"/>
                                  <a:pt x="1189933" y="662940"/>
                                  <a:pt x="1199544" y="672465"/>
                                </a:cubicBezTo>
                                <a:cubicBezTo>
                                  <a:pt x="1201882" y="674803"/>
                                  <a:pt x="1202402" y="670993"/>
                                  <a:pt x="1203441" y="669694"/>
                                </a:cubicBezTo>
                                <a:cubicBezTo>
                                  <a:pt x="1214265" y="655666"/>
                                  <a:pt x="1226474" y="642938"/>
                                  <a:pt x="1238597" y="630035"/>
                                </a:cubicBezTo>
                                <a:cubicBezTo>
                                  <a:pt x="1253577" y="614103"/>
                                  <a:pt x="1270722" y="600075"/>
                                  <a:pt x="1282672" y="581285"/>
                                </a:cubicBezTo>
                                <a:cubicBezTo>
                                  <a:pt x="1285096" y="577388"/>
                                  <a:pt x="1288560" y="574444"/>
                                  <a:pt x="1292803" y="571500"/>
                                </a:cubicBezTo>
                                <a:cubicBezTo>
                                  <a:pt x="1299903" y="566478"/>
                                  <a:pt x="1310207" y="561023"/>
                                  <a:pt x="1308735" y="548900"/>
                                </a:cubicBezTo>
                                <a:cubicBezTo>
                                  <a:pt x="1305445" y="548986"/>
                                  <a:pt x="1302414" y="549419"/>
                                  <a:pt x="1299730" y="551930"/>
                                </a:cubicBezTo>
                                <a:cubicBezTo>
                                  <a:pt x="1290724" y="560330"/>
                                  <a:pt x="1282238" y="569422"/>
                                  <a:pt x="1272367" y="576522"/>
                                </a:cubicBezTo>
                                <a:cubicBezTo>
                                  <a:pt x="1255741" y="588558"/>
                                  <a:pt x="1248121" y="608128"/>
                                  <a:pt x="1231323" y="620770"/>
                                </a:cubicBezTo>
                                <a:cubicBezTo>
                                  <a:pt x="1213745" y="634019"/>
                                  <a:pt x="1202921" y="655233"/>
                                  <a:pt x="1186296" y="670387"/>
                                </a:cubicBezTo>
                                <a:cubicBezTo>
                                  <a:pt x="1179974" y="676102"/>
                                  <a:pt x="1177463" y="684501"/>
                                  <a:pt x="1171402" y="690909"/>
                                </a:cubicBezTo>
                                <a:cubicBezTo>
                                  <a:pt x="1163003" y="699828"/>
                                  <a:pt x="1157374" y="711431"/>
                                  <a:pt x="1150620" y="721908"/>
                                </a:cubicBezTo>
                                <a:cubicBezTo>
                                  <a:pt x="1160319" y="718445"/>
                                  <a:pt x="1165860" y="710392"/>
                                  <a:pt x="1171056" y="702079"/>
                                </a:cubicBezTo>
                                <a:close/>
                                <a:moveTo>
                                  <a:pt x="1150360" y="721735"/>
                                </a:moveTo>
                                <a:cubicBezTo>
                                  <a:pt x="1150274" y="721735"/>
                                  <a:pt x="1150187" y="721822"/>
                                  <a:pt x="1150101" y="721822"/>
                                </a:cubicBezTo>
                                <a:lnTo>
                                  <a:pt x="1150187" y="721908"/>
                                </a:lnTo>
                                <a:cubicBezTo>
                                  <a:pt x="1150360" y="721908"/>
                                  <a:pt x="1150360" y="721822"/>
                                  <a:pt x="1150360" y="721735"/>
                                </a:cubicBezTo>
                                <a:close/>
                                <a:moveTo>
                                  <a:pt x="1077105" y="833524"/>
                                </a:moveTo>
                                <a:cubicBezTo>
                                  <a:pt x="1088621" y="821401"/>
                                  <a:pt x="1099185" y="808586"/>
                                  <a:pt x="1103948" y="792220"/>
                                </a:cubicBezTo>
                                <a:cubicBezTo>
                                  <a:pt x="1090959" y="803390"/>
                                  <a:pt x="1081521" y="816812"/>
                                  <a:pt x="1077105" y="833524"/>
                                </a:cubicBezTo>
                                <a:close/>
                                <a:moveTo>
                                  <a:pt x="1042901" y="1141182"/>
                                </a:moveTo>
                                <a:cubicBezTo>
                                  <a:pt x="1041169" y="1139969"/>
                                  <a:pt x="1039697" y="1141268"/>
                                  <a:pt x="1039351" y="1143000"/>
                                </a:cubicBezTo>
                                <a:cubicBezTo>
                                  <a:pt x="1036840" y="1155989"/>
                                  <a:pt x="1027488" y="1166120"/>
                                  <a:pt x="1025150" y="1179628"/>
                                </a:cubicBezTo>
                                <a:cubicBezTo>
                                  <a:pt x="1035454" y="1170276"/>
                                  <a:pt x="1038831" y="1156681"/>
                                  <a:pt x="1045239" y="1144818"/>
                                </a:cubicBezTo>
                                <a:cubicBezTo>
                                  <a:pt x="1045585" y="1144212"/>
                                  <a:pt x="1044027" y="1142048"/>
                                  <a:pt x="1042901" y="1141182"/>
                                </a:cubicBezTo>
                                <a:close/>
                                <a:moveTo>
                                  <a:pt x="1332981" y="524568"/>
                                </a:moveTo>
                                <a:cubicBezTo>
                                  <a:pt x="1326227" y="534093"/>
                                  <a:pt x="1312545" y="536344"/>
                                  <a:pt x="1308649" y="548813"/>
                                </a:cubicBezTo>
                                <a:cubicBezTo>
                                  <a:pt x="1317654" y="550545"/>
                                  <a:pt x="1330989" y="537903"/>
                                  <a:pt x="1332981" y="524568"/>
                                </a:cubicBezTo>
                                <a:close/>
                                <a:moveTo>
                                  <a:pt x="1366232" y="497292"/>
                                </a:moveTo>
                                <a:cubicBezTo>
                                  <a:pt x="1350732" y="498590"/>
                                  <a:pt x="1347095" y="508895"/>
                                  <a:pt x="1342419" y="518160"/>
                                </a:cubicBezTo>
                                <a:cubicBezTo>
                                  <a:pt x="1350212" y="512358"/>
                                  <a:pt x="1359564" y="508375"/>
                                  <a:pt x="1366232" y="497292"/>
                                </a:cubicBezTo>
                                <a:close/>
                                <a:moveTo>
                                  <a:pt x="977092" y="907213"/>
                                </a:moveTo>
                                <a:cubicBezTo>
                                  <a:pt x="995276" y="897168"/>
                                  <a:pt x="1004714" y="878898"/>
                                  <a:pt x="1017963" y="864177"/>
                                </a:cubicBezTo>
                                <a:cubicBezTo>
                                  <a:pt x="1018742" y="863311"/>
                                  <a:pt x="1018742" y="860454"/>
                                  <a:pt x="1018049" y="859848"/>
                                </a:cubicBezTo>
                                <a:cubicBezTo>
                                  <a:pt x="1015452" y="857510"/>
                                  <a:pt x="1013200" y="860021"/>
                                  <a:pt x="1012075" y="861753"/>
                                </a:cubicBezTo>
                                <a:cubicBezTo>
                                  <a:pt x="1003502" y="874741"/>
                                  <a:pt x="991120" y="884266"/>
                                  <a:pt x="981508" y="896303"/>
                                </a:cubicBezTo>
                                <a:cubicBezTo>
                                  <a:pt x="978910" y="899506"/>
                                  <a:pt x="976313" y="902710"/>
                                  <a:pt x="977092" y="907213"/>
                                </a:cubicBezTo>
                                <a:close/>
                                <a:moveTo>
                                  <a:pt x="1086803" y="797502"/>
                                </a:moveTo>
                                <a:cubicBezTo>
                                  <a:pt x="1093730" y="792134"/>
                                  <a:pt x="1095462" y="776288"/>
                                  <a:pt x="1110182" y="783994"/>
                                </a:cubicBezTo>
                                <a:cubicBezTo>
                                  <a:pt x="1110788" y="784340"/>
                                  <a:pt x="1113040" y="782436"/>
                                  <a:pt x="1113819" y="781137"/>
                                </a:cubicBezTo>
                                <a:cubicBezTo>
                                  <a:pt x="1125768" y="761307"/>
                                  <a:pt x="1141442" y="743816"/>
                                  <a:pt x="1150101" y="721995"/>
                                </a:cubicBezTo>
                                <a:cubicBezTo>
                                  <a:pt x="1143000" y="723207"/>
                                  <a:pt x="1139710" y="729095"/>
                                  <a:pt x="1135727" y="734118"/>
                                </a:cubicBezTo>
                                <a:cubicBezTo>
                                  <a:pt x="1125249" y="747280"/>
                                  <a:pt x="1115897" y="761307"/>
                                  <a:pt x="1103428" y="772824"/>
                                </a:cubicBezTo>
                                <a:cubicBezTo>
                                  <a:pt x="1091738" y="783561"/>
                                  <a:pt x="1080308" y="794645"/>
                                  <a:pt x="1068792" y="805555"/>
                                </a:cubicBezTo>
                                <a:cubicBezTo>
                                  <a:pt x="1069485" y="806421"/>
                                  <a:pt x="1070177" y="807287"/>
                                  <a:pt x="1070870" y="808153"/>
                                </a:cubicBezTo>
                                <a:cubicBezTo>
                                  <a:pt x="1077451" y="806681"/>
                                  <a:pt x="1081521" y="801659"/>
                                  <a:pt x="1086803" y="797502"/>
                                </a:cubicBezTo>
                                <a:close/>
                                <a:moveTo>
                                  <a:pt x="977092" y="907386"/>
                                </a:moveTo>
                                <a:cubicBezTo>
                                  <a:pt x="977092" y="907386"/>
                                  <a:pt x="977005" y="907300"/>
                                  <a:pt x="977005" y="907300"/>
                                </a:cubicBezTo>
                                <a:cubicBezTo>
                                  <a:pt x="976919" y="907386"/>
                                  <a:pt x="976832" y="907473"/>
                                  <a:pt x="976832" y="907559"/>
                                </a:cubicBezTo>
                                <a:cubicBezTo>
                                  <a:pt x="976919" y="907473"/>
                                  <a:pt x="977005" y="907386"/>
                                  <a:pt x="977092" y="907386"/>
                                </a:cubicBezTo>
                                <a:close/>
                                <a:moveTo>
                                  <a:pt x="1029046" y="985664"/>
                                </a:moveTo>
                                <a:cubicBezTo>
                                  <a:pt x="1030432" y="983413"/>
                                  <a:pt x="1035368" y="980815"/>
                                  <a:pt x="1030519" y="977785"/>
                                </a:cubicBezTo>
                                <a:cubicBezTo>
                                  <a:pt x="1025756" y="974754"/>
                                  <a:pt x="1024197" y="979257"/>
                                  <a:pt x="1022466" y="982374"/>
                                </a:cubicBezTo>
                                <a:cubicBezTo>
                                  <a:pt x="1015365" y="995882"/>
                                  <a:pt x="1007572" y="1008871"/>
                                  <a:pt x="998653" y="1021426"/>
                                </a:cubicBezTo>
                                <a:cubicBezTo>
                                  <a:pt x="991120" y="1032077"/>
                                  <a:pt x="983760" y="1043421"/>
                                  <a:pt x="979776" y="1058314"/>
                                </a:cubicBezTo>
                                <a:cubicBezTo>
                                  <a:pt x="986877" y="1055283"/>
                                  <a:pt x="988782" y="1050088"/>
                                  <a:pt x="991466" y="1045932"/>
                                </a:cubicBezTo>
                                <a:cubicBezTo>
                                  <a:pt x="1004282" y="1025929"/>
                                  <a:pt x="1016664" y="1005840"/>
                                  <a:pt x="1029046" y="985664"/>
                                </a:cubicBezTo>
                                <a:close/>
                                <a:moveTo>
                                  <a:pt x="975966" y="908252"/>
                                </a:moveTo>
                                <a:cubicBezTo>
                                  <a:pt x="976226" y="907992"/>
                                  <a:pt x="976486" y="907732"/>
                                  <a:pt x="976746" y="907473"/>
                                </a:cubicBezTo>
                                <a:cubicBezTo>
                                  <a:pt x="976572" y="907559"/>
                                  <a:pt x="976313" y="907559"/>
                                  <a:pt x="976226" y="907646"/>
                                </a:cubicBezTo>
                                <a:cubicBezTo>
                                  <a:pt x="976053" y="907732"/>
                                  <a:pt x="976053" y="908079"/>
                                  <a:pt x="975966" y="908252"/>
                                </a:cubicBezTo>
                                <a:close/>
                                <a:moveTo>
                                  <a:pt x="1047923" y="877166"/>
                                </a:moveTo>
                                <a:cubicBezTo>
                                  <a:pt x="1034502" y="898208"/>
                                  <a:pt x="1020301" y="918470"/>
                                  <a:pt x="1008698" y="940810"/>
                                </a:cubicBezTo>
                                <a:cubicBezTo>
                                  <a:pt x="1002377" y="953020"/>
                                  <a:pt x="997874" y="966614"/>
                                  <a:pt x="989215" y="978044"/>
                                </a:cubicBezTo>
                                <a:cubicBezTo>
                                  <a:pt x="982374" y="987136"/>
                                  <a:pt x="977352" y="997614"/>
                                  <a:pt x="971723" y="1007572"/>
                                </a:cubicBezTo>
                                <a:cubicBezTo>
                                  <a:pt x="970338" y="1009996"/>
                                  <a:pt x="968346" y="1013200"/>
                                  <a:pt x="972243" y="1014759"/>
                                </a:cubicBezTo>
                                <a:cubicBezTo>
                                  <a:pt x="975100" y="1015885"/>
                                  <a:pt x="976053" y="1012508"/>
                                  <a:pt x="977265" y="1010516"/>
                                </a:cubicBezTo>
                                <a:cubicBezTo>
                                  <a:pt x="977871" y="1009477"/>
                                  <a:pt x="978391" y="1008351"/>
                                  <a:pt x="978997" y="1007226"/>
                                </a:cubicBezTo>
                                <a:cubicBezTo>
                                  <a:pt x="1003589" y="963237"/>
                                  <a:pt x="1027661" y="919076"/>
                                  <a:pt x="1054244" y="876213"/>
                                </a:cubicBezTo>
                                <a:cubicBezTo>
                                  <a:pt x="1060999" y="865303"/>
                                  <a:pt x="1067493" y="854219"/>
                                  <a:pt x="1075806" y="840365"/>
                                </a:cubicBezTo>
                                <a:cubicBezTo>
                                  <a:pt x="1064982" y="843136"/>
                                  <a:pt x="1061691" y="848418"/>
                                  <a:pt x="1059873" y="854306"/>
                                </a:cubicBezTo>
                                <a:cubicBezTo>
                                  <a:pt x="1057102" y="862705"/>
                                  <a:pt x="1052513" y="869892"/>
                                  <a:pt x="1047923" y="877166"/>
                                </a:cubicBezTo>
                                <a:close/>
                                <a:moveTo>
                                  <a:pt x="977092" y="907386"/>
                                </a:moveTo>
                                <a:cubicBezTo>
                                  <a:pt x="977092" y="907300"/>
                                  <a:pt x="977092" y="907300"/>
                                  <a:pt x="977092" y="907213"/>
                                </a:cubicBezTo>
                                <a:cubicBezTo>
                                  <a:pt x="977092" y="907213"/>
                                  <a:pt x="977005" y="907300"/>
                                  <a:pt x="977005" y="907300"/>
                                </a:cubicBezTo>
                                <a:lnTo>
                                  <a:pt x="977092" y="907386"/>
                                </a:lnTo>
                                <a:close/>
                                <a:moveTo>
                                  <a:pt x="1062038" y="814820"/>
                                </a:moveTo>
                                <a:cubicBezTo>
                                  <a:pt x="1047923" y="824432"/>
                                  <a:pt x="1036147" y="836295"/>
                                  <a:pt x="1028181" y="851795"/>
                                </a:cubicBezTo>
                                <a:cubicBezTo>
                                  <a:pt x="1041516" y="841404"/>
                                  <a:pt x="1054764" y="830840"/>
                                  <a:pt x="1062038" y="814820"/>
                                </a:cubicBezTo>
                                <a:close/>
                                <a:moveTo>
                                  <a:pt x="1150187" y="721908"/>
                                </a:moveTo>
                                <a:cubicBezTo>
                                  <a:pt x="1150187" y="721995"/>
                                  <a:pt x="1150101" y="721995"/>
                                  <a:pt x="1150101" y="722082"/>
                                </a:cubicBezTo>
                                <a:cubicBezTo>
                                  <a:pt x="1150187" y="722082"/>
                                  <a:pt x="1150187" y="721995"/>
                                  <a:pt x="1150274" y="721995"/>
                                </a:cubicBezTo>
                                <a:cubicBezTo>
                                  <a:pt x="1150274" y="721995"/>
                                  <a:pt x="1150187" y="721908"/>
                                  <a:pt x="1150187" y="721908"/>
                                </a:cubicBezTo>
                                <a:close/>
                                <a:moveTo>
                                  <a:pt x="1303800" y="700088"/>
                                </a:moveTo>
                                <a:cubicBezTo>
                                  <a:pt x="1303626" y="701646"/>
                                  <a:pt x="1304319" y="703898"/>
                                  <a:pt x="1306397" y="703378"/>
                                </a:cubicBezTo>
                                <a:cubicBezTo>
                                  <a:pt x="1312718" y="701733"/>
                                  <a:pt x="1313325" y="695931"/>
                                  <a:pt x="1314883" y="690909"/>
                                </a:cubicBezTo>
                                <a:cubicBezTo>
                                  <a:pt x="1315057" y="690303"/>
                                  <a:pt x="1314450" y="689437"/>
                                  <a:pt x="1314017" y="687965"/>
                                </a:cubicBezTo>
                                <a:cubicBezTo>
                                  <a:pt x="1308562" y="690476"/>
                                  <a:pt x="1304492" y="693853"/>
                                  <a:pt x="1303800" y="700088"/>
                                </a:cubicBezTo>
                                <a:close/>
                                <a:moveTo>
                                  <a:pt x="1200670" y="728663"/>
                                </a:moveTo>
                                <a:cubicBezTo>
                                  <a:pt x="1188374" y="744249"/>
                                  <a:pt x="1176424" y="760268"/>
                                  <a:pt x="1164388" y="776114"/>
                                </a:cubicBezTo>
                                <a:cubicBezTo>
                                  <a:pt x="1152525" y="791614"/>
                                  <a:pt x="1141875" y="808066"/>
                                  <a:pt x="1129406" y="823133"/>
                                </a:cubicBezTo>
                                <a:cubicBezTo>
                                  <a:pt x="1116417" y="838893"/>
                                  <a:pt x="1105939" y="856730"/>
                                  <a:pt x="1094076" y="873443"/>
                                </a:cubicBezTo>
                                <a:cubicBezTo>
                                  <a:pt x="1075373" y="899853"/>
                                  <a:pt x="1058054" y="927129"/>
                                  <a:pt x="1042208" y="956137"/>
                                </a:cubicBezTo>
                                <a:cubicBezTo>
                                  <a:pt x="1049395" y="957089"/>
                                  <a:pt x="1050261" y="952154"/>
                                  <a:pt x="1052686" y="949210"/>
                                </a:cubicBezTo>
                                <a:cubicBezTo>
                                  <a:pt x="1061691" y="938299"/>
                                  <a:pt x="1064549" y="923405"/>
                                  <a:pt x="1073987" y="913274"/>
                                </a:cubicBezTo>
                                <a:cubicBezTo>
                                  <a:pt x="1099099" y="886258"/>
                                  <a:pt x="1113473" y="851795"/>
                                  <a:pt x="1138065" y="824259"/>
                                </a:cubicBezTo>
                                <a:cubicBezTo>
                                  <a:pt x="1151919" y="808759"/>
                                  <a:pt x="1162397" y="790315"/>
                                  <a:pt x="1175039" y="773603"/>
                                </a:cubicBezTo>
                                <a:cubicBezTo>
                                  <a:pt x="1184477" y="761134"/>
                                  <a:pt x="1192097" y="746673"/>
                                  <a:pt x="1202402" y="735850"/>
                                </a:cubicBezTo>
                                <a:cubicBezTo>
                                  <a:pt x="1226560" y="710478"/>
                                  <a:pt x="1245178" y="680518"/>
                                  <a:pt x="1269856" y="655753"/>
                                </a:cubicBezTo>
                                <a:cubicBezTo>
                                  <a:pt x="1277995" y="647613"/>
                                  <a:pt x="1282672" y="635664"/>
                                  <a:pt x="1295400" y="631854"/>
                                </a:cubicBezTo>
                                <a:cubicBezTo>
                                  <a:pt x="1238943" y="712643"/>
                                  <a:pt x="1194349" y="800100"/>
                                  <a:pt x="1146550" y="885825"/>
                                </a:cubicBezTo>
                                <a:cubicBezTo>
                                  <a:pt x="1152179" y="883920"/>
                                  <a:pt x="1155902" y="881322"/>
                                  <a:pt x="1158587" y="876040"/>
                                </a:cubicBezTo>
                                <a:cubicBezTo>
                                  <a:pt x="1182659" y="827982"/>
                                  <a:pt x="1211320" y="782522"/>
                                  <a:pt x="1237644" y="735763"/>
                                </a:cubicBezTo>
                                <a:cubicBezTo>
                                  <a:pt x="1241714" y="728489"/>
                                  <a:pt x="1245610" y="720610"/>
                                  <a:pt x="1250459" y="714288"/>
                                </a:cubicBezTo>
                                <a:cubicBezTo>
                                  <a:pt x="1258859" y="703378"/>
                                  <a:pt x="1267432" y="691861"/>
                                  <a:pt x="1273752" y="680431"/>
                                </a:cubicBezTo>
                                <a:cubicBezTo>
                                  <a:pt x="1291157" y="648479"/>
                                  <a:pt x="1313238" y="620078"/>
                                  <a:pt x="1334279" y="590723"/>
                                </a:cubicBezTo>
                                <a:cubicBezTo>
                                  <a:pt x="1343458" y="577994"/>
                                  <a:pt x="1355668" y="567171"/>
                                  <a:pt x="1360430" y="551498"/>
                                </a:cubicBezTo>
                                <a:cubicBezTo>
                                  <a:pt x="1355494" y="553143"/>
                                  <a:pt x="1349780" y="553143"/>
                                  <a:pt x="1346402" y="557992"/>
                                </a:cubicBezTo>
                                <a:cubicBezTo>
                                  <a:pt x="1337916" y="570201"/>
                                  <a:pt x="1326746" y="580159"/>
                                  <a:pt x="1316788" y="590983"/>
                                </a:cubicBezTo>
                                <a:cubicBezTo>
                                  <a:pt x="1276177" y="635231"/>
                                  <a:pt x="1237904" y="681557"/>
                                  <a:pt x="1200670" y="728663"/>
                                </a:cubicBezTo>
                                <a:close/>
                                <a:moveTo>
                                  <a:pt x="1300423" y="623888"/>
                                </a:moveTo>
                                <a:cubicBezTo>
                                  <a:pt x="1300076" y="623541"/>
                                  <a:pt x="1299643" y="623108"/>
                                  <a:pt x="1299297" y="622762"/>
                                </a:cubicBezTo>
                                <a:cubicBezTo>
                                  <a:pt x="1299556" y="622502"/>
                                  <a:pt x="1299816" y="622242"/>
                                  <a:pt x="1300163" y="621982"/>
                                </a:cubicBezTo>
                                <a:cubicBezTo>
                                  <a:pt x="1300423" y="622242"/>
                                  <a:pt x="1300595" y="622589"/>
                                  <a:pt x="1300855" y="622848"/>
                                </a:cubicBezTo>
                                <a:cubicBezTo>
                                  <a:pt x="1300682" y="623195"/>
                                  <a:pt x="1300509" y="623541"/>
                                  <a:pt x="1300423" y="623888"/>
                                </a:cubicBezTo>
                                <a:close/>
                                <a:moveTo>
                                  <a:pt x="1310467" y="613323"/>
                                </a:moveTo>
                                <a:cubicBezTo>
                                  <a:pt x="1310380" y="613497"/>
                                  <a:pt x="1309428" y="613323"/>
                                  <a:pt x="1308822" y="613237"/>
                                </a:cubicBezTo>
                                <a:cubicBezTo>
                                  <a:pt x="1308908" y="612198"/>
                                  <a:pt x="1308995" y="611159"/>
                                  <a:pt x="1309082" y="609860"/>
                                </a:cubicBezTo>
                                <a:cubicBezTo>
                                  <a:pt x="1309861" y="610466"/>
                                  <a:pt x="1310640" y="610726"/>
                                  <a:pt x="1310727" y="611159"/>
                                </a:cubicBezTo>
                                <a:cubicBezTo>
                                  <a:pt x="1310900" y="611851"/>
                                  <a:pt x="1310727" y="612631"/>
                                  <a:pt x="1310467" y="613323"/>
                                </a:cubicBezTo>
                                <a:close/>
                                <a:moveTo>
                                  <a:pt x="1261110" y="776720"/>
                                </a:moveTo>
                                <a:cubicBezTo>
                                  <a:pt x="1272281" y="760615"/>
                                  <a:pt x="1278948" y="741565"/>
                                  <a:pt x="1293582" y="727883"/>
                                </a:cubicBezTo>
                                <a:cubicBezTo>
                                  <a:pt x="1295054" y="726498"/>
                                  <a:pt x="1296439" y="724246"/>
                                  <a:pt x="1293755" y="722861"/>
                                </a:cubicBezTo>
                                <a:cubicBezTo>
                                  <a:pt x="1290984" y="721476"/>
                                  <a:pt x="1288213" y="722082"/>
                                  <a:pt x="1286308" y="725026"/>
                                </a:cubicBezTo>
                                <a:cubicBezTo>
                                  <a:pt x="1282585" y="730914"/>
                                  <a:pt x="1278169" y="736369"/>
                                  <a:pt x="1275138" y="742604"/>
                                </a:cubicBezTo>
                                <a:cubicBezTo>
                                  <a:pt x="1267604" y="758450"/>
                                  <a:pt x="1252884" y="769707"/>
                                  <a:pt x="1246563" y="788843"/>
                                </a:cubicBezTo>
                                <a:cubicBezTo>
                                  <a:pt x="1254616" y="786072"/>
                                  <a:pt x="1257906" y="781310"/>
                                  <a:pt x="1261110" y="776720"/>
                                </a:cubicBezTo>
                                <a:close/>
                                <a:moveTo>
                                  <a:pt x="1364327" y="548294"/>
                                </a:moveTo>
                                <a:cubicBezTo>
                                  <a:pt x="1364327" y="548034"/>
                                  <a:pt x="1363807" y="547514"/>
                                  <a:pt x="1363547" y="547514"/>
                                </a:cubicBezTo>
                                <a:cubicBezTo>
                                  <a:pt x="1360950" y="547428"/>
                                  <a:pt x="1360776" y="549419"/>
                                  <a:pt x="1360517" y="551324"/>
                                </a:cubicBezTo>
                                <a:cubicBezTo>
                                  <a:pt x="1362508" y="551238"/>
                                  <a:pt x="1364413" y="550891"/>
                                  <a:pt x="1364327" y="548294"/>
                                </a:cubicBezTo>
                                <a:close/>
                                <a:moveTo>
                                  <a:pt x="1360517" y="551324"/>
                                </a:moveTo>
                                <a:cubicBezTo>
                                  <a:pt x="1360517" y="551411"/>
                                  <a:pt x="1360517" y="551411"/>
                                  <a:pt x="1360430" y="551498"/>
                                </a:cubicBezTo>
                                <a:cubicBezTo>
                                  <a:pt x="1360517" y="551498"/>
                                  <a:pt x="1360517" y="551498"/>
                                  <a:pt x="1360603" y="551498"/>
                                </a:cubicBezTo>
                                <a:lnTo>
                                  <a:pt x="1360517" y="551324"/>
                                </a:lnTo>
                                <a:close/>
                                <a:moveTo>
                                  <a:pt x="1360517" y="551324"/>
                                </a:moveTo>
                                <a:cubicBezTo>
                                  <a:pt x="1360517" y="551324"/>
                                  <a:pt x="1360603" y="551411"/>
                                  <a:pt x="1360603" y="551411"/>
                                </a:cubicBezTo>
                                <a:cubicBezTo>
                                  <a:pt x="1360603" y="551411"/>
                                  <a:pt x="1360603" y="551324"/>
                                  <a:pt x="1360603" y="551324"/>
                                </a:cubicBezTo>
                                <a:cubicBezTo>
                                  <a:pt x="1360517" y="551324"/>
                                  <a:pt x="1360517" y="551324"/>
                                  <a:pt x="1360517" y="551324"/>
                                </a:cubicBezTo>
                                <a:close/>
                                <a:moveTo>
                                  <a:pt x="1233055" y="805555"/>
                                </a:moveTo>
                                <a:cubicBezTo>
                                  <a:pt x="1232189" y="807027"/>
                                  <a:pt x="1234354" y="808413"/>
                                  <a:pt x="1235999" y="808240"/>
                                </a:cubicBezTo>
                                <a:cubicBezTo>
                                  <a:pt x="1243619" y="807720"/>
                                  <a:pt x="1243446" y="800879"/>
                                  <a:pt x="1246563" y="794991"/>
                                </a:cubicBezTo>
                                <a:cubicBezTo>
                                  <a:pt x="1238597" y="795338"/>
                                  <a:pt x="1235912" y="800793"/>
                                  <a:pt x="1233055" y="805555"/>
                                </a:cubicBezTo>
                                <a:close/>
                                <a:moveTo>
                                  <a:pt x="1226907" y="823220"/>
                                </a:moveTo>
                                <a:cubicBezTo>
                                  <a:pt x="1226907" y="823220"/>
                                  <a:pt x="1226993" y="823306"/>
                                  <a:pt x="1226993" y="823306"/>
                                </a:cubicBezTo>
                                <a:cubicBezTo>
                                  <a:pt x="1227167" y="822960"/>
                                  <a:pt x="1227340" y="822614"/>
                                  <a:pt x="1227513" y="822267"/>
                                </a:cubicBezTo>
                                <a:cubicBezTo>
                                  <a:pt x="1227340" y="822614"/>
                                  <a:pt x="1227080" y="822873"/>
                                  <a:pt x="1226907" y="823220"/>
                                </a:cubicBezTo>
                                <a:close/>
                                <a:moveTo>
                                  <a:pt x="1188287" y="875348"/>
                                </a:moveTo>
                                <a:cubicBezTo>
                                  <a:pt x="1176251" y="886518"/>
                                  <a:pt x="1171921" y="897255"/>
                                  <a:pt x="1175299" y="906347"/>
                                </a:cubicBezTo>
                                <a:cubicBezTo>
                                  <a:pt x="1181447" y="897082"/>
                                  <a:pt x="1189240" y="888856"/>
                                  <a:pt x="1188287" y="875348"/>
                                </a:cubicBezTo>
                                <a:close/>
                                <a:moveTo>
                                  <a:pt x="779838" y="1020734"/>
                                </a:moveTo>
                                <a:cubicBezTo>
                                  <a:pt x="781916" y="1018049"/>
                                  <a:pt x="780098" y="1016144"/>
                                  <a:pt x="776807" y="1016664"/>
                                </a:cubicBezTo>
                                <a:cubicBezTo>
                                  <a:pt x="771872" y="1017443"/>
                                  <a:pt x="763386" y="1032250"/>
                                  <a:pt x="764252" y="1038225"/>
                                </a:cubicBezTo>
                                <a:cubicBezTo>
                                  <a:pt x="772391" y="1034935"/>
                                  <a:pt x="775075" y="1026882"/>
                                  <a:pt x="779838" y="1020734"/>
                                </a:cubicBezTo>
                                <a:close/>
                                <a:moveTo>
                                  <a:pt x="968087" y="1294794"/>
                                </a:moveTo>
                                <a:cubicBezTo>
                                  <a:pt x="969126" y="1294707"/>
                                  <a:pt x="970857" y="1293841"/>
                                  <a:pt x="970944" y="1293149"/>
                                </a:cubicBezTo>
                                <a:cubicBezTo>
                                  <a:pt x="972503" y="1278342"/>
                                  <a:pt x="982980" y="1268644"/>
                                  <a:pt x="990514" y="1257127"/>
                                </a:cubicBezTo>
                                <a:cubicBezTo>
                                  <a:pt x="992419" y="1254269"/>
                                  <a:pt x="991466" y="1251498"/>
                                  <a:pt x="987310" y="1251498"/>
                                </a:cubicBezTo>
                                <a:cubicBezTo>
                                  <a:pt x="986444" y="1251845"/>
                                  <a:pt x="985405" y="1251931"/>
                                  <a:pt x="985058" y="1252451"/>
                                </a:cubicBezTo>
                                <a:cubicBezTo>
                                  <a:pt x="976919" y="1264747"/>
                                  <a:pt x="970598" y="1277909"/>
                                  <a:pt x="965229" y="1291590"/>
                                </a:cubicBezTo>
                                <a:cubicBezTo>
                                  <a:pt x="964623" y="1292976"/>
                                  <a:pt x="966008" y="1294967"/>
                                  <a:pt x="968087" y="1294794"/>
                                </a:cubicBezTo>
                                <a:close/>
                                <a:moveTo>
                                  <a:pt x="1128106" y="929207"/>
                                </a:moveTo>
                                <a:cubicBezTo>
                                  <a:pt x="1136246" y="919076"/>
                                  <a:pt x="1141961" y="908685"/>
                                  <a:pt x="1145944" y="894311"/>
                                </a:cubicBezTo>
                                <a:cubicBezTo>
                                  <a:pt x="1136506" y="901498"/>
                                  <a:pt x="1126375" y="922280"/>
                                  <a:pt x="1128106" y="929207"/>
                                </a:cubicBezTo>
                                <a:close/>
                                <a:moveTo>
                                  <a:pt x="1200064" y="858462"/>
                                </a:moveTo>
                                <a:cubicBezTo>
                                  <a:pt x="1199024" y="860194"/>
                                  <a:pt x="1199371" y="862792"/>
                                  <a:pt x="1201535" y="863831"/>
                                </a:cubicBezTo>
                                <a:cubicBezTo>
                                  <a:pt x="1203787" y="864870"/>
                                  <a:pt x="1205345" y="863052"/>
                                  <a:pt x="1206471" y="861233"/>
                                </a:cubicBezTo>
                                <a:cubicBezTo>
                                  <a:pt x="1209155" y="856817"/>
                                  <a:pt x="1212100" y="852228"/>
                                  <a:pt x="1214351" y="847812"/>
                                </a:cubicBezTo>
                                <a:cubicBezTo>
                                  <a:pt x="1218594" y="839759"/>
                                  <a:pt x="1227599" y="833870"/>
                                  <a:pt x="1226907" y="823393"/>
                                </a:cubicBezTo>
                                <a:cubicBezTo>
                                  <a:pt x="1212186" y="830667"/>
                                  <a:pt x="1207684" y="845733"/>
                                  <a:pt x="1200064" y="858462"/>
                                </a:cubicBezTo>
                                <a:close/>
                                <a:moveTo>
                                  <a:pt x="1226820" y="823393"/>
                                </a:moveTo>
                                <a:cubicBezTo>
                                  <a:pt x="1226820" y="823393"/>
                                  <a:pt x="1226907" y="823306"/>
                                  <a:pt x="1226907" y="823306"/>
                                </a:cubicBezTo>
                                <a:lnTo>
                                  <a:pt x="1226820" y="823220"/>
                                </a:lnTo>
                                <a:cubicBezTo>
                                  <a:pt x="1226907" y="823306"/>
                                  <a:pt x="1226820" y="823306"/>
                                  <a:pt x="1226820" y="823393"/>
                                </a:cubicBezTo>
                                <a:close/>
                              </a:path>
                            </a:pathLst>
                          </a:custGeom>
                          <a:solidFill>
                            <a:schemeClr val="tx2">
                              <a:lumMod val="75000"/>
                              <a:lumOff val="25000"/>
                            </a:schemeClr>
                          </a:solidFill>
                          <a:ln w="865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ED13AD" id="Group 10" o:spid="_x0000_s1026" alt="&quot;&quot;" style="position:absolute;margin-left:-89.25pt;margin-top:-49.5pt;width:612pt;height:792.75pt;z-index:-251657216;mso-width-relative:margin;mso-height-relative:margin" coordorigin=",-64" coordsize="52993,68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">
                <v:shape id="Freeform 2" o:spid="_x0000_s1027" style="position:absolute;top:-64;width:52993;height:68579;visibility:visible;mso-wrap-style:square;v-text-anchor:middle" coordsize="5299364,685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" path="m,l5299364,r,6858000l,6858000,,xe" fillcolor="white [3201]" strokecolor="black [3200]" strokeweight="2pt">
                  <v:path arrowok="t" o:connecttype="custom" o:connectlocs="0,0;5299364,0;5299364,6858000;0,6858000" o:connectangles="0,0,0,0"/>
                </v:shape>
                <v:shape id="Freeform 3" o:spid="_x0000_s1028" style="position:absolute;top:2783;width:37446;height:87;visibility:visible;mso-wrap-style:square;v-text-anchor:middle" coordsize="3744624,8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" path="m,l3744624,e" filled="f" strokecolor="#2683c6 [3205]" strokeweight=".18028mm">
                  <v:path arrowok="t" o:connecttype="custom" o:connectlocs="0,0;3744624,0" o:connectangles="0,0"/>
                </v:shape>
                <v:shape id="Freeform 4" o:spid="_x0000_s1029" style="position:absolute;left:3385;width:87;height:68580;visibility:visible;mso-wrap-style:square;v-text-anchor:middle" coordsize="8659,685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" path="m,l,6858000e" filled="f" strokecolor="#2683c6 [3205]" strokeweight=".18028mm">
                  <v:path arrowok="t" o:connecttype="custom" o:connectlocs="0,0;0,6858000" o:connectangles="0,0"/>
                </v:shape>
                <v:shape id="Freeform 5" o:spid="_x0000_s1030" style="position:absolute;left:33355;width:19636;height:18232;visibility:visible;mso-wrap-style:square;v-text-anchor:middle" coordsize="1963622,1823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" path="m863312,536604r-174,-173c852661,540587,847379,549939,840451,557646v12643,-1905,18791,-10391,22861,-21042xm864437,535478v-433,347,-866,693,-1299,953c863138,536431,863312,536604,863312,536604v346,-346,779,-779,1125,-1126xm1048097,552883v5974,-5542,6061,-14114,10564,-20609c1073641,510280,1093297,492962,1112520,475038v3291,-3031,7447,-5023,7966,-10045c1111914,466032,1105680,470795,1099878,476856v-12729,13422,-26757,25631,-37580,40611c1052339,531149,1039351,543185,1036493,561196v5456,-520,8140,-5023,11604,-8313xm1036320,561196v,86,,86,,173c1036407,561369,1036407,561282,1036407,561282v86,,-87,-86,-87,-86xm1122998,462309v-866,866,-1645,1645,-2512,2511c1120486,464820,1120573,464907,1120573,464907v866,-866,1645,-1646,2511,-2512c1123084,462395,1122998,462309,1122998,462309xm888163,522923v15500,-7447,27969,-20696,45807,-23640c937347,498764,940637,496945,938299,492529v-1298,-2338,-3550,-2944,-6234,-1212c916305,501448,898208,507596,883314,519199v-5022,3897,-11863,6235,-14547,13335c878465,534353,881929,525953,888163,522923xm937520,702166v,-87,,-87,86,-173c937520,701993,937520,702079,937433,702079r87,87xm937520,702166v,,-87,-87,-87,-87c937260,702425,937087,702772,936914,703032v173,-260,346,-520,606,-866xm1036320,561369v-4416,1818,-4849,5628,-4849,9698c1035974,569249,1036320,565439,1036320,561369xm979690,661035v-7447,6235,-18098,14374,-27709,23466c946525,689610,939165,693593,937520,702079v20955,-8919,32472,-26670,42170,-41044xm984885,649518v4243,2338,6495,-1298,8400,-4762c1000212,632287,1007485,619904,1014326,607349v6321,-11690,15413,-22168,17145,-36109c1025150,573232,1021340,578081,1019262,583883v-7794,20955,-20955,38706,-33597,56803c983586,643544,979516,646661,984885,649518xm980642,475211v-14807,-3464,-26064,1559,-35242,11603c945833,487940,946266,488979,946785,490105v11343,-5023,22600,-9958,33857,-14894xm1538720,376151v-48144,39139,-98713,75507,-139065,123219c1389871,510886,1376623,520238,1373073,536344v7706,-1818,14373,-5542,19742,-11430c1407016,509414,1422776,495560,1439055,482398v4502,-3637,9178,-7014,12296,-11950c1452649,468370,1455940,465080,1452130,463088v-9265,-4762,-1992,-7620,1212,-9785c1467110,444125,1479060,432955,1491442,422131v14980,-13076,31606,-24246,47365,-36282c1547293,379355,1559502,374419,1560974,360998v-11949,-1473,-15413,9611,-22254,15153xm1442345,467504v-520,6754,-5888,7274,-10737,8573c1433166,470795,1436717,467937,1441999,467158v432,-346,866,-606,1299,-953c1443038,466638,1442691,467071,1442345,467504xm1031558,571067v,,-87,87,-87,87l1031471,571154v,86,,86,,173c1031558,571327,1031558,571327,1031558,571240v-87,-86,,-173,,-173xm592109,1183611v3463,-10737,9178,-20176,16106,-28661c614536,1147156,616527,1137545,622935,1128713v-9352,1991,-11430,8832,-14720,14200c600855,1155123,593927,1167592,587000,1180148v-2944,5368,-10478,8399,-8313,16365c586048,1195128,590117,1189846,592109,1183611xm1036493,561196v-86,,-86,,-173,c1036320,561196,1036407,561282,1036407,561282v86,,86,-86,86,-86xm1563486,991033v-3810,5542,-4330,11949,,17924c1563659,1009217,1564265,1009217,1565131,1009563v346,-1558,692,-3030,952,-4589c1566516,1002636,1567036,1000212,1567469,997874v1125,-6928,-1472,-10564,-3983,-6841xm790835,688658v1559,8139,1039,16971,7447,23725c793086,705196,800533,694459,790835,688658xm1569461,979430v3203,-20089,11083,-39745,6061,-60527c1574223,939165,1569027,958994,1569461,979430xm743470,764511v-1472,2511,433,3464,2511,4330c752735,771698,758969,774036,767023,771265v14633,-5109,29960,-7880,45373,-10564c824692,758536,835689,750050,848678,747626v21561,-3983,40351,-15153,61479,-26150c902104,719657,896389,721735,891194,724333v-17665,9005,-36022,16279,-54812,21908c815167,752648,793952,758969,771958,762779v-7880,1299,-15327,7014,-23206,87c746847,761394,744509,762606,743470,764511xm514956,351992v-952,-260,-1991,-519,-2944,-693c512791,352079,513311,354157,514956,351992xm512012,351213v,,-87,-87,-87,-173c511925,351040,511839,351040,511839,350953v,87,,87,,173c511925,351213,511925,351213,512012,351213xm572106,473999v-4935,2684,-12902,10477,-16885,-2425c554615,469583,552277,470881,551065,471834v-9872,7014,-19657,14201,-29441,21301c522316,494521,522923,495906,523615,497378v24506,-19656,56111,-16712,83128,-28575c595226,470708,583190,468024,572106,473999xm511839,351040v-1299,-11690,-4676,-12210,-18097,-2685c499024,354590,506297,347576,511839,351040xm1372986,536604v,-87,,-87,87,-173c1372986,536431,1372986,536431,1372899,536517r87,87xm787111,679565v607,3031,2685,5456,6149,4590c796983,683289,794991,680518,794645,678180v-1126,-7274,-2598,-14547,-3117,-21821c790229,637829,795597,620510,801486,603279r-174,-173c788324,609513,786072,623714,785380,634278v-693,11777,692,24419,1212,36628c786765,673851,786505,676795,787111,679565xm1372986,536604v,,-87,-87,-87,-87c1372899,536604,1372899,536604,1372899,536691v,-87,,-87,87,-87xm1366578,540933v-346,1386,433,2425,1905,1992c1371687,542059,1372380,539461,1372726,536604v-2858,173,-5282,1126,-6148,4329xm834563,565179v-16885,7620,-26496,21561,-33337,38013c801226,603192,801399,603366,801399,603366v14028,-10132,21734,-25805,33164,-38187xm1123084,462222v-86,,-86,87,-173,87l1122998,462395v86,,86,-86,86,-173xm1585913,1261197v10823,-88756,21734,-177772,32904,-268865c1613708,995882,1613535,998740,1613102,1001510v-5714,31606,-9524,63385,-12728,95337c1595611,1143606,1584700,1189499,1582622,1236605v-779,16192,-1731,19136,3291,24592xm1560974,361084v,,,-86,-86,-86c1560888,360998,1560888,360998,1560802,360998r172,86xm1560974,361084v,,-86,-86,-86,-86c1560888,360998,1560888,361084,1560888,361084v,,86,,86,xm1859021,686320v-2512,1039,-4157,3550,-3031,5888c1862311,704937,1860666,720177,1870364,731953v-2598,-14461,-5196,-29008,-7793,-43469c1862138,686666,1860925,685454,1859021,686320xm1854777,1245610v,24332,4763,47712,14288,70226c1861618,1292889,1865515,1267778,1854777,1245610xm1776845,1065934v2165,3464,3205,6927,4330,10304c1782041,1079009,1782994,1082560,1786717,1081174v2598,-952,1819,-4243,1212,-6581c1785765,1066281,1782994,1058054,1781262,1049655v-4676,-23293,-6754,-47365,-14201,-69619c1762558,966614,1765762,948603,1749743,939771v-433,-260,-87,-3637,779,-4243c1754332,932930,1751474,929727,1751994,926956v1905,-10564,-7360,-16020,-10131,-24332c1737793,890155,1733464,877772,1729654,865216v-3897,-12555,-9958,-25198,-10132,-37840c1719350,814214,1708179,808240,1705581,796203v-4069,-18790,-11430,-37320,-16279,-56284c1688004,734811,1687484,728749,1679258,722948v12209,44507,21388,86417,30307,128414c1718397,893099,1724199,935355,1728009,977525v3810,42429,10737,85032,6667,128068c1728615,1077624,1724112,1049395,1719956,1021253v-4157,-28402,-6928,-56977,-12383,-85119c1702291,908685,1702378,879937,1689389,854133v3983,9092,1472,19050,4156,28142c1699174,901498,1702204,921760,1703503,941070v2511,37407,12296,73429,14894,110577c1719350,1064809,1724545,1077191,1725238,1089920v865,15586,1645,30913,5888,45893c1734676,1148109,1736408,1160665,1736668,1173394v692,30393,-953,60700,-1819,91007c1734156,1288386,1733464,1312285,1730780,1336184v-2165,19570,-3638,39486,4069,58709c1735109,1336704,1742729,1279034,1742989,1218854v7706,7360,3636,17145,13334,21994c1754159,1231756,1752081,1224136,1750522,1216429v-3030,-15240,-8140,-30566,-7966,-45806c1742729,1155816,1741603,1140922,1743508,1125855v1905,-15500,,-31606,-1299,-47538c1740218,1054071,1740651,1029566,1736668,1005320v-953,-5628,-1819,-11343,-2338,-17058c1731472,956743,1729048,925137,1722726,894051v-4243,-20695,-8659,-41304,-12988,-61912c1711210,831879,1712682,831619,1714154,831359v44248,146426,71524,295535,67714,449667c1791653,1208982,1779963,1137545,1776845,1065934xm1766195,1000298v173,1472,-520,3031,-952,5109c1761259,1003848,1761346,1001597,1761519,999779v433,-3983,-3896,-7447,-1386,-11517c1760480,987743,1762472,987569,1763164,988089v4590,3031,2598,7966,3031,12209xm1766888,1016318v5108,11689,7014,21820,6668,32385c1768186,1039264,1765416,1029306,1766888,1016318xm1959379,1723159v,-86,,-86,-86,-173c1959293,1722986,1959293,1722986,1959293,1722986v,,,,,87c1959293,1723073,1959379,1723073,1959379,1723159xm1893657,1399396v-6841,17145,-1992,32471,8659,46845c1895302,1431434,1896948,1415155,1893657,1399396xm1886557,1356533v-5629,11690,-3724,25025,5021,33598c1893224,1378267,1888721,1367877,1886557,1356533xm1902229,1452822v-3637,10045,-2597,19397,4590,29441c1908291,1470920,1905087,1461914,1902229,1452822xm1813041,1057102v6840,21388,7100,44421,16452,65116c1829926,1098925,1824298,1077278,1813041,1057102xm1802390,990080v-5715,8053,-4070,13682,2771,20176c1806719,1002463,1803516,997008,1802390,990080xm1856856,1238510v-6581,-34377,-12816,-67108,-18964,-99840c1837459,1136159,1836680,1133129,1833736,1133562v-4156,606,-2944,4416,-2338,6927c1838065,1167505,1842135,1194955,1846552,1222404v952,5542,1991,12296,10304,16106xm1811482,988435v-1212,433,-2424,953,-3550,1386c1809144,1005320,1814339,1019175,1826376,1030432v-5023,-13941,-9958,-27969,-14894,-41997xm1806719,1025843v-1471,5974,-346,11083,7014,14114c1812261,1034935,1815379,1028700,1809577,1024803v-519,-346,-2771,433,-2858,1040xm1814686,1350645v1039,,2165,,3204,87c1817890,1328131,1817890,1305531,1817890,1282844v1039,-86,2078,-259,3117,-346c1824904,1297478,1825250,1313757,1836161,1326140v-2858,-18011,-8573,-35589,-10131,-53513c1823345,1240415,1812088,1209762,1812088,1176771v,-28749,-6408,-57583,-11343,-86158c1794943,1057102,1787669,1023938,1781089,990600v-433,-2338,-780,-5542,-4070,-4676c1773902,986703,1774767,989474,1775287,992072v8226,40092,16279,80270,24419,120361c1800485,1116330,1802390,1120140,1798320,1124643v-8919,-11170,-5455,-25458,-10910,-37148c1784812,1091392,1783426,1095635,1783946,1100138v2338,22513,8659,44248,12989,66328c1804641,1205519,1812088,1244138,1811136,1284230v-433,21994,-3291,44681,3550,66415xm1336704,5022v54726,6668,106507,24765,158894,40438c1516207,51608,1534824,62432,1554221,71351v6667,3031,16019,87,20781,8399c1564784,84859,1555000,89708,1545301,94730v-2684,1386,-4849,3897,-3550,7014c1542791,104255,1545388,103216,1547033,102091v9006,-6668,20782,-8486,29268,-15327c1583055,81309,1588251,81395,1595178,85119v6927,3723,13855,8832,24332,5195c1609552,86158,1600979,82608,1592407,79058v3377,-9093,13855,-4763,19483,-10565c1608080,65723,1604876,64077,1601239,66848v-13421,10305,-25804,4416,-38966,-1299c1534738,53686,1507635,40698,1478367,33511v-6321,-1559,-13508,-1126,-18790,-5282c1451091,21561,1441392,19050,1431175,17405,1412644,14461,1394893,9179,1378181,433r-47452,c1331162,3983,1333587,4589,1336704,5022xm1960246,1724025v-347,-346,-607,-606,-953,-952c1959379,1723332,1959466,1723592,1959553,1723765v173,260,519,260,693,260xm1674668,346r-7360,c1667135,10391,1671638,18877,1675794,29528v4156,-11257,-5715,-19916,-1126,-29182xm1634663,14374v520,-7533,-5282,-9611,-6840,-14028l1620376,346v1299,7967,9179,8400,14287,14028xm772218,15846c764338,5715,755333,7966,746067,8226v6668,7274,6754,7274,26151,7620xm1474990,5542v22427,9005,44854,18184,67281,27276c1554480,37754,1566690,42603,1578899,47538v519,-1039,1039,-2078,1558,-3117c1571712,34290,1560195,22167,1548852,21734,1527291,20782,1513523,5022,1494733,433r-25371,c1469534,3983,1472392,4416,1474990,5542xm1913919,1502958v-606,-3117,-606,-9438,-5109,-8312c1903442,1495945,1903961,1502439,1905953,1506249v6321,11863,8313,24765,10650,37580c1926908,1600113,1941628,1655532,1949422,1712335v865,6148,3636,9785,9784,10651c1959206,1722553,1959293,1722207,1959206,1721774v-14980,-72910,-30047,-145906,-45287,-218816xm1959639,919942v6235,-11084,-606,-21042,-1558,-31346c1957561,882881,1957128,875780,1949508,868940v779,14547,-693,26930,2598,38013c1960246,934749,1961285,962458,1956868,990773v-779,5109,-1905,10131,-2857,15240c1951413,999952,1952625,993544,1946997,988089v,5022,260,9179,,13248c1945958,1016577,1953751,1031211,1952712,1045499v-2078,27449,-2944,54898,-3118,82434c1949594,1137285,1947084,1146117,1948209,1155902v2252,20176,2165,40784,1559,61133c1949248,1234960,1949594,1253057,1950894,1270635v2771,37840,8832,75507,8572,113607c1958686,1382943,1957561,1381731,1957215,1380346v-5542,-22341,-7880,-45114,-10218,-67888c1945525,1297825,1943533,1283191,1937125,1269683v174,25024,4243,49530,7620,74121c1948123,1368136,1951413,1392555,1955050,1419658v-18011,-21908,-35069,-150582,-23639,-167207c1933315,1255915,1935134,1259118,1938078,1264401v1732,-8660,1472,-14548,433,-20609c1936173,1230111,1933489,1216429,1932363,1202575v-1299,-15760,-4243,-31519,-346,-47366c1932450,1153564,1931584,1150707,1930285,1149668v-8140,-7101,-7534,-16886,-7707,-25978c1922059,1092518,1916603,1061778,1915218,1030778v-1299,-30047,-606,-60180,-7447,-89795c1907511,939944,1909157,938472,1910022,937173v87,87,87,174,174,174c1910196,937260,1910109,937173,1910109,937000r,c1910109,937000,1910109,937000,1910109,937000r-87,87c1902662,925137,1912101,914833,1914612,904096v-6062,-1905,-7880,3463,-12383,4502c1899459,880889,1895735,853700,1890280,826683v-3031,-15240,-4762,-30739,-7187,-46066c1882660,777933,1882833,773950,1878676,774729v-4242,779,-2337,4156,-1904,6927c1884998,835343,1896601,888509,1900844,942802v2944,37580,6321,75074,9438,112655c1912101,1077451,1915131,1099445,1916690,1121439v2165,30134,9352,59921,3983,90661c1917816,1228292,1915738,1245437,1921626,1261889v1299,3637,606,7101,-3551,9699c1900065,1232362,1897987,1190192,1892704,1148022v-519,9352,-3810,14981,-14634,12556c1882919,1170796,1889154,1178589,1890453,1188720v3377,26324,8313,52474,7274,79231c1897380,1276004,1901710,1283624,1899805,1294621v-27536,-86072,-48232,-171364,-74642,-257435c1822739,1044460,1823518,1049136,1824904,1053985v5455,18530,10044,37234,15846,55591c1858328,1164561,1866554,1222144,1887422,1276350v14375,37321,19310,76979,25025,116292c1921712,1456199,1929072,1520103,1946564,1582189v6581,23293,11343,47019,16971,70572l1963535,1621328v-1818,-7360,-3723,-14720,-5714,-22080c1947257,1559935,1938857,1520277,1932969,1480012v-2597,-17751,-5542,-35676,-9005,-53167c1919288,1402859,1935567,1380346,1924397,1356620v6147,2424,6581,6754,8139,10997c1938424,1383983,1933489,1401301,1940676,1418706v6840,16538,8832,36281,14028,54032c1957734,1483216,1960765,1493780,1963622,1504257r,-60613c1963103,1442345,1962756,1440786,1962324,1439314v-347,-1472,259,-3810,1298,-5022l1963622,1401993v-9698,-4156,-2165,-11776,-4069,-17577c1968905,1388572,1957821,1396971,1963622,1401820r,-79230c1958514,1264314,1955223,1205778,1956782,1147070v5628,14720,4069,30220,6840,45200l1963622,1119707v-1212,-19310,-4416,-38619,-3550,-57756c1960938,1044979,1956002,1027748,1961457,1010949v520,-1559,953,-3204,2078,-5022l1963535,932324v-4156,-3463,-6147,-8486,-3896,-12382xm1919201,1348827v-16972,-25458,-8312,-54466,-17491,-82781c1915651,1277303,1925955,1330902,1919201,1348827xm1926129,1235219v952,-1731,3290,-1645,4156,-433c1933143,1238683,1932623,1242839,1930198,1248468v-4676,-4676,-6667,-8486,-4069,-13249xm674890,4849v17924,1732,35848,3031,53686,5196c739054,11343,738707,7274,734637,433r-17578,c716280,2251,715587,2078,714808,433r-44594,c670647,3031,672205,4589,674890,4849xm1911754,939511v-606,-779,-1212,-1558,-1818,-2338c1910196,938213,1910542,939165,1910802,940204v346,-173,606,-433,952,-693xm532101,93085v1905,866,4417,1559,5629,-519c539462,89708,536950,87976,534786,86937,521710,80876,508722,74728,495473,69186,459019,54119,421698,41217,386282,23726v-3637,-1818,-8053,-2684,-10044,-6668c372601,9785,367232,13075,360911,13595v1559,2078,1992,3290,2858,3810c416070,51089,476250,67281,532101,93085xm1951326,862186v866,-18790,-2684,-34723,-11343,-48491c1943447,829281,1939723,846599,1951326,862186xm1144992,514090v,,433,433,433,433c1150534,511060,1152785,506643,1151746,498331v-6408,5542,-6841,10477,-6754,15759xm1221365,270423v-5196,2858,-8486,6148,-9525,11257c1211840,281680,1212533,282373,1212533,282373v5715,-1559,9525,-4589,8832,-11950xm1401301,184698v-7880,5542,-15673,11084,-24852,17578c1393941,202276,1402080,196215,1401301,184698xm1158587,351213v11256,-14028,21821,-25198,37667,-31346c1203354,317096,1212965,315451,1217209,306792r,c1217988,306012,1218854,305146,1219720,304367v,,-260,-260,-260,-260c1218681,304887,1217815,305753,1216949,306532v-3897,952,-7707,1991,-11690,2684c1202834,309649,1199977,312940,1197985,309043v-1299,-2511,1039,-4330,2339,-6408c1204480,295881,1212013,291292,1212533,282373r-693,-693c1208550,284798,1204393,287309,1202228,291032v-10996,18617,-25804,33164,-44594,43815c1153738,337098,1149754,339350,1147589,343593r433,433c1153738,341861,1158760,341255,1158587,351213xm1231409,329911v-1125,693,-1472,2512,-2164,3810l1229245,333721v-347,347,-607,780,-953,1126c1228638,334501,1229072,334241,1229418,333895v1645,,3377,-260,3897,-2079c1233748,330431,1232622,329219,1231409,329911xm1226301,306272v1472,3204,-780,5369,-3204,7187c1219807,315797,1215304,317356,1216083,323590v1992,-866,3550,-1039,4070,-1905c1224482,315018,1239376,315277,1233228,301510v-780,-1646,3204,-2858,4589,-1213c1241108,304367,1243359,301423,1245957,299778v8919,-5455,8226,692,7793,6494l1254096,306618v-173,-173,-346,-346,-346,-346c1248728,307398,1245437,309995,1245091,316057v6148,-866,8139,-4589,9352,-9092c1267604,286789,1288646,279083,1310467,272848v-1472,-3031,-3117,-2944,-4676,-3290c1302760,268951,1299210,273887,1297045,269644v-2078,-4156,2425,-6494,4763,-9092c1303713,258387,1305878,256482,1308043,254577v8832,-7879,20348,-12382,27968,-21907l1336011,232670v2078,,3810,-520,4936,-2425c1352550,225136,1362595,217776,1370734,207991r,c1371081,207558,1371427,207039,1371687,206606v-433,346,-953,606,-1385,952c1357832,211542,1346489,217083,1340514,229726r173,173c1340601,229812,1340514,229726,1340514,229726v-2078,86,-3810,692,-4763,2684c1332721,232756,1329863,229726,1326573,232843v-13248,12729,-29701,21128,-43642,33164c1273146,274493,1263102,282979,1250459,288608v-10391,4589,-23639,4675,-31085,15413l1219633,304280v2338,347,5369,-606,6668,1992xm1053898,457633v2078,,3810,-606,5022,-2425c1058920,455208,1058314,454516,1058314,454516v-1991,173,-3810,779,-4762,2684l1053552,457200v-347,433,-693,866,-953,1299c1053032,458326,1053465,457979,1053898,457633xm1120486,464820v,87,,87,,87c1120573,464907,1120573,464907,1120660,464907r-174,-87xm1090786,420399v173,6927,-8832,9005,-9352,16106c1087322,437198,1089141,432781,1091825,430184v10391,-9785,19656,-20955,31952,-28316c1134861,395201,1143779,386975,1150187,375891v347,-173,693,-260,866,-433c1151226,375285,1151140,375025,1151226,374765v-346,347,-692,780,-1125,1126c1141182,376151,1143347,371735,1146204,366799v2338,-4070,8659,-6061,6235,-13595c1109836,411220,1046018,438496,985231,470275v21995,-9698,46413,-12988,65983,-28142c1063077,432955,1075892,424555,1090786,420399xm1091912,419360v-87,173,-87,519,-174,606c1091565,420139,1091305,420139,1091046,420226v259,-260,519,-520,866,-866xm1143520,348355v3117,347,3983,-1818,4416,-4329c1147936,344026,1147503,343593,1147503,343593v-2338,433,-4849,606,-5542,3550c1141961,347403,1143000,348269,1143520,348355xm1077191,439103v-7014,4329,-16279,6061,-18963,15413c1058228,454516,1058834,455208,1058834,455208v8053,-3377,15327,-7446,18357,-16105xm1879023,767715v-519,-4070,-1126,-7533,-1472,-10997c1877205,752821,1876339,746414,1871923,751349v-3464,3810,865,11084,4589,16020c1876685,767628,1877205,767542,1879023,767715xm1123864,459105v-260,1039,-520,2078,-780,3117c1124124,461443,1126202,460923,1123864,459105xm1949594,332942v-3550,12556,-3896,25631,-1645,38100c1949335,378922,1949162,385416,1945178,392170v-1818,3031,-4415,6754,260,9612c1948988,403947,1952539,403081,1955656,400310v2944,-2598,5455,-5455,7879,-8486l1963535,358919v-1991,4849,-4156,9612,-6667,14374c1950547,359872,1958167,345151,1949594,332942xm1122478,545263v8226,-9871,18444,-18271,23033,-30826l1145079,514004v-13076,6581,-18358,18530,-22601,31259xm1862051,1093990v3117,17491,8313,30480,14461,43035c1874087,1122998,1875040,1108017,1862051,1093990xm578687,1196427v,86,,86,,c578601,1196513,578601,1196600,578601,1196600v,,86,-87,86,-87c578687,1196513,578687,1196513,578687,1196427xm1932709,782609v-866,7706,260,14114,5542,19396c1938511,802265,1940849,801399,1941022,800793v1905,-7014,-1472,-12556,-5629,-17838c1935307,782782,1934701,782868,1932709,782609xm1115811,552277v86,779,865,1385,1385,2078c1117456,553662,1117802,553056,1118062,552363v-347,-606,-693,-1212,-1126,-1818c1116504,551151,1115724,551757,1115811,552277xm913708,716626v9265,953,12642,-4243,16971,-11949c920808,705629,917344,710392,913708,716626xm1097973,575830r,c1096154,577128,1095462,578860,1096068,581025v86,260,606,520,952,693c1097627,579986,1098146,578168,1098752,576436v8140,-2511,10218,-9785,12556,-16886c1105506,563880,1097713,566564,1097973,575830xm1088188,593234r,c1087409,594100,1086543,594880,1085764,595659v-3204,1385,-4936,3896,-5023,7360l1080741,603019v-1905,953,-2511,2771,-2684,4676c1073381,608215,1073381,611678,1073121,615142v,,347,260,520,433l1073121,615142v-12642,7706,-21734,18357,-27189,32125l1045932,647267v-7101,3637,-6841,11517,-9785,17491c1024024,665018,1023591,674890,1020387,682423v6322,-4936,14028,-8746,16193,-17318l1036580,665105v6148,-4070,7793,-10824,9958,-17145c1061432,642158,1066973,628390,1073727,615748r,c1076671,614103,1078317,611678,1078663,608301r,c1079442,606656,1080308,605011,1081088,603366v3117,-1473,4935,-3897,4849,-7534l1085937,595832v779,-779,1645,-1645,2424,-2424c1091652,591589,1094336,589424,1092258,584922v-2858,2251,-3897,5108,-4070,8312xm625360,1438968v2251,-6927,1472,-15327,5022,-21302c640859,1400348,650211,1382251,655320,1363028v5369,-20089,20782,-33771,28748,-52301c688571,1300163,687878,1287001,697317,1277909v3030,-2944,5542,-7707,7793,-12123c713163,1250113,720177,1233488,733425,1220932v5629,-5369,6148,-18877,779,-25718c728663,1198159,730308,1204566,727364,1209069v-14721,22340,-25978,46586,-37840,70485c683116,1292543,677661,1306051,670387,1318520v-10911,18703,-23986,36195,-29008,57756c639301,1385195,635837,1393334,632114,1401647v-8053,18271,-17232,36368,-18790,56804c623801,1455940,623022,1446328,625360,1438968xm909378,1135986v11430,-7360,14634,-19310,18790,-33510c914573,1111568,914313,1125076,909378,1135986xm900286,1204999v8139,-8659,13941,-22081,13335,-31086c901931,1187421,898814,1194695,900286,1204999xm864870,1039524v10564,-7014,20349,-14547,21821,-28835c880283,1020907,867641,1026449,864870,1039524xm922367,975187v1039,-1645,1991,-3637,2251,-5542c924791,968346,923752,966701,922799,965662v-346,-347,-2597,260,-3030,1039c911543,979516,898554,989041,894744,1005234v6841,-12209,20262,-18444,27623,-30047xm822441,1091911v-260,1386,606,2425,1991,2079c827636,1093210,828415,1090699,828502,1087842v-2858,86,-5455,779,-6061,4069xm851968,1051214v-8746,11516,-19829,21561,-23293,36454c842356,1080048,848158,1065674,857337,1054244v692,-865,433,-3550,-347,-4416c854999,1047750,853094,1049655,851968,1051214xm894398,941763v-18011,20522,-34637,41996,-45720,67194c849544,1009563,850410,1010170,851275,1010776v15500,-22081,31086,-44162,46586,-66329c896736,943581,895610,942715,894398,941763xm1012854,1274705v-25977,87890,-51955,175693,-78278,264795c941157,1537855,942456,1533698,942975,1530581v3204,-20868,14807,-38966,19483,-59315c965575,1457758,966355,1443297,971550,1430655v18790,-44941,26930,-93172,43902,-138632c1017443,1286568,1017010,1280766,1016058,1275051v-1039,,-2165,-173,-3204,-346xm925830,1152612v-5022,3636,-7880,8572,-7100,15066c918730,1167938,919249,1168198,920288,1168977v4763,-3463,7967,-8139,8919,-14114c929554,1153304,927042,1151746,925830,1152612xm1003762,1215390v-1212,1645,-1992,3983,606,5109c1006619,1221451,1008265,1219893,1009217,1217901v2858,-5715,3810,-12296,8400,-17405c1007139,1200670,1007745,1209935,1003762,1215390xm1140402,1185776v-4675,-1299,-7186,3897,-8053,7620c1127760,1212359,1115811,1227859,1108277,1245524v-8486,19916,-13248,41563,-25457,59921c1080135,1309601,1078750,1316442,1083512,1318347v4763,1905,4676,-5369,6062,-8659c1098406,1288473,1106372,1266825,1115724,1245870v3897,-8659,10218,-16019,11863,-25977c1128453,1214611,1132869,1205346,1134948,1205519v9524,866,7446,-4849,7619,-10045c1141701,1192270,1144559,1186902,1140402,1185776xm1113819,1019868v7620,-19483,22254,-35243,30220,-54553c1148022,955617,1154863,947218,1158673,937866v3724,-9178,17145,-15153,9438,-29701c1163090,916651,1158413,924185,1154170,931978v-13854,25804,-27362,51781,-41390,77412c1100917,1031038,1089227,1052772,1080222,1075892v-1992,5196,-7187,8832,-3117,15673c1078144,1093383,1076758,1099445,1072948,1101004v-6581,2684,-2597,-6928,-8226,-7014c1062904,1102908,1054418,1109922,1055197,1123084v8226,-12209,8226,-12209,14980,-13768c1050175,1160924,1031471,1212792,1017617,1268384v5628,-4676,7100,-9439,8659,-13941c1043940,1203008,1061345,1151573,1080481,1100657v10392,-27189,22687,-53600,33338,-80789xm828589,1087842v,,-87,-87,-87,-87c828502,1087755,828502,1087842,828502,1087842v87,,87,,87,xm934836,1094596v3983,-7014,7966,-14115,9351,-24852c933883,1075286,932411,1084291,928515,1091565v-953,1818,-1126,4243,1212,5196c931978,1097800,933710,1096587,934836,1094596xm932671,1144212v8226,-10044,14461,-20262,18877,-31865c937433,1122565,932498,1131051,932671,1144212xm782089,897601v10564,-8659,15413,-21907,25458,-30999c808846,865476,808067,863571,806594,862445v-1904,-1472,-4502,-1731,-5368,260c796031,875001,784514,882361,777846,893445v-1472,2425,-1385,4676,2078,5369c780617,898381,781483,898121,782089,897601xm827896,946179v-6235,5628,-12036,8659,-9525,16885c821315,958302,828156,956397,827896,946179xm858722,912582v953,-1299,2078,-3118,260,-4157c857856,907819,855085,907819,854652,908598v-4589,6928,-13594,11604,-12209,24332c848764,924964,853787,918816,858722,912582xm793260,992418v692,693,2424,1040,3290,607c805902,988608,808153,977785,816553,973022v-780,-2338,-866,-3723,-1646,-4503c813522,967047,811790,967567,810664,968866v-5974,6754,-11776,13508,-17578,20349c792653,989907,792740,991812,793260,992418xm901844,936308v-692,-260,-1558,-953,-1904,-693c899420,935875,899247,936914,898900,937520v693,260,1559,952,1905,693c901325,937953,901498,937000,901844,936308xm943841,884699v4416,-4156,7793,-9178,10911,-16625c946352,870498,943321,876127,939165,880370v-1385,1472,-2251,3723,-520,5455c940637,887990,942369,885998,943841,884699xm920808,908598v-3897,4676,-10218,7534,-12556,15760c916825,921241,920115,916045,920808,908598xm1061518,1385714v5715,-20002,14374,-38879,20522,-58622c1082560,1325361,1082387,1323715,1080395,1323282v-3204,-779,-4416,1819,-5195,3983c1070697,1340254,1066281,1353329,1061951,1366405v-1992,6061,-4849,12209,-433,19309xm943062,942023v-1299,2251,-4590,6667,-953,8659c946612,953193,946785,947997,947911,945226v1991,-4676,4762,-8485,9265,-10997c962025,931545,965229,927475,966701,919249v-10910,6494,-18444,13595,-23639,22774xm810058,1064809v-6061,17837,-22254,29873,-27796,47624c779059,1122651,773084,1130444,766849,1138584v-11083,14461,-18790,30826,-26497,47192c738361,1190019,739746,1194002,744162,1196080v2339,1126,5542,4070,7361,87c756631,1185170,768581,1177896,769101,1164475v-6668,779,-6928,10217,-13941,10564c755160,1165947,754467,1165340,762087,1156422v22600,-26497,33683,-60008,54206,-87717c817765,1066713,819756,1064116,817158,1062297v-2684,-2078,-6321,174,-7100,2512xm797502,1128713v-12122,9784,-24678,19136,-28228,35588c785466,1157721,788670,1141008,797502,1128713xm828589,1087842v,-87,,-87,86,-174c828589,1087668,828589,1087755,828502,1087755r87,87xm805988,1111914v-3290,2857,-6148,6408,-6061,14374c804516,1122132,807634,1119620,810318,1116763v2511,-2771,8226,-5888,4243,-9785c809712,1102302,808499,1109663,805988,1111914xm791181,1002809v-173,-2511,-1558,-3896,-3117,-3030c784167,1001943,780790,1004974,779492,1009477v-433,1472,432,3810,2424,3117c786679,1010776,789882,1007312,791181,1002809xm769187,1164301v,,87,87,87,87c769274,1164301,769274,1164301,769360,1164215v-86,86,-173,86,-173,86xm769187,1164301v,87,,87,,87c769187,1164388,769274,1164388,769274,1164388r-87,-87xm841577,1019868v-1212,-347,-3723,519,-4156,1558c832139,1032337,823826,1041342,817418,1051473v-1385,2165,-1472,4763,2079,5802c820363,1056669,821575,1056149,822354,1055370v8573,-9265,13248,-21215,20436,-31432c843656,1022552,843309,1020301,841577,1019868xm1359911,1339475v432,1559,2857,2511,3982,1299c1368483,1335925,1368916,1330210,1365712,1321204v-3983,7187,-7447,11950,-5801,18271xm1462953,695671v4590,1732,3638,-3290,4763,-5368c1474470,677228,1476202,662074,1485294,649865v2165,-2944,2251,-6927,-1039,-12729c1479406,647527,1474817,656099,1471353,665018v-3030,7620,-8572,13941,-10304,22168c1460183,690649,1459230,694286,1462953,695671xm1544262,794472v-2943,-1126,-4589,519,-5282,3377c1538201,801053,1537422,804256,1536470,807374v-20350,69619,-37321,140277,-64165,207991c1459663,1047144,1443817,1077451,1431175,1109230v-6321,15932,-17405,30133,-23813,48144c1403552,1150880,1402859,1145771,1403465,1139190v1559,-16106,10565,-30826,10738,-46413c1414289,1075546,1421909,1060392,1424074,1043853v1126,-8226,347,-17491,3377,-25544c1432127,1006013,1438621,993977,1439314,980902v606,-12036,9092,-20609,10997,-32299c1451610,940724,1456979,931545,1461135,923405v10997,-21647,15154,-45460,23900,-67887c1500274,816379,1508933,774815,1519584,734031v3464,-13508,6235,-28055,16886,-38793c1539327,692381,1539327,688484,1537941,684848v-260,-693,-2164,-1299,-2944,-1040c1531534,685194,1529975,688744,1529715,691688v-1645,16626,-12209,29961,-18097,44681c1499755,765897,1487892,795597,1476375,825298v-9438,24505,-16798,49790,-24332,74988c1444683,924618,1435331,948863,1432214,973801v-3291,27190,-19656,48664,-26497,74122c1403726,1055197,1402946,1064376,1398357,1070264v-18098,23379,-23206,52301,-35069,78365c1360603,1154517,1356014,1160058,1356447,1168718v24072,-27363,28402,-62952,48404,-91354c1405024,1079702,1405284,1082127,1405197,1084465v-1298,32904,-13508,63990,-16279,96722c1387273,1200150,1382424,1218854,1378441,1237557v-1212,5542,3896,10305,866,15587c1371773,1266392,1372206,1281632,1368570,1295920v-607,2338,-2425,6494,1472,7187c1373938,1303799,1374891,1300163,1375410,1296526v2598,-16106,6927,-32125,8053,-48318c1385108,1224396,1396279,1202401,1395499,1178069v-259,-6407,433,-17578,13508,-14980c1412471,1163782,1414549,1159539,1414809,1157634v1472,-15327,14720,-24072,20695,-36974c1443730,1102822,1452909,1085071,1460356,1067146v5975,-14374,13768,-28142,18704,-43295c1487372,998307,1497157,973282,1504431,947218v13595,-48751,28055,-97328,42429,-145906c1547899,797589,1547293,795684,1544262,794472xm1473604,851275v4070,4936,4589,9006,1040,12989c1474124,864870,1471786,864783,1471353,864177v-3637,-4416,-1039,-8226,2251,-12902xm1460096,701213v-173,260,-433,606,-606,866c1459490,702166,1459490,702252,1459490,702339v87,,87,-87,173,-87c1459750,701906,1459923,701560,1460096,701213xm1446675,735330v8139,-9612,11603,-20868,12728,-32991c1448406,710825,1447800,723121,1446675,735330xm1523394,567084v3377,-3550,3810,-7620,87,-12036c1522875,559291,1517073,562148,1520363,567171v260,432,2512,432,3031,-87xm1321810,1457412v-865,1991,-606,4069,1473,5195c1324927,1463560,1326833,1462867,1327352,1461308v2598,-7533,13249,-13768,2252,-25371c1328651,1444856,1324581,1450831,1321810,1457412xm1360863,1348913v-3117,-952,-4156,1732,-4936,4070c1353936,1359131,1354455,1365712,1352377,1372033v-5542,16972,-12729,33597,-14114,55072c1346402,1415935,1347788,1405544,1351684,1396278v5715,-13681,3291,-29094,10998,-41996c1363374,1352810,1363201,1349606,1360863,1348913xm1664537,1020387v-4589,28922,-1039,57410,5109,85639c1667741,1077364,1672504,1048443,1664537,1020387xm1620029,629429v3291,-11603,-4589,-21214,-2337,-31865c1618298,594793,1618384,589684,1613795,590377v-4157,606,-2165,4936,-2165,8139c1611544,611418,1618904,624407,1613362,636963v-4416,10044,1039,18184,2338,27189c1616047,666663,1617951,667703,1620116,667096v2771,-866,693,-3290,1039,-4762c1624013,650904,1620549,639647,1620029,629429xm760442,143395v-26151,-1299,-51955,-6148,-77413,-11344c655840,126509,629170,118543,602500,111010v-12210,-3377,-24679,-6322,-35329,-13942c562062,93432,556087,92046,549419,97588v71525,31173,145040,48664,224877,51348c768408,144607,764511,143568,760442,143395xm1963449,48058v-6061,-5975,-12209,-11950,-18357,-17838c1941888,27103,1938251,24332,1934874,21301,1928033,15067,1922838,6581,1911754,6667v-3030,,-5368,-3203,-6840,-6234l1822739,433v-4589,2251,-9179,4416,-13681,6927c1800658,12036,1797974,8659,1798407,433r-2511,c1795723,1992,1796069,4070,1795117,4849v-3464,3117,-26497,-433,-31087,-4416l1751302,433v-520,2684,-520,5715,-1819,7966c1747664,11776,1751561,19223,1744634,18271v-5369,-693,-5888,-6928,-5715,-12036c1738919,4243,1739005,2338,1739005,346r-9871,c1729134,12209,1737793,24505,1733291,34896v-4417,10304,-19310,12209,-28056,20089c1689908,68926,1672764,81136,1662113,99839v-2944,5109,-10045,8053,-12470,-1385c1641158,65809,1623580,37494,1608080,8140v-1299,-2425,-1818,-5196,-2598,-7794l1598036,346v519,10218,6840,18184,11343,26670c1616566,40351,1625918,52734,1631806,66588v4676,10997,6061,23380,11690,34290c1644881,103649,1644102,105468,1640984,106334v-15066,4156,-24765,17058,-38532,23812c1594399,134129,1586519,136467,1578120,138459v-27796,6754,-53081,21821,-82262,23726c1482956,163051,1470054,164523,1457065,164696v40439,-15413,81136,-29701,125038,-32905c1576388,128155,1570586,126163,1564265,127115v-6841,1040,-13595,3031,-20522,3637c1537249,131358,1530668,130925,1523827,130233v6148,-1645,12296,-3118,18444,-7967c1531534,121314,1532313,113348,1531360,106420r,c1531707,105987,1532053,105554,1532399,105208v-432,346,-779,693,-1212,1039c1508587,118803,1481744,111702,1458797,121227v-20608,8486,-41909,5802,-62952,7534c1362162,131445,1328132,127289,1294707,135515v-10304,2511,-21561,1125,-32558,2251c1243013,139758,1223876,142875,1205086,144087v-23899,1646,-46240,9179,-69533,11777c1124556,157076,1116157,166341,1104381,166774v-4503,173,-6928,87,-8140,-4503c1093557,152140,1102822,135428,1112001,131012v60094,-29354,125643,-36368,190326,-47105c1322157,80616,1342160,79231,1362335,79058v33251,-347,66069,-7447,99493,-4850c1473604,75074,1485381,73256,1496031,80963v3984,2944,9872,4069,15414,3377l1511445,84340v952,606,1904,1212,2943,1731c1514475,86071,1514908,85465,1515168,85205v-1126,-432,-2165,-865,-3291,-1212c1511445,81569,1508067,80616,1509020,76979v9871,2771,19830,2944,30913,1819c1524866,71351,1509193,74815,1494386,72390v-18703,-3031,-37407,-6754,-54812,-12815c1412125,50050,1384069,45807,1355668,42343v-21995,-2598,-43036,-11170,-65290,-10478c1278602,32212,1267171,25977,1255222,30740v-1992,779,-5455,-3291,-8399,-3550c1226127,25544,1205519,25111,1184737,27623v-10997,1298,-22514,779,-33770,1125c1145338,28921,1139883,28488,1134514,30393v-2684,953,-5715,2771,-7793,-259c1124643,27103,1127847,25025,1129059,22514v3550,-7187,9352,-13509,9006,-22254l1125596,260v-7014,17145,-16106,33337,-20263,51608c1101956,66588,1103948,81395,1103688,96116v-87,5369,2857,8572,8832,6754c1117369,101398,1121872,100099,1120140,92912v-3204,-13335,-2684,-26583,87,-40092c1122478,41823,1128886,38533,1138498,37407v26583,-3030,53080,-4502,79836,-952c1237471,39053,1256780,37148,1276177,38793v28228,2511,55678,9611,83820,12296c1378874,52907,1397231,56890,1415502,61739v3810,1039,7966,1386,10650,4590c1425719,68753,1423988,68840,1422342,68926v-25024,953,-50136,1386,-75161,2858c1312372,73775,1277216,75334,1243879,85379v-15241,4589,-31000,8312,-46067,10650c1184131,98108,1171402,102264,1158154,105121v-12729,2685,-24246,9612,-37321,11257c1120400,116725,1119967,116984,1119534,117331v346,-433,606,-866,952,-1299c1119188,108672,1115378,106334,1109576,111702v-11863,10997,-23120,21475,-25544,39832c1081001,175087,1077971,198813,1087236,220634v9611,22773,952,44421,692,66415c1087755,309043,1083079,330950,1070524,350260v-6581,10045,-13595,18964,-25372,23726c1011295,387668,979516,406371,943755,415463v-8833,2252,-16539,7360,-23293,13508c906953,441267,893185,453303,877079,461876v-12901,6927,-19569,19743,-30739,28575c823047,508895,804430,532274,787718,556866v-4070,6062,-8140,13335,-17232,10045c765983,565265,765464,546995,768494,541193v8313,-15673,9439,-32731,9179,-49963c777587,486295,776548,481359,776894,476510v1558,-24072,-346,-47798,-3810,-71784c771525,393729,773777,380480,776548,368444v4156,-18357,8485,-36714,11343,-55331c791008,292937,801053,276918,812829,260898v10044,-13594,19829,-27709,27016,-43382c843482,209637,848851,202883,855259,196908v22860,-21302,38619,-47452,53080,-74901c920462,98973,932757,76200,948950,55072,961679,38446,974235,20262,982201,87r-17318,c955011,19396,942369,36974,931805,55938v-7707,13854,-20955,24765,-39919,25457c858289,82608,825212,84166,791268,78798,768841,75248,745375,71611,721822,73169v-8659,606,-17665,-3204,-26410,-5282c628304,52128,561109,36541,495387,15153,481099,10478,465686,9612,453217,l438063,v-259,4156,3118,5369,5975,6494c464734,14547,486035,20089,507683,25111v24678,5629,48923,13855,73082,21648c614016,57496,647787,65896,681990,72130v41997,7707,84340,13855,127029,16626c839845,90747,870845,91873,901412,85552v5368,-1126,6840,-520,5628,5022c902970,108845,892146,123912,880457,137073v-7014,7967,-21735,5109,-33078,5715c826510,143914,805382,141663,784600,145473v-2251,433,-4762,,-7447,3463c790315,151534,802611,151967,814214,149629v17925,-3637,36542,693,54033,-6148c870498,142615,873269,143914,874568,146339v1472,2771,-866,4502,-2338,6407c857337,171796,842530,191020,827376,209810v-3203,3983,-4676,8139,-6581,12642c816553,232583,812656,244706,804603,251200v-19396,15587,-24679,37581,-32039,58969c770746,315364,768754,319953,762520,318308v-15673,-4243,-32039,-173,-47798,-4329c707535,312074,700434,310169,693853,306705v-8746,-4676,-19136,-5455,-27622,-9005c644843,288694,621896,284711,600681,275186,551757,253278,507596,224617,470275,186084,454949,170238,440748,153266,429837,130060v52475,23379,107460,31778,156470,57409c586827,186517,587260,185651,587779,184698v-9698,-4762,-19310,-10044,-29268,-14287c516948,152833,474172,138459,431136,124778v-3983,-1213,-7360,-2771,-9958,-6581c399877,86071,379268,53427,354850,23380v-5109,-6235,-4070,-6581,1991,-12210c360478,7793,354677,3897,356148,l314239,v6840,17145,21994,28055,32211,42689c361344,63818,379182,83127,392084,105295v10391,17924,20175,36021,33164,52214c461097,202536,500322,243580,552883,269558v7707,3810,15846,6580,24505,10131c571067,287135,562495,290426,554528,293457v-17405,6667,-33424,15846,-49789,24332c496339,322118,487334,321339,478761,324283v-13075,4503,-26323,12123,-39572,12556c419446,337445,404813,349568,387321,354763v-6667,1992,-12469,7880,-17664,15153c362210,380221,350347,388187,339956,396760v-22167,18184,-54033,25284,-68320,51088c257868,472786,234661,484216,213533,498504v-11083,7533,-22600,15586,-33943,22860c171450,526559,163311,535565,155431,543098v-11690,11170,-25112,19830,-38447,28922c97675,585268,76979,593927,54812,598776,36888,602673,18271,603366,,605444v,4156,,8226,,12382c5975,618346,10218,624234,17318,622502v13941,-3377,28142,-5628,42170,-8399c105728,605011,151794,593581,199419,595745v12642,607,25458,5542,37754,4157c265574,596611,294409,596265,322291,589078v12210,-3117,23727,-3290,35936,1385c381866,599469,406977,600941,431916,603019v29267,2511,55418,-9698,82780,-16192c529071,583363,543272,579640,555135,569595v4069,-3464,10477,-4503,16019,-5888c573752,563014,577648,563014,579380,564486v3377,2858,-347,5975,-1559,8659c562235,608994,548986,645622,538596,683289v-953,3464,-3724,8139,432,9958c546649,696624,542406,699568,539981,703291v-9265,14201,-17665,29008,-21388,45547c511320,780963,496686,810404,485948,841231v-8745,25284,-12642,50569,-13335,76633c472007,941503,476943,964709,476250,988695v-866,30047,87,60960,12729,90314c495387,1093816,497552,1110355,504739,1125422v7879,16539,14201,33684,18010,51868c527425,1199717,532448,1222231,540847,1243705v3290,8400,2857,15760,-1212,23466c536431,1273319,534786,1279727,538509,1286395v5195,-1905,1126,-7447,6321,-9958c551411,1292802,557126,1309428,564833,1325101v7360,14980,14893,29181,4676,45633c569335,1371081,570201,1372033,570634,1372726v11777,-11170,11690,-10651,18617,5368c595746,1392988,596005,1407535,594360,1423641v-2598,24505,5369,48751,6581,73256c602413,1527031,616181,1553701,622675,1582362v347,1559,1472,2944,2425,4243c637309,1603750,649086,1621242,657485,1640465v8313,18963,19569,36022,30220,53600c694546,1705321,702685,1716838,703984,1729740v1126,11517,5888,19396,11950,28488c725459,1772429,736109,1785245,748579,1796588v23812,21821,52127,31346,83733,24332c856644,1815465,881755,1812867,904702,1801784v6148,-3031,13075,-4503,20176,-5282c957436,1792951,987570,1781262,1013027,1761432v36888,-28661,68147,-63731,104602,-93345c1136852,1652414,1152179,1633624,1178762,1631113v1212,-87,2338,-952,3464,-1126c1187941,1629121,1190539,1619856,1196773,1622800v7880,3724,-2165,11257,1905,16712c1203267,1637867,1206298,1634230,1207510,1629987v1992,-7100,5542,-7533,12469,-6667c1236605,1625311,1253230,1624879,1269942,1622541v38187,-5369,66935,-30221,99840,-46500c1391516,1565304,1404938,1543396,1426499,1531534v15673,-8573,25891,-25285,43468,-31866c1472998,1498542,1473604,1495598,1474817,1493000v2424,-5281,6407,-11256,11863,-11516c1493694,1481138,1490749,1488931,1492481,1493087v260,779,779,1472,1213,2165c1508674,1519930,1527983,1541232,1546774,1562793v21128,24245,54033,30653,81568,44248c1650856,1618124,1675448,1626437,1698481,1637694v36281,17664,67714,39745,87543,76373c1796415,1733204,1812694,1747578,1833303,1755804v24245,9698,46326,23033,67714,37667c1920154,1806546,1941715,1810876,1963622,1811309r,-11603c1945265,1798407,1928640,1789661,1912447,1780309v-23033,-13335,-44421,-29787,-70485,-37494c1833909,1740477,1826982,1735022,1821786,1729047v-14980,-17058,-33077,-30999,-44074,-51954c1767407,1657437,1746625,1647219,1728268,1635702v-35329,-22254,-75074,-35156,-113347,-51175c1562966,1562706,1527204,1525039,1502872,1475249v-346,-779,-779,-1472,-866,-2338c1498283,1439487,1478280,1411345,1471180,1378874v-2598,-11863,-9006,-23466,-18098,-31866c1443298,1338089,1436457,1327612,1430136,1316269v-3637,-6495,1385,-11257,2164,-17405c1437842,1308735,1443990,1318347,1448753,1328564v11863,25285,31605,42170,55851,54812c1516553,1389611,1527724,1397491,1539500,1404158v9698,5542,20089,8226,31259,10131c1591974,1417840,1606954,1432473,1620376,1448406v12902,15327,24592,31779,39139,45807c1678478,1512570,1701685,1518631,1726970,1519844v21733,1039,43555,-1472,65289,2251c1808105,1524779,1822046,1531187,1835641,1538980v8659,5023,13595,12210,12642,23293c1847071,1576128,1848803,1590155,1845945,1604010v-1645,8399,-606,17058,2598,25458c1853565,1642889,1857722,1656657,1862744,1670166v11430,30826,35502,49097,63125,64423c1938078,1741343,1950634,1747058,1963535,1751994r,-15154c1958860,1734156,1954184,1731472,1949335,1729653v-18098,-6754,-34810,-17318,-48924,-30566c1882833,1682635,1869498,1664104,1866987,1638127v-1559,-15586,-7966,-30826,-6754,-47106c1860752,1584527,1860752,1578033,1862225,1571538v4502,-19829,-1386,-34116,-18791,-45200c1816418,1509106,1786544,1504344,1755112,1507461v-11950,1213,-24160,780,-31260,-9871c1719522,1491182,1718657,1482090,1717358,1474297v-4243,-25544,-11863,-50223,-17059,-75421c1697268,1384242,1701858,1369608,1697355,1355234v-5975,-18703,-3723,-38359,-4849,-57496c1691900,1288300,1691986,1278688,1689476,1269683v-5110,-18185,-607,-36802,-520,-54726c1689043,1200410,1684366,1185430,1688956,1170103v3637,-12036,-4849,-26324,-1819,-38013c1691986,1113819,1684280,1096068,1689649,1077537v4676,-15846,1991,-33857,2251,-50915c1692160,1011209,1691900,995882,1691900,980469v,-3550,1299,-7533,-4503,-10304c1686618,989821,1681423,1008524,1686618,1027748v519,1818,-606,3983,-779,5974c1683414,1059526,1681942,1085244,1681423,1111221v-520,25631,4156,51262,-1299,76979c1677526,1200583,1683155,1213312,1682462,1226214v-2338,43209,-87,86504,5542,129107c1694151,1401907,1701338,1448579,1714240,1494040v953,3290,4590,7100,780,10217c1711210,1507288,1707227,1504171,1703503,1502612v-14114,-5975,-26237,-15240,-38966,-23639c1660814,1476462,1658302,1472911,1657263,1468062v-4675,-22427,-10823,-44767,-5628,-68060c1653107,1393594,1647306,1389178,1647306,1382511v-174,-22774,-520,-45547,-4070,-68234c1640032,1294188,1647219,1273839,1645141,1253230v-3290,-32038,-952,-64337,520,-96375c1646786,1132869,1646613,1108797,1647825,1083166v7101,5109,4676,13681,13682,19742c1649817,1058141,1647739,1015711,1651116,971377v9438,8659,4416,19656,8918,31259c1663585,991120,1663844,981854,1661766,973888v-3377,-12902,-2857,-26583,-8745,-38793c1650077,928947,1652155,921847,1653367,916738v3291,-13422,3983,-26670,4330,-40178c1657783,873529,1658649,870065,1663585,868507v4243,22600,11170,44334,12469,66242c1684107,936654,1679777,928168,1686965,929120v-6149,2945,5282,12989,-8054,12470c1676054,941503,1678132,945486,1679431,947305v2338,3290,6408,5368,7360,9698c1687484,960120,1687051,964450,1692073,963237v3724,-952,2511,-4676,2598,-7360c1695017,944793,1688609,935009,1688783,923838v,-2424,-2598,-3896,-5628,-3377c1679171,921154,1679691,918037,1679604,915699v-87,-2858,173,-3377,3983,-2858c1689822,913621,1687137,907300,1686791,904788v-2944,-21041,-6754,-41910,-14547,-61739c1672244,843049,1672331,843136,1672331,843136v-347,-3464,1039,-7361,-2512,-9958c1669386,818804,1665750,804689,1667222,790229v86,-1213,260,-2858,-347,-3637c1645574,762087,1648258,729269,1636915,701213v-3377,-8486,-3897,-18530,-13249,-25890c1621848,688917,1624619,700694,1628342,712470v-5801,-87,-4762,-4070,-6321,-6148c1620896,704850,1619164,704417,1617692,705370v-780,519,-1559,2511,-1213,3030c1624359,720177,1616739,734724,1624013,747280v6234,-8313,-2252,-17665,2684,-26584c1635702,736975,1637001,754640,1639945,771698v3204,18704,6581,37148,15414,54206c1657177,829368,1657523,832745,1656917,836555v-2684,17751,-5022,35589,-7620,54292c1637434,885825,1640292,872144,1633538,864264v-2598,-3031,2511,-3377,5368,-2511c1641504,862445,1644102,862532,1644535,859155v346,-2771,-1645,-3117,-4070,-2857c1635616,856817,1636135,852574,1634750,849803v-8659,-18357,-4590,-38273,-6754,-57410c1626610,780271,1630247,767715,1624186,755333v-7793,14374,2511,28834,-2425,43555c1613535,789276,1612496,777327,1611284,766330v-2511,-21821,606,-43902,-4849,-65723c1604703,693853,1599334,682683,1613362,678267v4157,-1299,2165,-7187,-1732,-10045c1595351,656446,1592407,639214,1590416,620597v-2511,-23379,8226,-42776,15153,-63558c1606262,555048,1606954,552623,1609292,552710v3117,173,3291,2944,3724,5368c1614401,565698,1609898,574271,1617865,583450v-1126,-16972,-2771,-31260,-693,-46067c1620289,515043,1627823,494434,1636741,474172v3638,-8313,2771,-16106,2252,-24852c1638387,438929,1636828,428192,1637867,418927v8746,7793,17665,16366,27190,24159c1684626,459278,1705668,472094,1731905,474605v10997,1039,13941,-5715,17665,-13249c1753033,454429,1751128,450446,1745153,445857v-6061,-4676,-4156,-16020,1905,-20522c1750349,422910,1751302,426027,1752947,427240v7014,5108,14893,12815,22600,11343c1793731,435119,1809923,448714,1827848,442739v3464,-1125,8139,-1299,9092,-5195c1837979,433214,1834429,430097,1831398,427240v-4243,-3984,-14634,-6408,-11690,-11690c1822739,410181,1831051,417108,1837026,418407v6408,1386,12729,3377,18877,5542c1861185,425768,1868285,424815,1869758,421871v8139,-15500,11689,-346,15153,2511c1889760,428452,1893224,434253,1898592,438323v4850,3637,8487,3204,13336,693c1917383,436245,1916170,432695,1915564,427846v-693,-6062,-6667,-15067,693,-17838c1922578,407670,1927687,416589,1931843,422044v8486,11257,13335,23726,12643,38533c1939203,459538,1939377,455208,1936866,453303v-2858,-2251,-3117,-9698,-8313,-6494c1925262,448801,1926821,454602,1929072,458239v10478,16712,20522,33424,34463,47625l1963535,455295v-5714,-12123,-10996,-24419,-14460,-37494c1948469,415463,1947343,412692,1945525,411480v-22081,-14720,-18184,-34550,-10824,-54725c1937818,348182,1939550,339436,1940935,330518v1299,-8486,-259,-17838,9006,-23380c1952365,305666,1952279,301943,1951413,299085v-7880,-26064,-11517,-53167,-17664,-79317c1946391,223145,1956349,231544,1963535,243234r,-44075c1959639,197427,1957041,194310,1953751,190846v-10997,-11516,-25285,-19569,-40005,-25284c1903701,161665,1898766,155258,1895388,146339v-1125,-2858,-4675,-5975,-1298,-8833c1896601,135342,1899372,138372,1901883,139585v8832,4069,17232,9698,28575,8485c1927341,142355,1920240,144434,1916517,138372v12382,866,22860,4243,32212,10651c1954011,152660,1958860,156730,1963535,161059r,-21301c1939723,129627,1915131,120967,1891406,107459v17491,-3550,30046,2338,42948,6062c1944053,116378,1953751,119149,1963535,121141r,-37494c1963189,83127,1963103,82261,1962843,81395v260,-173,433,-346,692,-519l1963535,48058r-86,xm1669819,833178v174,3463,-952,7273,2425,9871c1672244,848764,1672244,854393,1672244,862099v-8746,-10910,-6927,-22600,-11690,-35849c1665317,829801,1667568,831533,1669819,833178xm1654666,804863v-3117,-6755,-5802,-13595,-3983,-22254c1661420,786419,1660727,795338,1662199,802958v347,1991,-346,4243,-2771,4849c1657004,808413,1655532,806768,1654666,804863xm1802823,34810v14461,-7707,26497,-21302,46326,-16106c1857808,20955,1867853,16885,1877118,17751v23553,2165,44941,9525,60007,29354c1937472,47452,1937818,47885,1938164,48231v-259,-86,-606,,-692,-173c1937299,47798,1937212,47452,1937125,47192v-7706,-346,-15153,-693,-22859,-3637c1905520,40265,1895562,40525,1886729,45114v-11343,5888,-22426,12036,-33770,17924c1831918,73949,1808884,64164,1802044,41564v-866,-2511,-1646,-5456,779,-6754xm1868632,159414v2684,346,5628,1385,7101,4503c1874520,166428,1872788,169025,1870017,169372v-2943,433,-4069,-2338,-4416,-4849c1865342,162185,1864822,158894,1868632,159414xm1853998,165215v-14287,-5801,-29008,-9005,-43555,-12555c1806547,151707,1801784,150062,1801005,145559v-2338,-12382,-11777,-22773,-9785,-36195c1793125,96895,1784812,88496,1779357,79144v-3291,-5715,-6408,-11257,-7274,-18011c1797974,70312,1852699,139411,1853998,165215xm1830879,261245v4156,1125,8312,1905,5108,8053c1833736,273541,1833822,277524,1838065,281334v5109,4589,-2511,8832,-1904,13941c1830792,286443,1821786,279602,1825596,267826v1039,-2944,-1731,-8486,5283,-6581xm1833649,216737v-3463,-3117,-13075,693,-10824,-7100c1823778,204268,1822306,200718,1825250,199073v3723,-2165,5975,1298,8399,3377c1835814,204355,1837806,206433,1839797,208511v2858,3117,5629,7620,3117,10737c1840143,222452,1837200,219941,1833649,216737xm1821094,359525v-2858,1299,-4330,-1558,-6062,-3117c1803083,345238,1795896,330777,1787843,317096v-6235,-10564,-11257,-21908,-17838,-32298c1765502,277697,1767494,271809,1771910,266960v4589,-5109,8659,866,12729,2771c1788103,271376,1791220,276225,1795289,272415v2945,-2771,6928,-6235,3810,-11690c1797888,258560,1798493,255876,1802390,253625v12382,24245,14461,50482,18011,76373c1821440,337618,1824384,345151,1822912,353118v-346,2165,1039,5195,-1818,6407xm1797974,195263v1818,-1646,3983,-1732,5109,519c1806806,203142,1811915,209983,1813127,219854v-10910,-3204,-9785,-15153,-18010,-18876c1793385,200285,1796156,196821,1797974,195263xm1777106,192925v7273,19396,9351,39658,9005,60267c1786024,259253,1783167,260639,1778318,257868v-20263,-11517,-40958,-22687,-56025,-41304c1721081,215005,1719782,213187,1719350,211368v-6062,-26496,-13162,-52820,-22687,-80096c1712508,135428,1722034,145473,1730780,155171v8052,8919,16712,16799,25977,24159c1758662,180802,1761865,183053,1763251,182360v11863,-5715,11776,5023,13855,10565xm1705495,341255v-4330,-20003,-9612,-35849,-8746,-53167c1697442,274666,1695364,260985,1708785,251980v1299,-866,1819,-2771,2944,-3897c1715279,244186,1713028,234315,1721168,235960v6927,1386,14201,6062,16972,13075c1742902,261158,1745586,274060,1746366,287222v173,3810,606,7966,-5888,4243c1737274,289647,1735195,293890,1732858,296141v-11604,11863,-16193,28142,-27363,45114xm1721428,371995v-174,1905,-1472,3290,-3118,2597c1712942,372168,1713981,366886,1712162,361430v7101,1732,9698,4936,9266,10565xm1763164,74901v4157,2252,5889,5282,4676,9698c1767667,85205,1765502,85898,1764896,85465v-3896,-2511,-4589,-5975,-1732,-10564xm1682375,94211v2425,-4936,6494,-6061,11343,-4070c1697182,91527,1699780,90401,1700386,87197v2598,-12989,15413,-16366,22860,-24852c1727056,58016,1733117,59055,1733464,64597v692,11343,8832,18184,13854,26843c1755804,106074,1762904,121227,1763511,138459v260,8226,2338,16366,260,24592c1763078,165648,1762385,167813,1759268,167813v-2858,87,-5195,-952,-3984,-4243c1756930,158808,1753293,157942,1750609,156470v-17405,-9525,-29788,-25804,-47366,-34896c1698481,119063,1700992,116551,1703070,113780v2685,-3636,2771,-8485,779,-11689c1701771,98714,1697096,101744,1693632,101658v-4156,,-8486,4502,-12296,-780c1679345,98367,1681336,96289,1682375,94211xm1674409,124951v2165,-866,3897,952,5195,2424c1686878,135168,1688176,144260,1685752,156556v-6407,-9092,-11517,-16279,-12988,-25284c1672331,129020,1671378,126163,1674409,124951xm1683241,180196v3290,-3118,5109,779,6841,2684c1704629,198380,1705062,213014,1696749,232756v-3723,8833,-8399,16366,-13508,23986c1678306,264189,1674062,261591,1670512,255357v-433,-693,-519,-1559,-779,-2338c1665403,240983,1669473,227474,1665057,220980v-5023,-22514,7707,-31086,18184,-40784xm1664624,285837v-16106,-18358,-22514,-61567,-10564,-72477c1656658,237692,1669819,259773,1664624,285837xm1658909,191366v-2857,6927,-5802,13854,-12123,18357c1644189,207991,1641244,207991,1641244,204701v,-3117,11257,-18877,13595,-18877c1658563,185911,1660294,187989,1658909,191366xm1630160,142182v3464,-606,5629,2685,7101,5975c1635962,152400,1632931,154998,1628602,155604v-3377,433,-7620,-693,-7273,-4589c1621675,146512,1625658,143048,1630160,142182xm1588857,160973v8832,-260,12296,4675,12036,13421c1606262,171277,1613362,171537,1610851,162704v-866,-2944,2165,-3117,5022,-3030c1625918,160020,1635270,164523,1644535,152573v6407,-8226,7100,7620,12902,10478c1661766,165129,1658302,169545,1654146,170584v-4243,1126,-8053,3031,-13075,1819c1634230,170757,1626610,168419,1624100,180196v-1040,4935,-9439,5282,-15241,5368c1601932,185564,1594918,184439,1585913,190846v13594,-1125,24505,1732,35242,-3030c1628429,184612,1635096,182707,1630767,195263v-1039,2944,-433,6494,-607,9784c1629988,209637,1627736,210243,1623580,209204v-17578,-4416,-19656,-2079,-31000,13335c1584267,233795,1580977,246524,1575868,258820v-2424,5802,-6667,7880,-12036,9352c1560628,269125,1557078,270597,1554653,267653v-2251,-2858,87,-5715,1126,-8833c1558463,250594,1556905,241589,1557684,233016v953,-10824,3724,-16625,14720,-17664c1575262,215092,1579159,214572,1577686,210589v-1558,-4243,-4849,-866,-7186,c1566690,211888,1561927,215265,1559676,210416v-2425,-5196,3030,-7620,6754,-10131c1571106,197168,1577773,197860,1581930,192059v-4157,-3551,-14721,692,-12643,-10218c1571365,170151,1579418,161319,1588857,160973xm1563052,159154v2079,-693,4157,-1299,5802,346c1570759,161492,1569287,163484,1567729,164696v-7101,5802,-9958,13508,-11257,22340c1555173,195869,1548332,197168,1540885,197860v-19656,1819,-38792,6321,-57582,12296c1481311,210762,1479233,211022,1478107,214919v18617,-3810,36195,-7447,53773,-11084c1534305,203315,1536729,202969,1539154,202796v4676,-260,9265,-520,9438,6321c1548765,214659,1546774,216564,1540972,217690v-71697,13854,-136640,43728,-196648,84685c1343458,302982,1342939,304194,1342073,305233v3810,2511,7966,2251,10477,-173c1370215,288175,1393941,281680,1414289,269384v16193,-9784,34723,-16885,53427,-22427c1474730,244879,1481311,241242,1487892,237779v15500,-8140,32385,-11604,49357,-14894c1542271,221933,1547986,222106,1548246,229120v173,6667,1645,16279,-7014,17491c1507721,251114,1480445,271116,1449705,282460v-23379,8659,-44508,24678,-62605,43122c1378181,334674,1368310,342727,1357832,350087v-22081,15500,-38186,36628,-54119,57756c1298950,414078,1291590,412952,1286222,418148v-34637,33683,-67628,68493,-88929,112654c1196254,532967,1195388,535478,1191404,535218v-2684,-4156,-2424,-9525,-865,-13681c1196946,504565,1198505,486295,1204220,469323v6321,-18877,14807,-37408,24852,-54726c1245957,385503,1261803,355456,1286828,331816v16452,-15586,27449,-35675,42516,-52560c1348827,257435,1373332,247650,1401041,241848v23986,-5022,45200,-18443,68840,-25111c1459490,213273,1450138,217083,1441479,220807v-8226,3550,-16625,6494,-25025,9438c1412991,231458,1408661,234315,1406583,230245v-2078,-4070,3204,-5628,5975,-7793c1433253,205480,1459490,199765,1482523,187556v25631,-13335,53513,-19396,80529,-28402xm1534305,279256v-9439,-953,-15847,8919,-27277,6927c1514129,276918,1522008,271289,1531620,268345v3897,-1212,8400,-2944,9439,3550c1541925,277091,1539673,279775,1534305,279256xm1472998,290339v-2944,14115,-13855,17232,-21128,22774c1438795,323071,1426758,334587,1413683,344632v-12209,9352,-27882,14720,-37147,27449c1369782,381260,1358698,375458,1351598,382126v31259,-42257,73082,-69706,121400,-91787xm1347355,386109v-1645,4762,-5195,7880,-10045,9265c1335838,395807,1333587,394941,1334193,392950v1472,-4936,5455,-7534,9785,-9352c1345710,383858,1348048,384117,1347355,386109xm1442172,139238v6234,-2598,13595,2425,20522,-433c1464599,138026,1467023,139931,1466504,142355v-693,3378,-1819,5802,-6148,7707c1442345,158028,1420698,153612,1404072,166688v-3031,2424,-8919,952,-13076,2337c1364500,178118,1338263,188162,1310467,193184v-779,174,-1818,1126,-2252,953c1293149,185564,1285009,202796,1271761,203835v-13855,1126,-27622,7707,-40092,14980c1224482,223058,1216949,225743,1206731,225483v26324,-20003,53513,-35070,82694,-46326c1297478,176039,1305791,167553,1315229,176992v260,260,2338,-606,2945,-1386c1332201,156383,1354542,156037,1374717,151101v22254,-5368,45807,-2684,67455,-11863xm1224309,239510v-6148,2425,-11950,5196,-17491,8833c1173740,269990,1139363,289820,1109490,316057v-1819,1645,-3897,3723,-6495,2165c1099705,316143,1101783,313286,1102476,310602v1558,-6148,4676,-11777,9265,-15673c1134341,275792,1156595,255790,1185690,247044v18184,-5455,33684,-17405,52733,-20349c1239982,226435,1241454,225569,1243706,228167v-6408,3897,-12469,8659,-19397,11343xm1240329,241415v-347,260,-607,607,-953,866c1239462,242022,1239549,241762,1239722,241589v87,-174,346,-87,607,-174xm1115984,240723v-2511,1818,-5282,6234,-8053,2857c1104641,239510,1109923,237432,1112520,235441v10478,-7967,21042,-15760,32905,-21561c1148369,212408,1151573,211368,1152699,207818v6407,-1039,11689,-3896,14806,-9871c1184564,190933,1202142,185305,1219027,177252v13335,-6322,28922,-10651,44854,-10738c1220759,185564,1174952,198726,1136419,226868v520,1212,1039,2425,1559,3637c1156509,221846,1175299,213706,1193569,204528v18098,-9092,36455,-17232,56804,-20263c1199284,215265,1147243,244533,1105506,288088v-6234,-19050,-5022,-21648,24592,-51608c1123690,233795,1119967,237779,1115984,240723xm1271414,167207v17232,-11343,36975,-13248,56544,-15759c1310640,162185,1290291,161838,1271414,167207xm1104814,177425v20435,-8486,41736,-14201,62951,-20349c1201363,147291,1235652,151015,1269077,144607v17491,-3377,35935,-2165,56284,-3117c1314450,148417,1303626,148590,1293842,150235v-41997,7014,-80877,23120,-120102,38533c1169411,190500,1166899,193098,1167505,197947v-6927,346,-16365,-3117,-14893,9871c1137718,207212,1126981,215698,1117109,225050v-7014,6667,-9871,4070,-13248,-3031c1099272,212408,1098925,201843,1095981,191885v-1905,-6840,2512,-11862,8833,-14460xm790748,571500v9179,-6841,16106,-15413,22774,-24938c823220,532707,830234,515649,847725,508202v9698,-4156,13595,-14634,21215,-21388c913794,447329,964190,418148,1021253,400396v22687,-7013,40958,-21301,58276,-36801c1091392,352945,1094163,337705,1097280,319347v3897,10564,7966,9352,13162,4849c1140229,298133,1175039,279169,1206298,255183v9785,-7533,21388,-10044,32905,-12728c1239289,249901,1231669,253711,1229505,261591v6667,-519,8918,-5109,11776,-8572c1256780,234748,1272887,218555,1297825,212148v31346,-8053,60786,-22687,92652,-29528c1396798,181235,1402773,178291,1408748,184265v3204,3204,7187,-86,10044,-2078c1428664,175000,1438795,170498,1451437,173268v9438,2079,18964,-5368,30567,-433c1474903,179070,1467283,181841,1460096,184785v-17145,7187,-36022,13162,-48750,25891c1397664,224357,1378787,228687,1365625,242455v-8399,8832,-22167,9784,-33337,14807c1325967,260033,1319126,261505,1314537,267653v10911,4675,10477,6061,1818,14200c1289166,307484,1259725,330864,1238943,362556v-27623,42083,-59055,81829,-79577,128847c1164734,493222,1165601,488200,1167419,485169v14633,-24246,29181,-48491,43815,-72736c1212706,410008,1214351,407583,1215910,405245v1299,-1991,2424,-4762,5628,-2944c1224309,403860,1224049,406285,1222664,408623v-11257,18443,-17924,39312,-24159,59314c1190972,491923,1182919,516428,1185516,543358v1126,11603,-4675,25891,-13334,36715c1157980,597737,1148022,617307,1143953,639993v-4849,27536,-19310,52042,-37927,70918c1078403,738880,1045932,761827,1012421,783561v-24678,16019,-51868,24938,-77845,35935c907733,830840,877079,839759,846253,828588v-1039,-346,-2684,-1212,-3204,-779c828415,839412,814041,828069,799667,826943v-10131,-779,-20002,-4243,-30047,-6494c745201,815080,721216,782436,722515,757930v346,-5628,-3810,-11343,-5456,-17231c716020,737235,714029,732473,715414,730048v11517,-19310,3291,-41304,9092,-61393c727364,658697,729702,648566,737582,641292v6148,-5715,3723,-13941,7966,-20262c758277,602326,772564,585181,790748,571500xm751350,410960v-1819,-4329,-4763,-1298,-7188,-433c741998,411307,739400,413558,737755,410527v-1472,-2770,866,-4589,3204,-5628c744942,403254,748579,398665,753341,401695v4503,2858,5195,7967,5715,12989c759749,420485,756545,422477,751869,424209v-4936,1818,-9525,5195,-16539,2338c740785,423776,744942,422131,748665,419706v3031,-1991,4070,-5455,2685,-8746xm756372,381520v952,4589,1125,9178,-5975,9265c735070,391045,721043,400743,704677,396327v-5282,-1386,-10824,6754,-18790,6061c686839,395807,691342,394595,694892,393296v17405,-6494,34983,-12556,52561,-18790c753947,372254,755419,377103,756372,381520xm681903,428712v3291,-13768,32212,-24679,48665,-18444c715068,421611,696451,417715,681903,428712xm708487,444385v-16366,86,-30047,9525,-45893,8139c660256,452351,656879,453044,656619,449840v-173,-2944,2944,-6495,5196,-5888c675323,447588,687445,439795,700434,440228v2944,,5802,87,8053,4157xm578428,551065v-18444,-2252,-31953,8918,-46673,16712c522923,572453,513917,576609,503786,576003v-11170,-693,-21648,4329,-31259,7360c443778,592455,416502,587433,388620,582237v-22427,-4156,-45200,-12382,-67800,-5715c301337,582324,281161,579207,261938,585095v-8053,2511,-17319,1818,-25718,-260c229206,583103,221933,582237,215438,583883v-12209,3117,-23466,-87,-35242,-1646c166255,580332,152660,585095,138979,587086v-6149,866,-12123,1386,-19916,520c130146,578774,140277,570894,150235,562754v13335,-10824,26844,-21647,39919,-32818c207905,514783,229206,504825,247650,490278v9265,-7274,18790,-14721,25198,-23640c289474,443692,312507,429664,335886,415550v13768,-8313,25978,-17925,37061,-29874c385070,372514,399877,362556,417801,356581v18011,-5888,36455,-13508,54120,-17578c493742,334068,514350,325409,536258,321166v6321,-1213,12209,-4503,18270,-6928c556174,313546,556174,309909,559031,311381v1992,1039,2251,3290,2165,5369c561109,319780,559464,321079,556520,321339v-4416,260,-9006,173,-11863,5801c549766,330171,555394,329652,560157,328526v13681,-3117,27362,-5628,41477,-4676c607262,324283,611072,320213,611072,316057v,-4849,-5715,-4589,-9611,-4676c589598,311121,577562,312160,566045,308177v30999,-1732,63038,-16972,94384,7533c645016,315710,631768,315710,618432,315710v6495,5629,12210,9958,21475,5715c648480,317442,656879,324629,665624,325582v3204,346,5109,3983,6495,-3291c673418,315191,681903,319434,687619,320127v-5282,13681,-16626,10910,-26844,10997c639907,331210,619125,331124,598257,333462v16106,8832,32645,9698,49357,3896c650644,336319,652982,335020,656619,335280v19396,1385,38620,1039,57843,-3117c722601,330431,731693,335886,740352,330171v1905,-1212,8400,1819,8400,7014c748752,342034,744336,340995,741305,341255v-25198,2251,-50223,5801,-75507,7360c642678,350000,619731,347489,596611,348875v-10304,606,-22080,-693,-33250,-87c560070,348961,555654,348788,555394,344892v-346,-5196,4676,-3031,7447,-3464c570981,340302,580159,344112,589684,335020v-19656,-1212,-36281,1905,-53340,4243c537903,343593,542319,342380,544917,345151v-3724,1472,-7187,2858,-12209,4763c571933,354850,609860,352252,647527,356668v-23293,-1385,-44248,10131,-67714,10391c558338,367319,536604,373726,514523,373640v-5195,,-8745,6061,-14634,5195c499370,378749,497811,380913,498071,381433v693,1299,2251,3377,3117,3204c525953,379701,549419,394248,575310,389659v-6061,-7447,-16192,-866,-21474,-7706c570634,375631,588818,381087,605531,375718v15759,-5022,33250,-1905,48230,-10304c654800,364808,656359,363855,657225,364201v6841,3031,12816,520,19656,-866c684328,361863,692987,363422,701127,365240v6321,1386,14114,3118,19223,-4242c721908,358746,723987,359525,725459,361257v1212,1472,606,3031,-520,4330c721908,369050,718445,371562,714029,373207v-18617,6927,-38187,9438,-57670,12123c649951,386282,643630,385416,638695,391564v-2425,3031,-7707,953,-11863,433c612631,390438,598343,389053,582843,387494v1300,1992,1819,2858,2425,3551c587866,394162,595313,390871,594793,396413v-519,4849,-6581,3291,-10477,3983c563534,404466,541973,405678,522923,416502v1385,5369,5715,4157,8053,3204c556347,409402,583883,408623,609946,401522v11604,-3117,24159,-3117,36715,2425c622069,411826,598603,420312,574617,426547v-7273,1905,-16279,4503,-24418,86c547601,425248,544830,425161,541886,426114v-8573,2771,-17405,,-25544,173c496772,426807,477289,422650,457720,425854v-14461,2425,-29355,4070,-43729,-1818c408103,421611,403427,426893,397712,425681v48405,12642,98454,1559,147205,12729c523615,444558,502314,450792,480926,456854v-1126,346,-2598,519,-3637,173c438497,445770,399790,459971,361084,457113v-7360,-519,-14720,-86,-22167,780c379182,467851,420312,457633,461097,461876v-45807,20349,-92826,35675,-140797,48144c320820,515216,324283,514177,326708,513484v60354,-16019,119495,-35935,178983,-54725c537037,448887,568902,441094,601201,435206v3723,-693,7966,433,9871,-4936c611765,428452,616960,425854,618519,428279v6408,9698,14720,2078,21994,3463c636270,427586,629689,432435,624494,426460v13681,-2251,26497,-4329,39312,-6321c665624,419879,668395,419620,668828,422217v606,3118,-1991,4070,-4502,4763c658697,428538,652116,425421,646748,430097v3550,4589,9525,-433,14114,7447c634019,433128,612025,452178,586221,445077v-2685,-779,-5283,347,-6581,2425c573838,457027,565006,457633,555135,457200v-5196,-260,-10305,1559,-14202,6321c552883,457893,565525,464733,578081,459105v17232,-7793,37148,-5455,55158,-11517c635837,446723,638262,448108,639387,450533v1386,2944,-952,4502,-2944,5974c609687,476163,586913,501188,556174,515389v-4763,2165,-6928,6841,-9785,10737l546389,526126v-5196,4850,-12296,8140,-14201,18184c540587,539375,546822,535478,546908,526473v19916,-4676,34810,-17925,50396,-29788c609340,487507,621377,478068,632720,468024v5282,-4676,11516,-7793,17665,-7534c669088,461183,686320,453563,704244,450619v11517,-1905,26583,-3117,37234,-13595c743903,434686,756978,429751,760009,436072v3896,8139,5541,19743,-1819,27796c750310,472613,739054,478155,733945,489672v-1126,2511,-4503,2338,-6754,1645c714289,487593,700954,490018,686233,488806v22947,-15587,57497,-8573,71957,-39399c740093,446463,727018,457720,711691,459625v6234,,12382,-174,18617,86c732732,459798,735590,460490,735330,463694v-173,2425,-2684,2598,-4676,3204c711344,473133,691861,477809,673504,488373v-8659,4935,-21214,12815,-34463,9958c638089,498158,636357,501015,635144,502487v-14547,18098,-36021,28575,-51001,46240c582843,550372,580159,551238,578428,551065xm1640032,896389v8140,21042,9092,42430,3464,64251c1636482,939598,1632066,918470,1640032,896389xm1600720,786072v-346,-2771,-346,-6407,3550,-6667c1608253,779145,1610591,782262,1610158,785813v-1125,11343,5369,22427,693,34116c1609119,824172,1609898,829628,1613882,834130v3204,-5368,173,-10910,3290,-18790c1633105,853267,1627217,890588,1628169,927215v-9265,-8139,-9005,-18963,-10131,-29094c1617172,890414,1617951,882448,1617778,874655v-86,-3117,433,-7620,-4156,-7360c1609985,867468,1609898,871711,1610591,874308v5109,19483,2425,40005,7967,59488c1621848,945486,1620982,957436,1618817,969212v-1818,9785,693,18184,5975,27103c1630420,978218,1620462,959774,1629728,941763v7880,10131,5974,21128,7013,30653c1641851,1023072,1644708,1073814,1640638,1124816v-2684,34117,-4329,68234,-1818,102870c1640811,1255222,1637694,1283450,1637434,1311419v-173,14461,1386,28662,4417,42690c1644102,1364586,1640984,1374977,1641331,1385628v779,21994,3637,43728,5542,65549c1647046,1452909,1646959,1454554,1645228,1455333v-2252,1040,-3897,,-5109,-1991c1629208,1435677,1611977,1424853,1596044,1412731v-3983,-3031,-5802,-6754,-5369,-11690c1591541,1391516,1588684,1382337,1586952,1373072v-1212,-6754,-607,-12556,1385,-19137c1592061,1341640,1587905,1328911,1587385,1316442v-433,-10218,-1212,-20089,520,-30394c1588944,1280073,1589809,1273060,1583315,1266479v87,23293,-5801,44594,-780,66501c1584700,1342332,1583921,1352637,1580285,1362162v-4330,11343,3636,21388,4069,32211c1584527,1398010,1586779,1401993,1584008,1404938v-3551,3723,-8313,1125,-11344,-866c1563919,1398357,1553182,1399915,1544262,1395586v-5801,-2858,-14201,-5802,-6927,-15240c1537855,1379653,1537595,1377921,1537162,1376969v-13075,-33598,-3117,-67455,-2424,-101398c1535517,1238856,1540799,1203008,1545561,1166899v2425,-18703,5629,-37234,8140,-55851c1557511,1082127,1564612,1053379,1563226,1022292v-10304,17492,-5888,35849,-9525,52907c1545475,1114079,1539327,1153304,1535863,1192876v-4243,48578,-11949,96896,-9958,145906c1526425,1351511,1528503,1364067,1529715,1376709v260,2424,1905,5022,-693,6667c1526685,1384935,1524173,1383463,1522095,1382164v-32731,-21128,-60181,-46932,-74035,-84513c1443644,1285702,1439747,1273579,1437582,1261023v-779,-4762,-2164,-9957,3378,-13248c1442259,1246996,1443904,1245437,1442865,1243705v-8400,-13941,-434,-26756,4069,-38879c1456026,1180148,1454987,1154084,1459143,1128799v1646,-10218,1646,-20522,10565,-27795c1470314,1100484,1471526,1099618,1471353,1099272v-4503,-13076,11430,-15500,13075,-25285c1486160,1063336,1492048,1053465,1497504,1045758v11603,-16192,19309,-34116,28575,-51261c1533006,981768,1540539,968952,1543483,954318v520,-2424,779,-5628,2425,-6840c1562187,935615,1559676,915179,1567902,899766v952,-1818,1299,-3896,2251,-5715c1571972,890414,1574050,884873,1578379,886431v5369,1905,1992,6408,347,10218c1576907,900805,1577340,905481,1579072,911543v3291,-10824,3723,-20436,5109,-29961c1587818,856644,1593706,831879,1597343,806768v1212,-6928,4329,-13509,3377,-20696xm1621329,372168v-5456,59921,-20263,117763,-36802,175346c1579851,563707,1580717,581631,1575522,597564v-4936,15067,1818,27189,4329,40438c1582535,652116,1587298,665798,1589116,679998v1646,12729,4417,26151,3118,38360c1589983,739486,1597083,761740,1587818,781570v-10218,21907,-8833,46066,-16885,68147c1568075,857423,1567902,867468,1562706,872663v-9784,9698,-9005,24332,-18703,33511c1540626,909378,1539846,913967,1538461,918297v-11257,35242,-24678,69099,-44335,101138c1482090,1039004,1469708,1059007,1459750,1079702v-9266,19310,-16366,41304,-16626,62865c1442691,1180407,1424421,1213052,1416801,1248641v-4590,21388,-9092,42170,-4936,64337c1414982,1329517,1428750,1337743,1436890,1350299v1991,3030,5282,5282,7187,8399c1462348,1387273,1470920,1419745,1478367,1452130v2511,10824,-4503,21647,-12209,31086c1459057,1491788,1450051,1496810,1441479,1503132v-18444,13681,-35762,28748,-53686,43122c1357313,1570586,1324668,1591368,1287780,1604789v-20522,7447,-41563,7707,-62778,2338c1217728,1605309,1216689,1602711,1219546,1596044v12556,-29268,25805,-58276,36369,-88323c1260418,1494905,1264661,1481484,1267951,1467976v2424,-10218,9438,-19830,12902,-30394c1281459,1435677,1283277,1434119,1283451,1432214v3031,-25891,12469,-50396,18876,-75334c1308649,1332201,1312112,1306397,1322417,1282758v2597,-5888,3723,-11603,3463,-17838c1325707,1259205,1325274,1253490,1327266,1247862v12295,-35762,15673,-73429,23119,-110144c1357659,1102043,1364760,1066454,1372813,1031038v7446,-32558,13161,-65723,21907,-98021c1399829,914313,1404332,895177,1415415,878292v7707,-11690,9958,-25978,13682,-39399c1435331,816466,1448493,796550,1452390,773257v692,-3983,3030,-7620,86,-15760c1440180,791354,1431781,823480,1415069,852314v5629,-33857,16799,-66069,26410,-98800c1433772,757064,1432647,764425,1430829,770399v-7014,23813,-16712,46759,-21822,71351c1406496,853613,1404591,865649,1401647,877253v-4935,20002,-9438,40870,-17751,59314c1372033,962978,1362941,990513,1350472,1016577v-1818,3810,-2684,7707,-2338,11863c1354022,1028180,1354801,1023938,1355840,1019262v1992,-9612,6842,-18098,12123,-27623c1371513,996228,1371254,1000298,1370042,1003242v-11171,27190,-10045,57064,-18964,84686c1344757,1107584,1347009,1128972,1340514,1148282v-11430,33944,-11777,70225,-23379,103996c1315229,1257906,1310986,1264487,1316788,1270808v433,433,347,1905,,2252c1306311,1282238,1310900,1296439,1305272,1307263v-4070,7707,-7794,15413,-4417,24592c1301635,1333933,1301462,1337570,1300076,1338955v-10824,11257,-6754,26670,-11690,39226c1283277,1390996,1280680,1403725,1280680,1417233v,1126,-520,2685,-1386,3378c1261543,1435937,1265526,1459836,1256434,1478540v-12902,26497,-17405,56371,-31519,82175c1218594,1572318,1214697,1584354,1210108,1596303v-2078,5456,-4935,9439,-11690,8313c1195907,1604183,1193569,1604876,1191491,1606608v-13768,12036,-28921,20435,-48144,17838c1140836,1624099,1137718,1624619,1137026,1627216v-4849,18964,-22514,26757,-35070,38187c1073641,1691120,1044979,1716318,1017357,1742815v-13075,12556,-30826,19483,-47019,28142c945833,1784119,918816,1781348,893618,1788795v-19569,5802,-38013,15846,-59055,16972c832139,1805853,829801,1810356,827290,1806373v-2078,-3290,1558,-5022,2857,-7360c839326,1782301,850583,1766368,856904,1748617v8572,-23986,19310,-47106,29354,-70312c903663,1637780,918643,1596390,933364,1554913v1039,-2944,1039,-6321,1905,-12036c925657,1554913,922540,1567209,918037,1578812v-10478,26757,-19916,53946,-31606,80183c866342,1704109,852055,1751907,824519,1793644v-7447,11257,-15240,15327,-28749,11344c776201,1799273,760442,1787756,744422,1776239v-2165,-1558,-3637,-4416,-4849,-6927c736975,1764203,735850,1757969,732213,1753812v-22167,-25371,-14547,-53946,-9179,-82088c726931,1651202,730221,1630247,737408,1610851v9872,-26497,15067,-54120,23640,-80876c769620,1503132,777067,1475942,786332,1449185v6754,-19656,15933,-38186,21042,-58881c812656,1369176,822700,1348653,831446,1328305v2858,-6754,11257,-11171,15154,-18617c854133,1295227,862705,1281372,867641,1264314v-7533,2598,-7966,9265,-12123,13681c851102,1273579,853787,1269683,855518,1265786v14115,-32298,26237,-65549,43209,-96635c902277,1162743,904182,1155383,906520,1148455v866,-2511,2512,-6148,-1385,-7273c902018,1140316,899506,1143520,898987,1146117v-7187,33251,-28229,60441,-39399,92046c848505,1269769,834390,1300249,820709,1330816v-5802,13075,-9439,27709,-13768,41737c798628,1399655,787458,1425633,777673,1452130v-7187,19396,-14287,38966,-19483,58968c752648,1532486,743210,1553095,739486,1574396v-5714,32818,-21907,63384,-20348,97848c719484,1679604,714289,1687137,711171,1695883v-16971,-20955,-31778,-41304,-42343,-65463c662854,1616825,656705,1602105,647007,1589896v-11430,-14374,-19656,-31866,-22254,-48751c620511,1513782,610553,1486939,613150,1458624r87,87c613237,1458711,613237,1458624,613237,1458624v,,,,-87,c607868,1445549,609427,1431608,610206,1418359v953,-17924,1559,-35762,-7446,-51262c593494,1351165,589251,1335751,595659,1318174v-2771,4242,-5455,8485,-8313,12901c569076,1306051,559724,1277909,556953,1247862v-953,-10132,6841,-19310,12556,-26843c575397,1213225,576522,1205259,578428,1196773v-10305,10391,-14808,25025,-24419,35329c539288,1220326,547428,1203441,543012,1189240v-9265,-29788,-20869,-58796,-30653,-88410c503007,1072428,494174,1043767,493915,1012940v-260,-33510,-3983,-67021,-5542,-100618c487334,890934,487767,869546,499283,850063v4849,-8226,8227,-17058,7534,-26930c506730,821575,506644,819150,507510,818371v16625,-14115,14980,-36109,20868,-54120c532708,751176,540760,738707,541280,723034v260,-7966,11603,-18530,17751,-28055c561196,691602,568383,690649,565352,685021v-3463,-6495,-7447,2424,-11776,779c550632,681297,555048,678353,556260,674803v1212,-3464,3724,-6668,4330,-10131c567517,623541,590204,588818,607002,551757v2425,-5282,5975,-10391,13595,-10997c625793,540327,630815,537383,630728,530369v,-3636,2598,-6061,5455,-7706c654281,512012,671599,503353,694892,505691v19050,1905,39312,260,58882,-1905c762000,502920,762260,504825,760788,510973v-2511,9958,-4589,20003,-7620,29787c749358,552883,755333,565352,751263,577561v-779,2252,1472,6235,-866,8053c736023,597131,734637,615835,725199,630209v-12469,18876,-14980,41390,-17924,63384c704071,717579,703205,741565,707188,765550v5455,33251,22687,56977,65290,69446c785899,838893,799754,843222,814128,843309v5542,87,8832,2944,8226,13248c828242,844175,835516,847552,842010,847985v41997,2857,81222,-8486,120188,-22341c999692,812396,1031991,789796,1064895,768668v14981,-9612,25978,-25285,38966,-38100c1106719,727710,1110095,725372,1113300,722774v18184,-14807,29873,-34030,36454,-56111c1163349,621030,1187681,580419,1209762,538769v5974,-11171,13508,-22427,23812,-29614c1251585,496599,1266392,480580,1277736,463088v15153,-23293,38446,-33164,59921,-46759c1359131,402821,1382078,390871,1401041,374333v26324,-22860,55938,-39399,86072,-56025c1495945,313373,1501400,303068,1511185,299431v12036,-4416,23639,-15932,37494,-1472c1554047,303501,1557164,292677,1563052,290772v2339,23813,-14547,46673,-2250,70052c1576821,357447,1578206,358313,1582795,376238v1819,7100,3118,14374,4850,21561c1588510,401522,1587558,407064,1593533,406977v5455,-173,8139,-5195,7966,-9438c1601066,386369,1608513,378749,1612583,369570v1385,-3204,2424,-6668,6754,-4936c1622887,366106,1621588,369137,1621329,372168xm1633624,258128v-2597,18790,-8659,37147,-6148,56630c1629208,327833,1620809,338051,1615007,348788v-4069,7534,-8832,14807,-13681,21908c1599248,373640,1595611,379268,1592580,371821v-5888,-14633,-9958,-30047,-18963,-43382c1572664,327054,1573530,324456,1573530,319607v4416,-18444,9352,-39485,26237,-55245c1605482,259080,1610851,253365,1616479,247910v4503,-4416,10045,-3983,14894,-1645c1636655,248776,1634317,253625,1633624,258128xm1638127,377017v-3983,606,-2771,-4070,-2857,-6668c1635096,365414,1634837,359439,1640898,358313v4589,-866,3291,4416,3896,5888c1645228,370955,1643755,376064,1638127,377017xm1642630,352685v-4243,-2252,-866,-5715,-260,-8659c1642803,341601,1643236,339003,1645574,337618v8399,-5109,7966,-12815,5801,-20695c1649817,311208,1649990,305579,1650336,296660v5716,7794,10131,13076,13768,18964c1667482,321079,1672590,326275,1662026,331643v-5282,2685,-7273,11517,-11257,17145c1648951,351299,1646267,354590,1642630,352685xm1719782,459711v-7793,-5109,-19050,-1991,-28402,-9525c1677613,439016,1663065,428885,1652068,414684v-3204,-4157,-5455,-9006,-2857,-14721c1652674,392257,1653367,384031,1652414,375805v-2164,-19570,9872,-32126,21821,-44595c1680470,324716,1686358,326275,1688696,334934v3031,11430,8226,21821,6668,35069c1692939,390612,1704023,408623,1713981,426200v4589,8227,8832,16626,13335,24939c1730952,458152,1727662,459971,1719782,459711xm1809144,430184v-1992,2511,-4935,2597,-7793,1645c1784812,429404,1766455,430530,1756064,413905v-6148,-9785,-13249,-18964,-17232,-30134c1735715,375025,1731212,366626,1726623,358486v-4676,-8399,-2944,-27709,3204,-35415c1733637,318395,1734330,311641,1739439,307658v2251,-1732,4502,-4330,7533,-2512c1749570,306705,1748098,309389,1747751,311814v-4069,27969,7620,49876,26844,68840c1780050,386022,1786371,390438,1786457,399790v,6321,8226,7187,11690,11863c1800831,415290,1804641,417974,1807326,421611v1732,2165,4503,5109,1818,8573xm1842655,404206v-173,953,-1299,2079,-2165,2512c1830272,410701,1800312,396153,1794597,383944v6667,-606,10564,3464,15067,6841c1814859,394681,1820228,399098,1826202,390785v3810,-5282,8227,-433,11690,1732c1842135,395114,1843781,399357,1842655,404206xm1864562,402561v-3117,347,-3896,-1905,-4243,-4416c1848283,394508,1843953,381953,1834689,374679v-5023,-3983,-867,-19570,-867,-30307c1839711,345238,1841703,348095,1842655,351819v606,2338,606,4676,3030,6321c1858847,367145,1864476,382472,1860319,398058v2165,347,5023,-692,6062,2252c1866554,400829,1865255,402475,1864562,402561xm1880928,406804v-2858,1472,-5455,-1818,-5455,-5022c1875473,384810,1866987,370263,1861964,354763v-952,-3031,-2943,-5888,-606,-9092c1881967,360478,1897727,388620,1898333,413039v-6321,-3204,-9872,-10045,-17405,-6235xm1918595,349135v-7620,-10132,-5455,-22427,-8399,-33425c1909503,313026,1912360,311381,1914785,310775v3983,-953,4589,2684,5715,5109c1925869,327314,1917383,337791,1918595,349135xm1912101,214659v10044,9092,13161,18357,14720,31086c1916084,237086,1914871,226955,1912101,214659xm1926734,183226v-20781,87,-21734,-346,-25804,-12642c1909243,176905,1920846,172662,1926734,183226xm1903961,352685v3377,8313,5802,17058,8486,25284c1911754,382039,1910889,386195,1906905,386888v-3204,520,-5715,-1905,-7187,-5455c1896514,373900,1893051,366539,1889241,359352v-4503,-8486,3723,-10131,7447,-12815c1902749,342294,1902836,349914,1903961,352685xm1895648,279429v3984,4676,4850,10304,4157,16279c1899372,307311,1896255,318222,1891146,328613v-1559,3290,-3031,7706,-7360,7187c1879369,335280,1876079,330344,1876166,327140v346,-13161,-8140,-21994,-14115,-32038c1857548,287568,1855297,280901,1865515,275879v8312,-4070,2251,-9439,952,-14548c1865601,257781,1860666,253625,1865428,250594v3637,-2251,6581,2338,9006,4936c1881707,263323,1888721,271376,1895648,279429xm1893743,225483v-4676,5801,-7706,-3464,-12988,-3550c1877291,236133,1897987,241242,1893743,256829v-8832,-8746,-16885,-16799,-25024,-24765c1865515,228946,1864476,225743,1869325,223318v8486,-4243,6408,-8832,1125,-14288c1867074,205567,1864562,201324,1860060,195349v14374,1126,22513,7707,29440,15933c1892964,215352,1897553,220807,1893743,225483xm1866554,66415v16019,-14547,50223,-16365,60180,-2597c1906126,59401,1886989,68147,1866554,66415xm1954704,98627v-780,3117,-1819,5888,-5629,4589c1934441,98108,1918335,100878,1902402,94644v13422,-12989,38361,-13855,50916,-3464c1956435,93778,1955396,95856,1954704,98627xm1948296,75854v3810,-2512,6754,-1819,9438,1905c1953924,80356,1950980,79837,1948296,75854xm1545042,417715v-8746,13594,-21388,23639,-32385,35155c1501054,464907,1491702,478588,1481138,494088v7273,-953,9005,-5196,12209,-7534c1502872,479540,1506422,467764,1514475,459971v12729,-12296,24245,-25631,36368,-38360c1552575,419793,1554134,417628,1551536,415290v-3723,-3290,-5022,173,-6494,2425xm1540712,678007v1992,,3724,-866,4849,-5715c1545475,672292,1544003,671686,1542444,671339v-2771,-692,-3290,1213,-3464,3291c1538807,676015,1538461,678007,1540712,678007xm1672331,740179v-1213,5196,-2252,10391,-3897,17665c1668521,757671,1667482,759922,1670252,760788v2512,779,3637,-953,4157,-3204c1675621,752388,1676660,747280,1678045,742171v693,-2598,953,-5282,-1818,-6235c1672504,734464,1672850,737928,1672331,740179xm1092344,1196254v-9871,7013,-11170,18270,-14633,28488c1089574,1218594,1089054,1206558,1092344,1196254xm1086023,1624446v-3810,4762,-7793,9438,-9178,15672c1076239,1642889,1076325,1644968,1079529,1645747v779,-260,2165,-433,2165,-779c1082733,1637607,1088275,1633278,1092691,1628169v519,-606,-606,-3117,-1559,-4243c1089487,1622108,1087669,1622454,1086023,1624446xm1069138,1652414v-5195,7794,-10304,15760,-15240,23726c1052773,1678045,1050694,1680643,1053639,1682548v2424,1559,5022,-87,6754,-1645c1068532,1673283,1071130,1662632,1075979,1652761v-520,-866,-866,-2338,-1732,-2771c1071822,1648951,1070177,1650856,1069138,1652414xm1099445,1605222v173,-259,519,-519,606,-866c1100051,1604097,1099791,1603750,1099618,1603404v-86,606,-173,1212,-173,1818xm1066714,1257040v7360,-6927,5974,-17491,10650,-25890c1065155,1240155,1062124,1247948,1066714,1257040xm1042641,1430136v-5282,2684,-3117,8659,-5455,12815c1036060,1444943,1036060,1447627,1037965,1450051v3377,-173,4503,-1818,5542,-3550c1046278,1441739,1047144,1436716,1045499,1431434v-173,-692,-2165,-1558,-2858,-1298xm1101870,1597862v18530,-23120,24851,-51175,35156,-77499c1145251,1499495,1146377,1476288,1156249,1455766v2338,-4762,260,-8226,-3810,-10997c1134341,1496031,1125768,1549544,1101870,1597862xm1094076,1188893v173,1732,1992,2858,3551,2078c1101696,1189066,1102822,1185430,1102389,1179801v-5628,1386,-8832,3810,-8313,9092xm1165081,1060565v,,,,,c1165081,1060565,1165081,1060565,1165081,1060565v,,,,,c1165081,1060565,1165081,1060565,1165081,1060565xm1488585,631767v15413,-14807,18357,-35675,26237,-53946c1502612,594273,1491962,611332,1488585,631767xm1158327,1065068v-9958,26324,-27363,48405,-40351,73083c1111827,1149841,1106199,1161704,1104727,1175125v19050,-31259,37148,-62865,54639,-94817c1162570,1074507,1166380,1068099,1165081,1060652v-3031,346,-5629,1212,-6754,4416xm1477241,498071v-3204,-2251,-7620,519,-9525,3550c1453515,523702,1436284,543618,1421130,564919v-25544,36195,-45720,75854,-67454,114473c1339995,703551,1326227,727797,1314624,752908v-9959,21475,-18878,43555,-27970,65376c1278862,836901,1270375,855691,1262582,874395v-19656,47279,-45806,90834,-71091,135082c1181966,1026016,1169324,1041169,1165168,1060479v4069,173,6667,-1386,8745,-5196c1186036,1032943,1198505,1010689,1210887,988522v1386,-2511,780,-8053,5456,-6494c1220759,983500,1216343,987656,1216862,990600v174,1039,-606,2338,-1039,3464c1203960,1023678,1192097,1053205,1180061,1082819v-11517,28489,-20609,58016,-37147,84340c1140836,1170536,1138757,1177896,1142481,1177636v8918,-606,6580,7967,10304,10564c1158933,1183784,1152092,1177983,1157201,1172354v14634,-15932,21042,-37407,33944,-54985c1198159,1107844,1200930,1095115,1208463,1085157v14201,-18876,21474,-41477,32818,-61912c1247256,1012421,1258686,1003848,1260504,992332v2078,-13422,8919,-23380,14894,-34377c1296613,919076,1320945,881755,1336185,839759v692,-1905,1558,-4070,3030,-5282c1348654,826770,1352810,815253,1356793,804949v3118,-8226,11950,-14894,8659,-25717c1299556,895263,1238077,1013633,1174346,1133302v-7706,-20262,7187,-31866,12036,-45027c1193310,1069484,1200410,1050001,1209502,1031558v7793,-15760,12815,-33078,19223,-49617c1237211,960120,1246910,938559,1251931,915439v520,-2251,2685,-4156,3291,-6494c1259725,892233,1276697,880716,1274705,861406v-346,-2944,2078,-2684,3637,-3810c1292543,848071,1298777,833178,1304405,817938v174,-606,-519,-1472,-779,-2252c1296613,814907,1299556,810664,1300163,806681v4935,-29354,27103,-50656,36022,-78538c1341553,711258,1351511,694459,1362854,679479v11604,-15413,15500,-35156,27710,-50396c1395413,623022,1402686,617133,1403985,610293v3724,-20003,20089,-31606,29181,-47972c1444337,542319,1460875,525260,1475076,506903v2165,-2511,6755,-5628,2165,-8832xm1157548,1161011v-1386,-173,-1906,-1299,-1213,-2511c1156595,1157980,1157807,1157547,1158327,1157807v519,260,693,1299,953,1992c1158760,1160318,1158067,1161098,1157548,1161011xm1149754,1196167v87,-1645,347,-3637,-2165,-3377c1146810,1192876,1145685,1194435,1145598,1195301v-87,1385,520,3983,1126,4070c1148715,1199717,1149235,1197726,1149754,1196167xm1303713,815773v-87,,-87,87,,c1303626,815860,1303626,815860,1303713,815773v,87,,87,,87c1303626,815860,1303713,815860,1303713,815773xm1312978,807114v14028,-17578,17491,-40525,30480,-58536c1349000,740958,1355148,733685,1358785,724853v1299,-3291,2944,-6495,-1213,-10478c1346229,733512,1335318,751782,1324495,770053v-2511,4243,-4849,8659,-6754,13162c1313151,794125,1305012,803477,1303713,815773v5455,-346,6494,-5195,9265,-8659xm971290,1022033v-433,-780,-779,-2338,-1558,-2598c966874,1018482,965229,1020214,964017,1022639v-5629,11343,-11430,22600,-16885,33943c945919,1059180,942542,1062903,947565,1064549v4242,1472,5455,-3031,6321,-5889c957523,1046884,962372,1035800,969472,1025669v779,-952,1126,-2164,1818,-3636xm670214,1048183v,,86,87,86,87c671166,1047404,671946,1046624,672812,1045758v,-86,86,-173,86,-346c672812,1045499,672812,1045585,672725,1045585v-866,953,-1732,1732,-2511,2598xm670127,1048356v,,87,-86,87,-86l670127,1048183v87,87,,87,,173xm605531,1005753v-5283,-3550,-7101,2858,-9785,6235c580938,1030518,565785,1048789,551151,1067493v-7706,9785,-19829,16712,-21907,33164c536604,1097107,539894,1092258,543878,1087928v13421,-14807,22687,-32818,37407,-46759c589338,1033549,595659,1024197,602500,1015365v2251,-2771,8745,-5802,3031,-9612xm608907,1000818v13076,-3464,16626,-12210,19483,-25025c619904,984366,611419,989215,608907,1000818xm619818,865043v-7707,1559,-12123,5629,-17665,16020c611245,880197,614882,876906,619818,865043xm626918,1115810v1819,,2858,-606,3724,-1385c643544,1102216,647527,1084205,659563,1071216v5542,-5975,10824,-13508,10651,-22773c649865,1067146,636097,1090006,626918,1115810xm689783,900459v-12555,14461,-25024,29094,-36714,44334c649605,949296,642851,952240,643630,960726v5715,-260,7707,-4416,10738,-6927c670647,940031,678007,918903,694373,905221v2684,-2251,7706,-4416,4069,-8399c694459,892579,691688,898294,689783,900459xm672812,1045499v9871,-12383,23119,-22687,26323,-39399c685194,1015798,676362,1028873,672812,1045499xm883054,1233574v,,,,,c883054,1233574,882968,1233574,883054,1233574v-86,,,,,xm882968,1233661v86,,86,,,l882968,1233661v,-87,,-87,,xm981681,838546v-8659,1386,-11343,6668,-14807,14201c975100,850063,978910,845907,981681,838546xm724333,868767v433,-1819,693,-4503,-2165,-4763c721043,863918,718705,865476,718618,866429v-606,5888,-6841,8832,-8746,17837c717319,878725,722601,875434,724333,868767xm706842,1000991v19050,-29614,38966,-54985,56803,-81742c747540,927908,708314,984798,706842,1000991xm1473172,453044v952,-1213,-1040,-2944,-2858,-2771c1463993,450619,1460096,454256,1458191,460144v-87,260,260,693,780,1732c1465378,461963,1469448,457546,1473172,453044xm764684,914746v8833,-952,10218,-5455,10998,-12209c769274,904875,768408,909811,764684,914746xm875348,1251672v1385,-6495,9611,-10305,7706,-18011c872577,1236518,873356,1243879,875348,1251672xm1209329,1192617v4243,-4503,8053,-9266,7620,-15760c1206298,1178502,1211147,1186988,1209329,1192617xm601374,1310640v4070,-346,5022,-3810,6581,-6581c627178,1269683,646661,1235479,665538,1200929v7793,-14287,18877,-26929,22427,-43468c687965,1157461,687272,1156768,687272,1156768v-1385,1472,-3204,2684,-4156,4330c668828,1185343,653848,1209329,640513,1234094v-13508,25198,-29008,49356,-39832,75940l600681,1310034v-2944,1732,-4329,4243,-4589,7620c600508,1317308,601201,1314190,601374,1310640xm596092,1317567v-87,,-87,,-87,c595919,1317741,595919,1317914,595832,1318087v87,-173,173,-260,260,-433c596092,1317654,596092,1317567,596092,1317567xm692814,1152352v2944,-3897,6408,-7360,7447,-12383c704937,1132869,712470,1127241,712210,1117542v-8399,4763,-10824,13076,-12729,21648l699828,1139536v-173,-173,-347,-346,-347,-346c693074,1141008,692641,1146291,692035,1151573r346,346c692208,1151746,692035,1151573,692035,1151573v-3118,259,-4503,2164,-4849,5108c687186,1156681,687878,1157374,687878,1157374v3118,-260,4590,-2165,4936,-5022xm764338,1038225v,,-86,,-86,87c764252,1038312,764252,1038398,764252,1038398v,,86,,86,c764338,1038312,764338,1038312,764338,1038225xm712384,1117369v-87,,-87,,-174,c712210,1117456,712210,1117456,712210,1117542v87,,87,-86,87,-86c712384,1117456,712384,1117369,712384,1117369xm719311,1111308v14028,-20955,25025,-44075,42689,-62519c764858,1045845,763905,1041948,764165,1038398v-1992,347,-3723,953,-4936,2858c749358,1056149,738188,1070437,729962,1086196v-5542,10565,-16713,18011,-17578,31087c716367,1117283,717579,1113905,719311,1111308xm1474383,608215v,,,,,c1474383,608215,1474297,608215,1474383,608215v-86,86,-86,86,,c1474297,608215,1474383,608215,1474383,608215xm660083,826943v-12902,1299,-13768,17838,-25805,20782c643977,849803,659650,836468,660083,826943xm634192,975273v3637,-1818,6927,-4243,5369,-10390c634365,965662,631854,968519,631161,972762v-346,1905,1386,3291,3031,2511xm1348134,1028354v,86,,86,,173c1348134,1028527,1348220,1028440,1348220,1028440v,,,,-86,-86l1348220,1028440v,,,-86,,-86c1348220,1028354,1348134,1028354,1348134,1028354r,xm1321118,1074160v-7101,15067,-11171,31779,-24159,45287c1294448,1109922,1301808,1105333,1302934,1098492v5715,-35675,18184,-69619,27622,-104342c1337657,967827,1350126,942975,1353330,915526v173,-1472,1299,-3031,2251,-4330c1368137,894311,1375583,874741,1383723,855605v5801,-13595,10218,-27709,19483,-39659c1407536,810318,1409267,803997,1405111,796550v-4849,4676,-5022,10391,-7187,15153c1396279,815513,1395845,822527,1389785,819670v-4677,-2165,-2252,-7967,-434,-12123c1394720,795078,1400955,782955,1405197,770140v3551,-10738,11430,-20955,7274,-33425l1412558,736802v173,-346,346,-693,519,-952c1412904,736109,1412644,736456,1412471,736715v-4243,-3896,-173,-8399,1818,-7966c1426672,731174,1427365,718705,1428577,714375v7101,-26237,21042,-48924,33771,-72390c1467023,633239,1476548,625966,1470573,613930v-519,-1040,2425,-3724,3810,-5629c1473864,606396,1473951,603366,1472738,602759v-2771,-1472,-2771,1646,-3550,3291c1458797,627784,1448493,649432,1438016,671166v-4330,9006,-8140,18964,-13422,26843c1407795,723034,1395586,750397,1380692,776374v-9092,15760,-12122,35416,-21561,49703c1343285,849976,1335665,877166,1323975,902277v-23985,51522,-41910,105901,-61220,159501c1250027,1096934,1243186,1134428,1219633,1164994v-2597,3377,-2424,7620,-2511,11777c1221105,1176078,1225435,1174519,1224828,1181620v-432,4935,87,9784,-2424,14460c1213399,1212792,1210541,1231756,1205432,1249507v-7447,25804,-15326,51781,-20522,78278c1183005,1337656,1180667,1347701,1177896,1357053v-7187,24245,-11776,49357,-21561,72909c1154950,1433339,1152439,1438968,1158327,1440094v4329,779,6061,-3984,7013,-8486c1168111,1418359,1171921,1405370,1174519,1392122v2944,-14980,11084,-28402,13855,-43122c1191318,1333413,1194002,1317827,1198245,1302587v8919,-31952,16452,-64164,27103,-95769c1234180,1180754,1240329,1153737,1249074,1127500v3724,-11170,10477,-21041,15587,-31172c1274705,1076671,1289599,1059526,1296613,1037879v3030,-9439,11602,-15760,14980,-25371c1314277,1018136,1314450,1023245,1312372,1027661v-9265,20349,-13335,42256,-17231,63817c1290724,1115810,1278775,1137112,1273060,1161184v-13768,58016,-32212,114993,-46846,173009c1217728,1367704,1208376,1401301,1196514,1434032v-3810,10478,-9006,21301,-10824,31779c1181360,1490230,1169843,1511964,1163869,1535776v-6062,23900,-14461,47452,-21561,71265c1141008,1611543,1140229,1615613,1145511,1618557v2165,-3983,5629,-7446,5802,-11083c1152612,1576301,1167159,1548592,1176338,1519930v10650,-33077,20435,-66675,33510,-99146c1214091,1410220,1218767,1398876,1221018,1387619v2945,-14893,6149,-29700,10045,-44334c1242060,1302068,1255049,1261370,1265093,1219893v9179,-37927,20090,-74468,44422,-105901c1314450,1107671,1316788,1099272,1320425,1091911v7014,-14460,13162,-29440,21561,-42949c1346142,1042208,1348567,1036233,1347874,1028700v-15586,10997,-19137,29441,-26756,45460xm1387446,835602v-5974,6408,-5801,16279,-10910,23813c1375757,860540,1373852,861580,1372552,861493v-1991,-173,-2424,-2684,-1818,-3810c1375410,849890,1374025,840018,1379826,832745v1213,-1472,2338,-3724,4849,-2944c1386927,830580,1387446,832658,1387446,835602xm1310294,1000731v-9006,22081,-22601,42343,-34983,64943c1272194,1056669,1275831,1050867,1277995,1044979v12469,-34376,24332,-68926,37754,-102870c1326227,915699,1335492,888769,1348827,863658v11776,-22081,22081,-44854,31865,-67887c1383204,789796,1386840,784254,1389957,778539v1819,-13335,10998,-23293,16799,-34723c1401128,755506,1401907,770053,1390564,779232v-1992,20262,-10045,38619,-17838,56976c1365192,853960,1361296,873183,1354369,890588v-8140,20435,-10218,42429,-21215,62345c1324841,968000,1317048,984279,1310294,1000731xm1477674,612111v6408,-1732,14894,-16972,14028,-26064c1485554,593927,1479925,601028,1474383,608215v520,1818,434,4675,3291,3896xm1216949,1176857v87,,87,,173,c1217122,1176771,1217122,1176771,1217122,1176684v,,-86,,-86,c1216949,1176771,1216949,1176771,1216949,1176857xm537730,958908v866,-433,2338,-693,2857,-1559c547428,947478,554182,937606,560676,927475v520,-866,-260,-3377,-1212,-4156c557992,922193,556174,923405,555481,924878v-4849,10477,-13422,18357,-19310,28142c534959,955184,533487,957695,537730,958908xm886171,1229851v-2684,-173,-2944,1732,-3117,3723c884959,1233314,887124,1233488,886951,1230630v,-260,-520,-779,-780,-779xm1308649,548900v-87,,-87,,,l1308649,548900r,c1308562,548900,1308562,548900,1308649,548900v-87,,-87,,,c1308649,548900,1308649,548900,1308649,548900xm1171056,702079v2424,-3896,4589,-7533,8746,-10044c1184910,688917,1190712,685800,1188720,677920v4156,-692,1213,-14980,10824,-5455c1201882,674803,1202402,670993,1203441,669694v10824,-14028,23033,-26756,35156,-39659c1253577,614103,1270722,600075,1282672,581285v2424,-3897,5888,-6841,10131,-9785c1299903,566478,1310207,561023,1308735,548900v-3290,86,-6321,519,-9005,3030c1290724,560330,1282238,569422,1272367,576522v-16626,12036,-24246,31606,-41044,44248c1213745,634019,1202921,655233,1186296,670387v-6322,5715,-8833,14114,-14894,20522c1163003,699828,1157374,711431,1150620,721908v9699,-3463,15240,-11516,20436,-19829xm1150360,721735v-86,,-173,87,-259,87l1150187,721908v173,,173,-86,173,-173xm1077105,833524v11516,-12123,22080,-24938,26843,-41304c1090959,803390,1081521,816812,1077105,833524xm1042901,1141182v-1732,-1213,-3204,86,-3550,1818c1036840,1155989,1027488,1166120,1025150,1179628v10304,-9352,13681,-22947,20089,-34810c1045585,1144212,1044027,1142048,1042901,1141182xm1332981,524568v-6754,9525,-20436,11776,-24332,24245c1317654,550545,1330989,537903,1332981,524568xm1366232,497292v-15500,1298,-19137,11603,-23813,20868c1350212,512358,1359564,508375,1366232,497292xm977092,907213v18184,-10045,27622,-28315,40871,-43036c1018742,863311,1018742,860454,1018049,859848v-2597,-2338,-4849,173,-5974,1905c1003502,874741,991120,884266,981508,896303v-2598,3203,-5195,6407,-4416,10910xm1086803,797502v6927,-5368,8659,-21214,23379,-13508c1110788,784340,1113040,782436,1113819,781137v11949,-19830,27623,-37321,36282,-59142c1143000,723207,1139710,729095,1135727,734118v-10478,13162,-19830,27189,-32299,38706c1091738,783561,1080308,794645,1068792,805555v693,866,1385,1732,2078,2598c1077451,806681,1081521,801659,1086803,797502xm977092,907386v,,-87,-86,-87,-86c976919,907386,976832,907473,976832,907559v87,-86,173,-173,260,-173xm1029046,985664v1386,-2251,6322,-4849,1473,-7879c1025756,974754,1024197,979257,1022466,982374v-7101,13508,-14894,26497,-23813,39052c991120,1032077,983760,1043421,979776,1058314v7101,-3031,9006,-8226,11690,-12382c1004282,1025929,1016664,1005840,1029046,985664xm975966,908252v260,-260,520,-520,780,-779c976572,907559,976313,907559,976226,907646v-173,86,-173,433,-260,606xm1047923,877166v-13421,21042,-27622,41304,-39225,63644c1002377,953020,997874,966614,989215,978044v-6841,9092,-11863,19570,-17492,29528c970338,1009996,968346,1013200,972243,1014759v2857,1126,3810,-2251,5022,-4243c977871,1009477,978391,1008351,978997,1007226v24592,-43989,48664,-88150,75247,-131013c1060999,865303,1067493,854219,1075806,840365v-10824,2771,-14115,8053,-15933,13941c1057102,862705,1052513,869892,1047923,877166xm977092,907386v,-86,,-86,,-173c977092,907213,977005,907300,977005,907300r87,86xm1062038,814820v-14115,9612,-25891,21475,-33857,36975c1041516,841404,1054764,830840,1062038,814820xm1150187,721908v,87,-86,87,-86,174c1150187,722082,1150187,721995,1150274,721995v,,-87,-87,-87,-87xm1303800,700088v-174,1558,519,3810,2597,3290c1312718,701733,1313325,695931,1314883,690909v174,-606,-433,-1472,-866,-2944c1308562,690476,1304492,693853,1303800,700088xm1200670,728663v-12296,15586,-24246,31605,-36282,47451c1152525,791614,1141875,808066,1129406,823133v-12989,15760,-23467,33597,-35330,50310c1075373,899853,1058054,927129,1042208,956137v7187,952,8053,-3983,10478,-6927c1061691,938299,1064549,923405,1073987,913274v25112,-27016,39486,-61479,64078,-89015c1151919,808759,1162397,790315,1175039,773603v9438,-12469,17058,-26930,27363,-37753c1226560,710478,1245178,680518,1269856,655753v8139,-8140,12816,-20089,25544,-23899c1238943,712643,1194349,800100,1146550,885825v5629,-1905,9352,-4503,12037,-9785c1182659,827982,1211320,782522,1237644,735763v4070,-7274,7966,-15153,12815,-21475c1258859,703378,1267432,691861,1273752,680431v17405,-31952,39486,-60353,60527,-89708c1343458,577994,1355668,567171,1360430,551498v-4936,1645,-10650,1645,-14028,6494c1337916,570201,1326746,580159,1316788,590983v-40611,44248,-78884,90574,-116118,137680xm1300423,623888v-347,-347,-780,-780,-1126,-1126c1299556,622502,1299816,622242,1300163,621982v260,260,432,607,692,866c1300682,623195,1300509,623541,1300423,623888xm1310467,613323v-87,174,-1039,,-1645,-86c1308908,612198,1308995,611159,1309082,609860v779,606,1558,866,1645,1299c1310900,611851,1310727,612631,1310467,613323xm1261110,776720v11171,-16105,17838,-35155,32472,-48837c1295054,726498,1296439,724246,1293755,722861v-2771,-1385,-5542,-779,-7447,2165c1282585,730914,1278169,736369,1275138,742604v-7534,15846,-22254,27103,-28575,46239c1254616,786072,1257906,781310,1261110,776720xm1364327,548294v,-260,-520,-780,-780,-780c1360950,547428,1360776,549419,1360517,551324v1991,-86,3896,-433,3810,-3030xm1360517,551324v,87,,87,-87,174c1360517,551498,1360517,551498,1360603,551498r-86,-174xm1360517,551324v,,86,87,86,87c1360603,551411,1360603,551324,1360603,551324v-86,,-86,,-86,xm1233055,805555v-866,1472,1299,2858,2944,2685c1243619,807720,1243446,800879,1246563,794991v-7966,347,-10651,5802,-13508,10564xm1226907,823220v,,86,86,86,86c1227167,822960,1227340,822614,1227513,822267v-173,347,-433,606,-606,953xm1188287,875348v-12036,11170,-16366,21907,-12988,30999c1181447,897082,1189240,888856,1188287,875348xm779838,1020734v2078,-2685,260,-4590,-3031,-4070c771872,1017443,763386,1032250,764252,1038225v8139,-3290,10823,-11343,15586,-17491xm968087,1294794v1039,-87,2770,-953,2857,-1645c972503,1278342,982980,1268644,990514,1257127v1905,-2858,952,-5629,-3204,-5629c986444,1251845,985405,1251931,985058,1252451v-8139,12296,-14460,25458,-19829,39139c964623,1292976,966008,1294967,968087,1294794xm1128106,929207v8140,-10131,13855,-20522,17838,-34896c1136506,901498,1126375,922280,1128106,929207xm1200064,858462v-1040,1732,-693,4330,1471,5369c1203787,864870,1205345,863052,1206471,861233v2684,-4416,5629,-9005,7880,-13421c1218594,839759,1227599,833870,1226907,823393v-14721,7274,-19223,22340,-26843,35069xm1226820,823393v,,87,-87,87,-87l1226820,823220v87,86,,86,,173xe" fillcolor="#4d89af [2431]" stroked="f" strokeweight=".24036mm">
                  <v:stroke joinstyle="miter"/>
                  <v:path arrowok="t" o:connecttype="custom" o:connectlocs="863312,536604;863138,536431;840451,557646;863312,536604;864437,535478;863138,536431;863312,536604;864437,535478;1048097,552883;1058661,532274;1112520,475038;1120486,464993;1099878,476856;1062298,517467;1036493,561196;1048097,552883;1036320,561196;1036320,561369;1036407,561282;1036320,561196;1122998,462309;1120486,464820;1120573,464907;1123084,462395;1122998,462309;888163,522923;933970,499283;938299,492529;932065,491317;883314,519199;868767,532534;888163,522923;937520,702166;937606,701993;937433,702079;937520,702166;937520,702166;937433,702079;936914,703032;937520,702166;1036320,561369;1031471,571067;1036320,561369;979690,661035;951981,684501;937520,702079;979690,661035;984885,649518;993285,644756;1014326,607349;1031471,571240;1019262,583883;985665,640686;984885,649518;980642,475211;945400,486814;946785,490105;980642,475211;1538720,376151;1399655,499370;1373073,536344;1392815,524914;1439055,482398;1451351,470448;1452130,463088;1453342,453303;1491442,422131;1538807,385849;1560974,360998;1538720,376151;1442345,467504;1431608,476077;1441999,467158;1443298,466205;1442345,467504;1031558,571067;1031471,571154;1031471,571154;1031471,571327;1031558,571240;1031558,571067;592109,1183611;608215,1154950;622935,1128713;608215,1142913;587000,1180148;578687,1196513;592109,1183611;1036493,561196;1036320,561196;1036407,561282;1036493,561196;1563486,991033;1563486,1008957;1565131,1009563;1566083,1004974;1567469,997874;1563486,991033;790835,688658;798282,712383;790835,688658;1569461,979430;1575522,918903;1569461,979430;743470,764511;745981,768841;767023,771265;812396,760701;848678,747626;910157,721476;891194,724333;836382,746241;771958,762779;748752,762866;743470,764511;514956,351992;512012,351299;514956,351992;512012,351213;511925,351040;511839,350953;511839,351126;512012,351213;572106,473999;555221,471574;551065,471834;521624,493135;523615,497378;606743,468803;572106,473999;511839,351040;493742,348355;511839,351040;1372986,536604;1373073,536431;1372899,536517;1372986,536604;787111,679565;793260,684155;794645,678180;791528,656359;801486,603279;801312,603106;785380,634278;786592,670906;787111,679565;1372986,536604;1372899,536517;1372899,536691;1372986,536604;1366578,540933;1368483,542925;1372726,536604;1366578,540933;834563,565179;801226,603192;801399,603366;834563,565179;1123084,462222;1122911,462309;1122998,462395;1123084,462222;1585913,1261197;1618817,992332;1613102,1001510;1600374,1096847;1582622,1236605;1585913,1261197;1560974,361084;1560888,360998;1560802,360998;1560974,361084;1560974,361084;1560888,360998;1560888,361084;1560974,361084;1859021,686320;1855990,692208;1870364,731953;1862571,688484;1859021,686320;1854777,1245610;1869065,1315836;1854777,1245610;1776845,1065934;1781175,1076238;1786717,1081174;1787929,1074593;1781262,1049655;1767061,980036;1749743,939771;1750522,935528;1751994,926956;1741863,902624;1729654,865216;1719522,827376;1705581,796203;1689302,739919;1679258,722948;1709565,851362;1728009,977525;1734676,1105593;1719956,1021253;1707573,936134;1689389,854133;1693545,882275;1703503,941070;1718397,1051647;1725238,1089920;1731126,1135813;1736668,1173394;1734849,1264401;1730780,1336184;1734849,1394893;1742989,1218854;1756323,1240848;1750522,1216429;1742556,1170623;1743508,1125855;1742209,1078317;1736668,1005320;1734330,988262;1722726,894051;1709738,832139;1714154,831359;1781868,1281026;1776845,1065934;1766195,1000298;1765243,1005407;1761519,999779;1760133,988262;1763164,988089;1766195,1000298;1766888,1016318;1773556,1048703;1766888,1016318;1959379,1723159;1959293,1722986;1959293,1722986;1959293,1723073;1959379,1723159;1893657,1399396;1902316,1446241;1893657,1399396;1886557,1356533;1891578,1390131;1886557,1356533;1902229,1452822;1906819,1482263;1902229,1452822;1813041,1057102;1829493,1122218;1813041,1057102;1802390,990080;1805161,1010256;1802390,990080;1856856,1238510;1837892,1138670;1833736,1133562;1831398,1140489;1846552,1222404;1856856,1238510;1811482,988435;1807932,989821;1826376,1030432;1811482,988435;1806719,1025843;1813733,1039957;1809577,1024803;1806719,1025843;1814686,1350645;1817890,1350732;1817890,1282844;1821007,1282498;1836161,1326140;1826030,1272627;1812088,1176771;1800745,1090613;1781089,990600;1777019,985924;1775287,992072;1799706,1112433;1798320,1124643;1787410,1087495;1783946,1100138;1796935,1166466;1811136,1284230;1814686,1350645;1336704,5022;1495598,45460;1554221,71351;1575002,79750;1545301,94730;1541751,101744;1547033,102091;1576301,86764;1595178,85119;1619510,90314;1592407,79058;1611890,68493;1601239,66848;1562273,65549;1478367,33511;1459577,28229;1431175,17405;1378181,433;1330729,433;1336704,5022;1960246,1724025;1959293,1723073;1959553,1723765;1960246,1724025;1674668,346;1667308,346;1675794,29528;1674668,346;1634663,14374;1627823,346;1620376,346;1634663,14374;772218,15846;746067,8226;772218,15846;1474990,5542;1542271,32818;1578899,47538;1580457,44421;1548852,21734;1494733,433;1469362,433;1474990,5542;1913919,1502958;1908810,1494646;1905953,1506249;1916603,1543829;1949422,1712335;1959206,1722986;1959206,1721774;1913919,1502958;1959639,919942;1958081,888596;1949508,868940;1952106,906953;1956868,990773;1954011,1006013;1946997,988089;1946997,1001337;1952712,1045499;1949594,1127933;1948209,1155902;1949768,1217035;1950894,1270635;1959466,1384242;1957215,1380346;1946997,1312458;1937125,1269683;1944745,1343804;1955050,1419658;1931411,1252451;1938078,1264401;1938511,1243792;1932363,1202575;1932017,1155209;1930285,1149668;1922578,1123690;1915218,1030778;1907771,940983;1910022,937173;1910196,937347;1910109,937000;1910109,937000;1910109,937000;1910022,937087;1914612,904096;1902229,908598;1890280,826683;1883093,780617;1878676,774729;1876772,781656;1900844,942802;1910282,1055457;1916690,1121439;1920673,1212100;1921626,1261889;1918075,1271588;1892704,1148022;1878070,1160578;1890453,1188720;1897727,1267951;1899805,1294621;1825163,1037186;1824904,1053985;1840750,1109576;1887422,1276350;1912447,1392642;1946564,1582189;1963535,1652761;1963535,1621328;1957821,1599248;1932969,1480012;1923964,1426845;1924397,1356620;1932536,1367617;1940676,1418706;1954704,1472738;1963622,1504257;1963622,1443644;1962324,1439314;1963622,1434292;1963622,1401993;1959553,1384416;1963622,1401820;1963622,1322590;1956782,1147070;1963622,1192270;1963622,1119707;1960072,1061951;1961457,1010949;1963535,1005927;1963535,932324;1959639,919942;1919201,1348827;1901710,1266046;1919201,1348827;1926129,1235219;1930285,1234786;1930198,1248468;1926129,1235219;674890,4849;728576,10045;734637,433;717059,433;714808,433;670214,433;674890,4849;1911754,939511;1909936,937173;1910802,940204;1911754,939511;532101,93085;537730,92566;534786,86937;495473,69186;386282,23726;376238,17058;360911,13595;363769,17405;532101,93085;1951326,862186;1939983,813695;1951326,862186;1144992,514090;1145425,514523;1151746,498331;1144992,514090;1221365,270423;1211840,281680;1212533,282373;1221365,270423;1401301,184698;1376449,202276;1401301,184698;1158587,351213;1196254,319867;1217209,306792;1217209,306792;1219720,304367;1219460,304107;1216949,306532;1205259,309216;1197985,309043;1200324,302635;1212533,282373;1211840,281680;1202228,291032;1157634,334847;1147589,343593;1148022,344026;1158587,351213;1231409,329911;1229245,333721;1229245,333721;1228292,334847;1229418,333895;1233315,331816;1231409,329911;1226301,306272;1223097,313459;1216083,323590;1220153,321685;1233228,301510;1237817,300297;1245957,299778;1253750,306272;1254096,306618;1253750,306272;1245091,316057;1254443,306965;1310467,272848;1305791,269558;1297045,269644;1301808,260552;1308043,254577;1336011,232670;1336011,232670;1340947,230245;1370734,207991;1370734,207991;1371687,206606;1370302,207558;1340514,229726;1340687,229899;1340514,229726;1335751,232410;1326573,232843;1282931,266007;1250459,288608;1219374,304021;1219633,304280;1226301,306272;1053898,457633;1058920,455208;1058314,454516;1053552,457200;1053552,457200;1052599,458499;1053898,457633;1120486,464820;1120486,464907;1120660,464907;1120486,464820;1090786,420399;1081434,436505;1091825,430184;1123777,401868;1150187,375891;1151053,375458;1151226,374765;1150101,375891;1146204,366799;1152439,353204;985231,470275;1051214,442133;1090786,420399;1091912,419360;1091738,419966;1091046,420226;1091912,419360;1143520,348355;1147936,344026;1147503,343593;1141961,347143;1143520,348355;1077191,439103;1058228,454516;1058834,455208;1077191,439103;1879023,767715;1877551,756718;1871923,751349;1876512,767369;1879023,767715;1123864,459105;1123084,462222;1123864,459105;1949594,332942;1947949,371042;1945178,392170;1945438,401782;1955656,400310;1963535,391824;1963535,358919;1956868,373293;1949594,332942;1122478,545263;1145511,514437;1145079,514004;1122478,545263;1862051,1093990;1876512,1137025;1862051,1093990;578687,1196427;578687,1196427;578601,1196600;578687,1196513;578687,1196427;1932709,782609;1938251,802005;1941022,800793;1935393,782955;1932709,782609;1115811,552277;1117196,554355;1118062,552363;1116936,550545;1115811,552277;913708,716626;930679,704677;913708,716626;1097973,575830;1097973,575830;1096068,581025;1097020,581718;1098752,576436;1111308,559550;1097973,575830;1088188,593234;1088188,593234;1085764,595659;1080741,603019;1080741,603019;1078057,607695;1073121,615142;1073641,615575;1073121,615142;1045932,647267;1045932,647267;1036147,664758;1020387,682423;1036580,665105;1036580,665105;1046538,647960;1073727,615748;1073727,615748;1078663,608301;1078663,608301;1081088,603366;1085937,595832;1085937,595832;1088361,593408;1092258,584922;1088188,593234;625360,1438968;630382,1417666;655320,1363028;684068,1310727;697317,1277909;705110,1265786;733425,1220932;734204,1195214;727364,1209069;689524,1279554;670387,1318520;641379,1376276;632114,1401647;613324,1458451;625360,1438968;909378,1135986;928168,1102476;909378,1135986;900286,1204999;913621,1173913;900286,1204999;864870,1039524;886691,1010689;864870,1039524;922367,975187;924618,969645;922799,965662;919769,966701;894744,1005234;922367,975187;822441,1091911;824432,1093990;828502,1087842;822441,1091911;851968,1051214;828675,1087668;857337,1054244;856990,1049828;851968,1051214;894398,941763;848678,1008957;851275,1010776;897861,944447;894398,941763;1012854,1274705;934576,1539500;942975,1530581;962458,1471266;971550,1430655;1015452,1292023;1016058,1275051;1012854,1274705;925830,1152612;918730,1167678;920288,1168977;929207,1154863;925830,1152612;1003762,1215390;1004368,1220499;1009217,1217901;1017617,1200496;1003762,1215390;1140402,1185776;1132349,1193396;1108277,1245524;1082820,1305445;1083512,1318347;1089574,1309688;1115724,1245870;1127587,1219893;1134948,1205519;1142567,1195474;1140402,1185776;1113819,1019868;1144039,965315;1158673,937866;1168111,908165;1154170,931978;1112780,1009390;1080222,1075892;1077105,1091565;1072948,1101004;1064722,1093990;1055197,1123084;1070177,1109316;1017617,1268384;1026276,1254443;1080481,1100657;1113819,1019868;828589,1087842;828502,1087755;828502,1087842;828589,1087842;934836,1094596;944187,1069744;928515,1091565;929727,1096761;934836,1094596;932671,1144212;951548,1112347;932671,1144212;782089,897601;807547,866602;806594,862445;801226,862705;777846,893445;779924,898814;782089,897601;827896,946179;818371,963064;827896,946179;858722,912582;858982,908425;854652,908598;842443,932930;858722,912582;793260,992418;796550,993025;816553,973022;814907,968519;810664,968866;793086,989215;793260,992418;901844,936308;899940,935615;898900,937520;900805,938213;901844,936308;943841,884699;954752,868074;939165,880370;938645,885825;943841,884699;920808,908598;908252,924358;920808,908598;1061518,1385714;1082040,1327092;1080395,1323282;1075200,1327265;1061951,1366405;1061518,1385714;943062,942023;942109,950682;947911,945226;957176,934229;966701,919249;943062,942023;810058,1064809;782262,1112433;766849,1138584;740352,1185776;744162,1196080;751523,1196167;769101,1164475;755160,1175039;762087,1156422;816293,1068705;817158,1062297;810058,1064809;797502,1128713;769274,1164301;797502,1128713;828589,1087842;828675,1087668;828502,1087755;828589,1087842;805988,1111914;799927,1126288;810318,1116763;814561,1106978;805988,1111914;791181,1002809;788064,999779;779492,1009477;781916,1012594;791181,1002809;769187,1164301;769274,1164388;769360,1164215;769187,1164301;769187,1164301;769187,1164388;769274,1164388;769187,1164301;841577,1019868;837421,1021426;817418,1051473;819497,1057275;822354,1055370;842790,1023938;841577,1019868;1359911,1339475;1363893,1340774;1365712,1321204;1359911,1339475;1462953,695671;1467716,690303;1485294,649865;1484255,637136;1471353,665018;1461049,687186;1462953,695671;1544262,794472;1538980,797849;1536470,807374;1472305,1015365;1431175,1109230;1407362,1157374;1403465,1139190;1414203,1092777;1424074,1043853;1427451,1018309;1439314,980902;1450311,948603;1461135,923405;1485035,855518;1519584,734031;1536470,695238;1537941,684848;1534997,683808;1529715,691688;1511618,736369;1476375,825298;1452043,900286;1432214,973801;1405717,1047923;1398357,1070264;1363288,1148629;1356447,1168718;1404851,1077364;1405197,1084465;1388918,1181187;1378441,1237557;1379307,1253144;1368570,1295920;1370042,1303107;1375410,1296526;1383463,1248208;1395499,1178069;1409007,1163089;1414809,1157634;1435504,1120660;1460356,1067146;1479060,1023851;1504431,947218;1546860,801312;1544262,794472;1473604,851275;1474644,864264;1471353,864177;1473604,851275;1460096,701213;1459490,702079;1459490,702339;1459663,702252;1460096,701213;1446675,735330;1459403,702339;1446675,735330;1523394,567084;1523481,555048;1520363,567171;1523394,567084;1321810,1457412;1323283,1462607;1327352,1461308;1329604,1435937;1321810,1457412;1360863,1348913;1355927,1352983;1352377,1372033;1338263,1427105;1351684,1396278;1362682,1354282;1360863,1348913;1664537,1020387;1669646,1106026;1664537,1020387;1620029,629429;1617692,597564;1613795,590377;1611630,598516;1613362,636963;1615700,664152;1620116,667096;1621155,662334;1620029,629429;760442,143395;683029,132051;602500,111010;567171,97068;549419,97588;774296,148936;760442,143395;1963449,48058;1945092,30220;1934874,21301;1911754,6667;1904914,433;1822739,433;1809058,7360;1798407,433;1795896,433;1795117,4849;1764030,433;1751302,433;1749483,8399;1744634,18271;1738919,6235;1739005,346;1729134,346;1733291,34896;1705235,54985;1662113,99839;1649643,98454;1608080,8140;1605482,346;1598036,346;1609379,27016;1631806,66588;1643496,100878;1640984,106334;1602452,130146;1578120,138459;1495858,162185;1457065,164696;1582103,131791;1564265,127115;1543743,130752;1523827,130233;1542271,122266;1531360,106420;1531360,106420;1532399,105208;1531187,106247;1458797,121227;1395845,128761;1294707,135515;1262149,137766;1205086,144087;1135553,155864;1104381,166774;1096241,162271;1112001,131012;1302327,83907;1362335,79058;1461828,74208;1496031,80963;1511445,84340;1511445,84340;1514388,86071;1515168,85205;1511877,83993;1509020,76979;1539933,78798;1494386,72390;1439574,59575;1355668,42343;1290378,31865;1255222,30740;1246823,27190;1184737,27623;1150967,28748;1134514,30393;1126721,30134;1129059,22514;1138065,260;1125596,260;1105333,51868;1103688,96116;1112520,102870;1120140,92912;1120227,52820;1138498,37407;1218334,36455;1276177,38793;1359997,51089;1415502,61739;1426152,66329;1422342,68926;1347181,71784;1243879,85379;1197812,96029;1158154,105121;1120833,116378;1119534,117331;1120486,116032;1109576,111702;1084032,151534;1087236,220634;1087928,287049;1070524,350260;1045152,373986;943755,415463;920462,428971;877079,461876;846340,490451;787718,556866;770486,566911;768494,541193;777673,491230;776894,476510;773084,404726;776548,368444;787891,313113;812829,260898;839845,217516;855259,196908;908339,122007;948950,55072;982201,87;964883,87;931805,55938;891886,81395;791268,78798;721822,73169;695412,67887;495387,15153;453217,0;438063,0;444038,6494;507683,25111;580765,46759;681990,72130;809019,88756;901412,85552;907040,90574;880457,137073;847379,142788;784600,145473;777153,148936;814214,149629;868247,143481;874568,146339;872230,152746;827376,209810;820795,222452;804603,251200;772564,310169;762520,318308;714722,313979;693853,306705;666231,297700;600681,275186;470275,186084;429837,130060;586307,187469;587779,184698;558511,170411;431136,124778;421178,118197;354850,23380;356841,11170;356148,0;314239,0;346450,42689;392084,105295;425248,157509;552883,269558;577388,279689;554528,293457;504739,317789;478761,324283;439189,336839;387321,354763;369657,369916;339956,396760;271636,447848;213533,498504;179590,521364;155431,543098;116984,572020;54812,598776;0,605444;0,617826;17318,622502;59488,614103;199419,595745;237173,599902;322291,589078;358227,590463;431916,603019;514696,586827;555135,569595;571154,563707;579380,564486;577821,573145;538596,683289;539028,693247;539981,703291;518593,748838;485948,841231;472613,917864;476250,988695;488979,1079009;504739,1125422;522749,1177290;540847,1243705;539635,1267171;538509,1286395;544830,1276437;564833,1325101;569509,1370734;570634,1372726;589251,1378094;594360,1423641;600941,1496897;622675,1582362;625100,1586605;657485,1640465;687705,1694065;703984,1729740;715934,1758228;748579,1796588;832312,1820920;904702,1801784;924878,1796502;1013027,1761432;1117629,1668087;1178762,1631113;1182226,1629987;1196773,1622800;1198678,1639512;1207510,1629987;1219979,1623320;1269942,1622541;1369782,1576041;1426499,1531534;1469967,1499668;1474817,1493000;1486680,1481484;1492481,1493087;1493694,1495252;1546774,1562793;1628342,1607041;1698481,1637694;1786024,1714067;1833303,1755804;1901017,1793471;1963622,1811309;1963622,1799706;1912447,1780309;1841962,1742815;1821786,1729047;1777712,1677093;1728268,1635702;1614921,1584527;1502872,1475249;1502006,1472911;1471180,1378874;1453082,1347008;1430136,1316269;1432300,1298864;1448753,1328564;1504604,1383376;1539500,1404158;1570759,1414289;1620376,1448406;1659515,1494213;1726970,1519844;1792259,1522095;1835641,1538980;1848283,1562273;1845945,1604010;1848543,1629468;1862744,1670166;1925869,1734589;1963535,1751994;1963535,1736840;1949335,1729653;1900411,1699087;1866987,1638127;1860233,1591021;1862225,1571538;1843434,1526338;1755112,1507461;1723852,1497590;1717358,1474297;1700299,1398876;1697355,1355234;1692506,1297738;1689476,1269683;1688956,1214957;1688956,1170103;1687137,1132090;1689649,1077537;1691900,1026622;1691900,980469;1687397,970165;1686618,1027748;1685839,1033722;1681423,1111221;1680124,1188200;1682462,1226214;1688004,1355321;1714240,1494040;1715020,1504257;1703503,1502612;1664537,1478973;1657263,1468062;1651635,1400002;1647306,1382511;1643236,1314277;1645141,1253230;1645661,1156855;1647825,1083166;1661507,1102908;1651116,971377;1660034,1002636;1661766,973888;1653021,935095;1653367,916738;1657697,876560;1663585,868507;1676054,934749;1686965,929120;1678911,941590;1679431,947305;1686791,957003;1692073,963237;1694671,955877;1688783,923838;1683155,920461;1679604,915699;1683587,912841;1686791,904788;1672244,843049;1672331,843136;1669819,833178;1667222,790229;1666875,786592;1636915,701213;1623666,675323;1628342,712470;1622021,706322;1617692,705370;1616479,708400;1624013,747280;1626697,720696;1639945,771698;1655359,825904;1656917,836555;1649297,890847;1633538,864264;1638906,861753;1644535,859155;1640465,856298;1634750,849803;1627996,792393;1624186,755333;1621761,798888;1611284,766330;1606435,700607;1613362,678267;1611630,668222;1590416,620597;1605569,557039;1609292,552710;1613016,558078;1617865,583450;1617172,537383;1636741,474172;1638993,449320;1637867,418927;1665057,443086;1731905,474605;1749570,461356;1745153,445857;1747058,425335;1752947,427240;1775547,438583;1827848,442739;1836940,437544;1831398,427240;1819708,415550;1837026,418407;1855903,423949;1869758,421871;1884911,424382;1898592,438323;1911928,439016;1915564,427846;1916257,410008;1931843,422044;1944486,460577;1936866,453303;1928553,446809;1929072,458239;1963535,505864;1963535,455295;1949075,417801;1945525,411480;1934701,356755;1940935,330518;1949941,307138;1951413,299085;1933749,219768;1963535,243234;1963535,199159;1953751,190846;1913746,165562;1895388,146339;1894090,137506;1901883,139585;1930458,148070;1916517,138372;1948729,149023;1963535,161059;1963535,139758;1891406,107459;1934354,113521;1963535,121141;1963535,83647;1962843,81395;1963535,80876;1963535,48058;1669819,833178;1672244,843049;1672244,862099;1660554,826250;1669819,833178;1654666,804863;1650683,782609;1662199,802958;1659428,807807;1654666,804863;1802823,34810;1849149,18704;1877118,17751;1937125,47105;1938164,48231;1937472,48058;1937125,47192;1914266,43555;1886729,45114;1852959,63038;1802044,41564;1802823,34810;1868632,159414;1875733,163917;1870017,169372;1865601,164523;1868632,159414;1853998,165215;1810443,152660;1801005,145559;1791220,109364;1779357,79144;1772083,61133;1853998,165215;1830879,261245;1835987,269298;1838065,281334;1836161,295275;1825596,267826;1830879,261245;1833649,216737;1822825,209637;1825250,199073;1833649,202450;1839797,208511;1842914,219248;1833649,216737;1821094,359525;1815032,356408;1787843,317096;1770005,284798;1771910,266960;1784639,269731;1795289,272415;1799099,260725;1802390,253625;1820401,329998;1822912,353118;1821094,359525;1797974,195263;1803083,195782;1813127,219854;1795117,200978;1797974,195263;1777106,192925;1786111,253192;1778318,257868;1722293,216564;1719350,211368;1696663,131272;1730780,155171;1756757,179330;1763251,182360;1777106,192925;1705495,341255;1696749,288088;1708785,251980;1711729,248083;1721168,235960;1738140,249035;1746366,287222;1740478,291465;1732858,296141;1705495,341255;1721428,371995;1718310,374592;1712162,361430;1721428,371995;1763164,74901;1767840,84599;1764896,85465;1763164,74901;1682375,94211;1693718,90141;1700386,87197;1723246,62345;1733464,64597;1747318,91440;1763511,138459;1763771,163051;1759268,167813;1755284,163570;1750609,156470;1703243,121574;1703070,113780;1703849,102091;1693632,101658;1681336,100878;1682375,94211;1674409,124951;1679604,127375;1685752,156556;1672764,131272;1674409,124951;1683241,180196;1690082,182880;1696749,232756;1683241,256742;1670512,255357;1669733,253019;1665057,220980;1683241,180196;1664624,285837;1654060,213360;1664624,285837;1658909,191366;1646786,209723;1641244,204701;1654839,185824;1658909,191366;1630160,142182;1637261,148157;1628602,155604;1621329,151015;1630160,142182;1588857,160973;1600893,174394;1610851,162704;1615873,159674;1644535,152573;1657437,163051;1654146,170584;1641071,172403;1624100,180196;1608859,185564;1585913,190846;1621155,187816;1630767,195263;1630160,205047;1623580,209204;1592580,222539;1575868,258820;1563832,268172;1554653,267653;1555779,258820;1557684,233016;1572404,215352;1577686,210589;1570500,210589;1559676,210416;1566430,200285;1581930,192059;1569287,181841;1588857,160973;1563052,159154;1568854,159500;1567729,164696;1556472,187036;1540885,197860;1483303,210156;1478107,214919;1531880,203835;1539154,202796;1548592,209117;1540972,217690;1344324,302375;1342073,305233;1352550,305060;1414289,269384;1467716,246957;1487892,237779;1537249,222885;1548246,229120;1541232,246611;1449705,282460;1387100,325582;1357832,350087;1303713,407843;1286222,418148;1197293,530802;1191404,535218;1190539,521537;1204220,469323;1229072,414597;1286828,331816;1329344,279256;1401041,241848;1469881,216737;1441479,220807;1416454,230245;1406583,230245;1412558,222452;1482523,187556;1563052,159154;1534305,279256;1507028,286183;1531620,268345;1541059,271895;1534305,279256;1472998,290339;1451870,313113;1413683,344632;1376536,372081;1351598,382126;1472998,290339;1347355,386109;1337310,395374;1334193,392950;1343978,383598;1347355,386109;1442172,139238;1462694,138805;1466504,142355;1460356,150062;1404072,166688;1390996,169025;1310467,193184;1308215,194137;1271761,203835;1231669,218815;1206731,225483;1289425,179157;1315229,176992;1318174,175606;1374717,151101;1442172,139238;1224309,239510;1206818,248343;1109490,316057;1102995,318222;1102476,310602;1111741,294929;1185690,247044;1238423,226695;1243706,228167;1224309,239510;1240329,241415;1239376,242281;1239722,241589;1240329,241415;1115984,240723;1107931,243580;1112520,235441;1145425,213880;1152699,207818;1167505,197947;1219027,177252;1263881,166514;1136419,226868;1137978,230505;1193569,204528;1250373,184265;1105506,288088;1130098,236480;1115984,240723;1271414,167207;1327958,151448;1271414,167207;1104814,177425;1167765,157076;1269077,144607;1325361,141490;1293842,150235;1173740,188768;1167505,197947;1152612,207818;1117109,225050;1103861,222019;1095981,191885;1104814,177425;790748,571500;813522,546562;847725,508202;868940,486814;1021253,400396;1079529,363595;1097280,319347;1110442,324196;1206298,255183;1239203,242455;1229505,261591;1241281,253019;1297825,212148;1390477,182620;1408748,184265;1418792,182187;1451437,173268;1482004,172835;1460096,184785;1411346,210676;1365625,242455;1332288,257262;1314537,267653;1316355,281853;1238943,362556;1159366,491403;1167419,485169;1211234,412433;1215910,405245;1221538,402301;1222664,408623;1198505,467937;1185516,543358;1172182,580073;1143953,639993;1106026,710911;1012421,783561;934576,819496;846253,828588;843049,827809;799667,826943;769620,820449;722515,757930;717059,740699;715414,730048;724506,668655;737582,641292;745548,621030;790748,571500;751350,410960;744162,410527;737755,410527;740959,404899;753341,401695;759056,414684;751869,424209;735330,426547;748665,419706;751350,410960;756372,381520;750397,390785;704677,396327;685887,402388;694892,393296;747453,374506;756372,381520;681903,428712;730568,410268;681903,428712;708487,444385;662594,452524;656619,449840;661815,443952;700434,440228;708487,444385;578428,551065;531755,567777;503786,576003;472527,583363;388620,582237;320820,576522;261938,585095;236220,584835;215438,583883;180196,582237;138979,587086;119063,587606;150235,562754;190154,529936;247650,490278;272848,466638;335886,415550;372947,385676;417801,356581;471921,339003;536258,321166;554528,314238;559031,311381;561196,316750;556520,321339;544657,327140;560157,328526;601634,323850;611072,316057;601461,311381;566045,308177;660429,315710;618432,315710;639907,321425;665624,325582;672119,322291;687619,320127;660775,331124;598257,333462;647614,337358;656619,335280;714462,332163;740352,330171;748752,337185;741305,341255;665798,348615;596611,348875;563361,348788;555394,344892;562841,341428;589684,335020;536344,339263;544917,345151;532708,349914;647527,356668;579813,367059;514523,373640;499889,378835;498071,381433;501188,384637;575310,389659;553836,381953;605531,375718;653761,365414;657225,364201;676881,363335;701127,365240;720350,360998;725459,361257;724939,365587;714029,373207;656359,385330;638695,391564;626832,391997;582843,387494;585268,391045;594793,396413;584316,400396;522923,416502;530976,419706;609946,401522;646661,403947;574617,426547;550199,426633;541886,426114;516342,426287;457720,425854;413991,424036;397712,425681;544917,438410;480926,456854;477289,457027;361084,457113;338917,457893;461097,461876;320300,510020;326708,513484;505691,458759;601201,435206;611072,430270;618519,428279;640513,431742;624494,426460;663806,420139;668828,422217;664326,426980;646748,430097;660862,437544;586221,445077;579640,447502;555135,457200;540933,463521;578081,459105;633239,447588;639387,450533;636443,456507;556174,515389;546389,526126;546389,526126;532188,544310;546908,526473;597304,496685;632720,468024;650385,460490;704244,450619;741478,437024;760009,436072;758190,463868;733945,489672;727191,491317;686233,488806;758190,449407;711691,459625;730308,459711;735330,463694;730654,466898;673504,488373;639041,498331;635144,502487;584143,548727;578428,551065;1640032,896389;1643496,960640;1640032,896389;1600720,786072;1604270,779405;1610158,785813;1610851,819929;1613882,834130;1617172,815340;1628169,927215;1618038,898121;1617778,874655;1613622,867295;1610591,874308;1618558,933796;1618817,969212;1624792,996315;1629728,941763;1636741,972416;1640638,1124816;1638820,1227686;1637434,1311419;1641851,1354109;1641331,1385628;1646873,1451177;1645228,1455333;1640119,1453342;1596044,1412731;1590675,1401041;1586952,1373072;1588337,1353935;1587385,1316442;1587905,1286048;1583315,1266479;1582535,1332980;1580285,1362162;1584354,1394373;1584008,1404938;1572664,1404072;1544262,1395586;1537335,1380346;1537162,1376969;1534738,1275571;1545561,1166899;1553701,1111048;1563226,1022292;1553701,1075199;1535863,1192876;1525905,1338782;1529715,1376709;1529022,1383376;1522095,1382164;1448060,1297651;1437582,1261023;1440960,1247775;1442865,1243705;1446934,1204826;1459143,1128799;1469708,1101004;1471353,1099272;1484428,1073987;1497504,1045758;1526079,994497;1543483,954318;1545908,947478;1567902,899766;1570153,894051;1578379,886431;1578726,896649;1579072,911543;1584181,881582;1597343,806768;1600720,786072;1621329,372168;1584527,547514;1575522,597564;1579851,638002;1589116,679998;1592234,718358;1587818,781570;1570933,849717;1562706,872663;1544003,906174;1538461,918297;1494126,1019435;1459750,1079702;1443124,1142567;1416801,1248641;1411865,1312978;1436890,1350299;1444077,1358698;1478367,1452130;1466158,1483216;1441479,1503132;1387793,1546254;1287780,1604789;1225002,1607127;1219546,1596044;1255915,1507721;1267951,1467976;1280853,1437582;1283451,1432214;1302327,1356880;1322417,1282758;1325880,1264920;1327266,1247862;1350385,1137718;1372813,1031038;1394720,933017;1415415,878292;1429097,838893;1452390,773257;1452476,757497;1415069,852314;1441479,753514;1430829,770399;1409007,841750;1401647,877253;1383896,936567;1350472,1016577;1348134,1028440;1355840,1019262;1367963,991639;1370042,1003242;1351078,1087928;1340514,1148282;1317135,1252278;1316788,1270808;1316788,1273060;1305272,1307263;1300855,1331855;1300076,1338955;1288386,1378181;1280680,1417233;1279294,1420611;1256434,1478540;1224915,1560715;1210108,1596303;1198418,1604616;1191491,1606608;1143347,1624446;1137026,1627216;1101956,1665403;1017357,1742815;970338,1770957;893618,1788795;834563,1805767;827290,1806373;830147,1799013;856904,1748617;886258,1678305;933364,1554913;935269,1542877;918037,1578812;886431,1658995;824519,1793644;795770,1804988;744422,1776239;739573,1769312;732213,1753812;723034,1671724;737408,1610851;761048,1529975;786332,1449185;807374,1390304;831446,1328305;846600,1309688;867641,1264314;855518,1277995;855518,1265786;898727,1169151;906520,1148455;905135,1141182;898987,1146117;859588,1238163;820709,1330816;806941,1372553;777673,1452130;758190,1511098;739486,1574396;719138,1672244;711171,1695883;668828,1630420;647007,1589896;624753,1541145;613150,1458624;613237,1458711;613237,1458624;613150,1458624;610206,1418359;602760,1367097;595659,1318174;587346,1331075;556953,1247862;569509,1221019;578428,1196773;554009,1232102;543012,1189240;512359,1100830;493915,1012940;488373,912322;499283,850063;506817,823133;507510,818371;528378,764251;541280,723034;559031,694979;565352,685021;553576,685800;556260,674803;560590,664672;607002,551757;620597,540760;630728,530369;636183,522663;694892,505691;753774,503786;760788,510973;753168,540760;751263,577561;750397,585614;725199,630209;707275,693593;707188,765550;772478,834996;814128,843309;822354,856557;842010,847985;962198,825644;1064895,768668;1103861,730568;1113300,722774;1149754,666663;1209762,538769;1233574,509155;1277736,463088;1337657,416329;1401041,374333;1487113,318308;1511185,299431;1548679,297959;1563052,290772;1560802,360824;1582795,376238;1587645,397799;1593533,406977;1601499,397539;1612583,369570;1619337,364634;1621329,372168;1633624,258128;1627476,314758;1615007,348788;1601326,370696;1592580,371821;1573617,328439;1573530,319607;1599767,264362;1616479,247910;1631373,246265;1633624,258128;1638127,377017;1635270,370349;1640898,358313;1644794,364201;1638127,377017;1642630,352685;1642370,344026;1645574,337618;1651375,316923;1650336,296660;1664104,315624;1662026,331643;1650769,348788;1642630,352685;1719782,459711;1691380,450186;1652068,414684;1649211,399963;1652414,375805;1674235,331210;1688696,334934;1695364,370003;1713981,426200;1727316,451139;1719782,459711;1809144,430184;1801351,431829;1756064,413905;1738832,383771;1726623,358486;1729827,323071;1739439,307658;1746972,305146;1747751,311814;1774595,380654;1786457,399790;1798147,411653;1807326,421611;1809144,430184;1842655,404206;1840490,406718;1794597,383944;1809664,390785;1826202,390785;1837892,392517;1842655,404206;1864562,402561;1860319,398145;1834689,374679;1833822,344372;1842655,351819;1845685,358140;1860319,398058;1866381,400310;1864562,402561;1880928,406804;1875473,401782;1861964,354763;1861358,345671;1898333,413039;1880928,406804;1918595,349135;1910196,315710;1914785,310775;1920500,315884;1918595,349135;1912101,214659;1926821,245745;1912101,214659;1926734,183226;1900930,170584;1926734,183226;1903961,352685;1912447,377969;1906905,386888;1899718,381433;1889241,359352;1896688,346537;1903961,352685;1895648,279429;1899805,295708;1891146,328613;1883786,335800;1876166,327140;1862051,295102;1865515,275879;1866467,261331;1865428,250594;1874434,255530;1895648,279429;1893743,225483;1880755,221933;1893743,256829;1868719,232064;1869325,223318;1870450,209030;1860060,195349;1889500,211282;1893743,225483;1866554,66415;1926734,63818;1866554,66415;1954704,98627;1949075,103216;1902402,94644;1953318,91180;1954704,98627;1948296,75854;1957734,77759;1948296,75854;1545042,417715;1512657,452870;1481138,494088;1493347,486554;1514475,459971;1550843,421611;1551536,415290;1545042,417715;1540712,678007;1545561,672292;1542444,671339;1538980,674630;1540712,678007;1672331,740179;1668434,757844;1670252,760788;1674409,757584;1678045,742171;1676227,735936;1672331,740179;1092344,1196254;1077711,1224742;1092344,1196254;1086023,1624446;1076845,1640118;1079529,1645747;1081694,1644968;1092691,1628169;1091132,1623926;1086023,1624446;1069138,1652414;1053898,1676140;1053639,1682548;1060393,1680903;1075979,1652761;1074247,1649990;1069138,1652414;1099445,1605222;1100051,1604356;1099618,1603404;1099445,1605222;1066714,1257040;1077364,1231150;1066714,1257040;1042641,1430136;1037186,1442951;1037965,1450051;1043507,1446501;1045499,1431434;1042641,1430136;1101870,1597862;1137026,1520363;1156249,1455766;1152439,1444769;1101870,1597862;1094076,1188893;1097627,1190971;1102389,1179801;1094076,1188893;1165081,1060565;1165081,1060565;1165081,1060565;1165081,1060565;1165081,1060565;1488585,631767;1514822,577821;1488585,631767;1158327,1065068;1117976,1138151;1104727,1175125;1159366,1080308;1165081,1060652;1158327,1065068;1477241,498071;1467716,501621;1421130,564919;1353676,679392;1314624,752908;1286654,818284;1262582,874395;1191491,1009477;1165168,1060479;1173913,1055283;1210887,988522;1216343,982028;1216862,990600;1215823,994064;1180061,1082819;1142914,1167159;1142481,1177636;1152785,1188200;1157201,1172354;1191145,1117369;1208463,1085157;1241281,1023245;1260504,992332;1275398,957955;1336185,839759;1339215,834477;1356793,804949;1365452,779232;1174346,1133302;1186382,1088275;1209502,1031558;1228725,981941;1251931,915439;1255222,908945;1274705,861406;1278342,857596;1304405,817938;1303626,815686;1300163,806681;1336185,728143;1362854,679479;1390564,629083;1403985,610293;1433166,562321;1475076,506903;1477241,498071;1157548,1161011;1156335,1158500;1158327,1157807;1159280,1159799;1157548,1161011;1149754,1196167;1147589,1192790;1145598,1195301;1146724,1199371;1149754,1196167;1303713,815773;1303713,815773;1303713,815773;1303713,815860;1303713,815773;1312978,807114;1343458,748578;1358785,724853;1357572,714375;1324495,770053;1317741,783215;1303713,815773;1312978,807114;971290,1022033;969732,1019435;964017,1022639;947132,1056582;947565,1064549;953886,1058660;969472,1025669;971290,1022033;670214,1048183;670300,1048270;672812,1045758;672898,1045412;672725,1045585;670214,1048183;670127,1048356;670214,1048270;670127,1048183;670127,1048356;605531,1005753;595746,1011988;551151,1067493;529244,1100657;543878,1087928;581285,1041169;602500,1015365;605531,1005753;608907,1000818;628390,975793;608907,1000818;619818,865043;602153,881063;619818,865043;626918,1115810;630642,1114425;659563,1071216;670214,1048443;626918,1115810;689783,900459;653069,944793;643630,960726;654368,953799;694373,905221;698442,896822;689783,900459;672812,1045499;699135,1006100;672812,1045499;883054,1233574;883054,1233574;883054,1233574;883054,1233574;882968,1233661;882968,1233661;882968,1233661;882968,1233661;981681,838546;966874,852747;981681,838546;724333,868767;722168,864004;718618,866429;709872,884266;724333,868767;706842,1000991;763645,919249;706842,1000991;1473172,453044;1470314,450273;1458191,460144;1458971,461876;1473172,453044;764684,914746;775682,902537;764684,914746;875348,1251672;883054,1233661;875348,1251672;1209329,1192617;1216949,1176857;1209329,1192617;601374,1310640;607955,1304059;665538,1200929;687965,1157461;687272,1156768;683116,1161098;640513,1234094;600681,1310034;600681,1310034;596092,1317654;601374,1310640;596092,1317567;596005,1317567;595832,1318087;596092,1317654;596092,1317567;692814,1152352;700261,1139969;712210,1117542;699481,1139190;699828,1139536;699481,1139190;692035,1151573;692381,1151919;692035,1151573;687186,1156681;687878,1157374;692814,1152352;764338,1038225;764252,1038312;764252,1038398;764338,1038398;764338,1038225;712384,1117369;712210,1117369;712210,1117542;712297,1117456;712384,1117369;719311,1111308;762000,1048789;764165,1038398;759229,1041256;729962,1086196;712384,1117283;719311,1111308;1474383,608215;1474383,608215;1474383,608215;1474383,608215;1474383,608215;660083,826943;634278,847725;660083,826943;634192,975273;639561,964883;631161,972762;634192,975273;1348134,1028354;1348134,1028527;1348220,1028440;1348134,1028354;1348220,1028440;1348220,1028354;1348134,1028354;1348134,1028354;1321118,1074160;1296959,1119447;1302934,1098492;1330556,994150;1353330,915526;1355581,911196;1383723,855605;1403206,815946;1405111,796550;1397924,811703;1389785,819670;1389351,807547;1405197,770140;1412471,736715;1412558,736802;1413077,735850;1412471,736715;1414289,728749;1428577,714375;1462348,641985;1470573,613930;1474383,608301;1472738,602759;1469188,606050;1438016,671166;1424594,698009;1380692,776374;1359131,826077;1323975,902277;1262755,1061778;1219633,1164994;1217122,1176771;1224828,1181620;1222404,1196080;1205432,1249507;1184910,1327785;1177896,1357053;1156335,1429962;1158327,1440094;1165340,1431608;1174519,1392122;1188374,1349000;1198245,1302587;1225348,1206818;1249074,1127500;1264661,1096328;1296613,1037879;1311593,1012508;1312372,1027661;1295141,1091478;1273060,1161184;1226214,1334193;1196514,1434032;1185690,1465811;1163869,1535776;1142308,1607041;1145511,1618557;1151313,1607474;1176338,1519930;1209848,1420784;1221018,1387619;1231063,1343285;1265093,1219893;1309515,1113992;1320425,1091911;1341986,1048962;1347874,1028700;1321118,1074160;1387446,835602;1376536,859415;1372552,861493;1370734,857683;1379826,832745;1384675,829801;1387446,835602;1310294,1000731;1275311,1065674;1277995,1044979;1315749,942109;1348827,863658;1380692,795771;1389957,778539;1406756,743816;1390564,779232;1372726,836208;1354369,890588;1333154,952933;1310294,1000731;1477674,612111;1491702,586047;1474383,608215;1477674,612111;1216949,1176857;1217122,1176857;1217122,1176684;1217036,1176684;1216949,1176857;537730,958908;540587,957349;560676,927475;559464,923319;555481,924878;536171,953020;537730,958908;886171,1229851;883054,1233574;886951,1230630;886171,1229851;1308649,548900;1308649,548900;1308649,548900;1308649,548900;1308649,548900;1308649,548900;1308649,548900;1171056,702079;1179802,692035;1188720,677920;1199544,672465;1203441,669694;1238597,630035;1282672,581285;1292803,571500;1308735,548900;1299730,551930;1272367,576522;1231323,620770;1186296,670387;1171402,690909;1150620,721908;1171056,702079;1150360,721735;1150101,721822;1150187,721908;1150360,721735;1077105,833524;1103948,792220;1077105,833524;1042901,1141182;1039351,1143000;1025150,1179628;1045239,1144818;1042901,1141182;1332981,524568;1308649,548813;1332981,524568;1366232,497292;1342419,518160;1366232,497292;977092,907213;1017963,864177;1018049,859848;1012075,861753;981508,896303;977092,907213;1086803,797502;1110182,783994;1113819,781137;1150101,721995;1135727,734118;1103428,772824;1068792,805555;1070870,808153;1086803,797502;977092,907386;977005,907300;976832,907559;977092,907386;1029046,985664;1030519,977785;1022466,982374;998653,1021426;979776,1058314;991466,1045932;1029046,985664;975966,908252;976746,907473;976226,907646;975966,908252;1047923,877166;1008698,940810;989215,978044;971723,1007572;972243,1014759;977265,1010516;978997,1007226;1054244,876213;1075806,840365;1059873,854306;1047923,877166;977092,907386;977092,907213;977005,907300;977092,907386;1062038,814820;1028181,851795;1062038,814820;1150187,721908;1150101,722082;1150274,721995;1150187,721908;1303800,700088;1306397,703378;1314883,690909;1314017,687965;1303800,700088;1200670,728663;1164388,776114;1129406,823133;1094076,873443;1042208,956137;1052686,949210;1073987,913274;1138065,824259;1175039,773603;1202402,735850;1269856,655753;1295400,631854;1146550,885825;1158587,876040;1237644,735763;1250459,714288;1273752,680431;1334279,590723;1360430,551498;1346402,557992;1316788,590983;1200670,728663;1300423,623888;1299297,622762;1300163,621982;1300855,622848;1300423,623888;1310467,613323;1308822,613237;1309082,609860;1310727,611159;1310467,613323;1261110,776720;1293582,727883;1293755,722861;1286308,725026;1275138,742604;1246563,788843;1261110,776720;1364327,548294;1363547,547514;1360517,551324;1364327,548294;1360517,551324;1360430,551498;1360603,551498;1360517,551324;1360517,551324;1360603,551411;1360603,551324;1360517,551324;1233055,805555;1235999,808240;1246563,794991;1233055,805555;1226907,823220;1226993,823306;1227513,822267;1226907,823220;1188287,875348;1175299,906347;1188287,875348;779838,1020734;776807,1016664;764252,1038225;779838,1020734;968087,1294794;970944,1293149;990514,1257127;987310,1251498;985058,1252451;965229,1291590;968087,1294794;1128106,929207;1145944,894311;1128106,929207;1200064,858462;1201535,863831;1206471,861233;1214351,847812;1226907,823393;1200064,858462;1226820,823393;1226907,823306;1226820,823220;1226820,823393"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10:anchorlock/>
              </v:group>
            </w:pict>
          </mc:Fallback>
        </mc:AlternateContent>
      </w:r>
    </w:p>
    <w:tbl>
      <w:tblPr>
        <w:tblW w:w="0" w:type="auto"/>
        <w:tblLook w:val="0600" w:firstRow="0" w:lastRow="0" w:firstColumn="0" w:lastColumn="0" w:noHBand="1" w:noVBand="1"/>
      </w:tblPr>
      <w:tblGrid>
        <w:gridCol w:w="5333"/>
        <w:gridCol w:w="427"/>
        <w:gridCol w:w="2880"/>
      </w:tblGrid>
      <w:tr w:rsidR="00A152BD" w14:paraId="2A1E17B6" w14:textId="77777777" w:rsidTr="00E42512">
        <w:tc>
          <w:tcPr>
            <w:tcW w:w="5333" w:type="dxa"/>
          </w:tcPr>
          <w:p w14:paraId="4D03AA7C" w14:textId="2521C5AE" w:rsidR="00A152BD" w:rsidRPr="008B63F0" w:rsidRDefault="008B63F0" w:rsidP="00E42512">
            <w:pPr>
              <w:pStyle w:val="Heading1"/>
              <w:rPr>
                <w:color w:val="42BA97" w:themeColor="accent4"/>
                <w:sz w:val="44"/>
                <w:szCs w:val="44"/>
                <w14:textOutline w14:w="0" w14:cap="flat" w14:cmpd="sng" w14:algn="ctr">
                  <w14:noFill/>
                  <w14:prstDash w14:val="solid"/>
                  <w14:round/>
                </w14:textOutline>
                <w14:props3d w14:extrusionH="57150" w14:contourW="0" w14:prstMaterial="softEdge">
                  <w14:bevelT w14:w="25400" w14:h="38100" w14:prst="circle"/>
                </w14:props3d>
              </w:rPr>
            </w:pPr>
            <w:r w:rsidRPr="008B63F0">
              <w:rPr>
                <w:color w:val="42BA97" w:themeColor="accent4"/>
                <w:sz w:val="44"/>
                <w:szCs w:val="44"/>
                <w14:textOutline w14:w="0" w14:cap="flat" w14:cmpd="sng" w14:algn="ctr">
                  <w14:noFill/>
                  <w14:prstDash w14:val="solid"/>
                  <w14:round/>
                </w14:textOutline>
                <w14:props3d w14:extrusionH="57150" w14:contourW="0" w14:prstMaterial="softEdge">
                  <w14:bevelT w14:w="25400" w14:h="38100" w14:prst="circle"/>
                </w14:props3d>
              </w:rPr>
              <w:t>PROJECT PRESENTATION</w:t>
            </w:r>
          </w:p>
          <w:p w14:paraId="466DFC93" w14:textId="384B2840" w:rsidR="008B63F0" w:rsidRPr="008B63F0" w:rsidRDefault="008B63F0" w:rsidP="008B63F0"/>
        </w:tc>
        <w:tc>
          <w:tcPr>
            <w:tcW w:w="3307" w:type="dxa"/>
            <w:gridSpan w:val="2"/>
          </w:tcPr>
          <w:p w14:paraId="047F7E54" w14:textId="36589A28" w:rsidR="00A152BD" w:rsidRDefault="00A152BD" w:rsidP="00327C71">
            <w:pPr>
              <w:rPr>
                <w:szCs w:val="20"/>
              </w:rPr>
            </w:pPr>
          </w:p>
        </w:tc>
      </w:tr>
      <w:tr w:rsidR="00E42512" w:rsidRPr="005130D7" w14:paraId="14C53613" w14:textId="77777777" w:rsidTr="00E42512">
        <w:tc>
          <w:tcPr>
            <w:tcW w:w="5333" w:type="dxa"/>
          </w:tcPr>
          <w:p w14:paraId="5F8067A0" w14:textId="07890245" w:rsidR="00E42512" w:rsidRPr="005130D7" w:rsidRDefault="005130D7" w:rsidP="00933FF7">
            <w:pPr>
              <w:pStyle w:val="Title"/>
              <w:rPr>
                <w:rFonts w:ascii="Bahnschrift SemiBold Condensed" w:hAnsi="Bahnschrift SemiBold Condensed"/>
                <w:bCs/>
                <w:color w:val="000000" w:themeColor="text1"/>
                <w:sz w:val="56"/>
                <w:szCs w:val="56"/>
                <w14:shadow w14:blurRad="38100" w14:dist="19050" w14:dir="2700000" w14:sx="100000" w14:sy="100000" w14:kx="0" w14:ky="0" w14:algn="tl">
                  <w14:schemeClr w14:val="dk1">
                    <w14:alpha w14:val="60000"/>
                  </w14:schemeClr>
                </w14:shadow>
                <w14:textOutline w14:w="9525" w14:cap="flat" w14:cmpd="sng" w14:algn="ctr">
                  <w14:solidFill>
                    <w14:schemeClr w14:val="accent6">
                      <w14:lumMod w14:val="20000"/>
                      <w14:lumOff w14:val="80000"/>
                    </w14:schemeClr>
                  </w14:solidFill>
                  <w14:prstDash w14:val="solid"/>
                  <w14:round/>
                </w14:textOutline>
              </w:rPr>
            </w:pPr>
            <w:r w:rsidRPr="005130D7">
              <w:rPr>
                <w:rFonts w:ascii="Bahnschrift SemiBold Condensed" w:hAnsi="Bahnschrift SemiBold Condensed"/>
                <w:bCs/>
                <w:color w:val="000000" w:themeColor="text1"/>
                <w:sz w:val="56"/>
                <w:szCs w:val="56"/>
                <w14:shadow w14:blurRad="38100" w14:dist="19050" w14:dir="2700000" w14:sx="100000" w14:sy="100000" w14:kx="0" w14:ky="0" w14:algn="tl">
                  <w14:schemeClr w14:val="dk1">
                    <w14:alpha w14:val="60000"/>
                  </w14:schemeClr>
                </w14:shadow>
                <w14:textOutline w14:w="9525" w14:cap="flat" w14:cmpd="sng" w14:algn="ctr">
                  <w14:solidFill>
                    <w14:schemeClr w14:val="accent6">
                      <w14:lumMod w14:val="20000"/>
                      <w14:lumOff w14:val="80000"/>
                    </w14:schemeClr>
                  </w14:solidFill>
                  <w14:prstDash w14:val="solid"/>
                  <w14:round/>
                </w14:textOutline>
              </w:rPr>
              <w:t>REAL TIME CLOCK WITH ALARM USING ARDUINO AND RTC DS3231</w:t>
            </w:r>
          </w:p>
        </w:tc>
        <w:tc>
          <w:tcPr>
            <w:tcW w:w="427" w:type="dxa"/>
          </w:tcPr>
          <w:p w14:paraId="5C143C0A" w14:textId="77777777" w:rsidR="00E42512" w:rsidRPr="005130D7" w:rsidRDefault="00E42512" w:rsidP="00E42512">
            <w:pPr>
              <w:rPr>
                <w:sz w:val="72"/>
                <w:szCs w:val="72"/>
              </w:rPr>
            </w:pPr>
          </w:p>
        </w:tc>
        <w:tc>
          <w:tcPr>
            <w:tcW w:w="2880" w:type="dxa"/>
            <w:vAlign w:val="bottom"/>
          </w:tcPr>
          <w:p w14:paraId="0F504073" w14:textId="650F7073" w:rsidR="00E42512" w:rsidRPr="005130D7" w:rsidRDefault="00000000" w:rsidP="00E42512">
            <w:pPr>
              <w:pStyle w:val="Heading2"/>
              <w:rPr>
                <w:sz w:val="72"/>
                <w:szCs w:val="72"/>
              </w:rPr>
            </w:pPr>
            <w:sdt>
              <w:sdtPr>
                <w:rPr>
                  <w:sz w:val="72"/>
                  <w:szCs w:val="72"/>
                </w:rPr>
                <w:id w:val="1918981160"/>
                <w:placeholder>
                  <w:docPart w:val="2D1B9D52EE2A43FA8FC9E36534C65E15"/>
                </w:placeholder>
                <w:temporary/>
                <w:showingPlcHdr/>
                <w15:appearance w15:val="hidden"/>
              </w:sdtPr>
              <w:sdtContent>
                <w:r w:rsidR="00933FF7" w:rsidRPr="005130D7">
                  <w:rPr>
                    <w:sz w:val="72"/>
                    <w:szCs w:val="72"/>
                  </w:rPr>
                  <w:t>June 6</w:t>
                </w:r>
                <w:r w:rsidR="00933FF7" w:rsidRPr="005130D7">
                  <w:rPr>
                    <w:sz w:val="72"/>
                    <w:szCs w:val="72"/>
                  </w:rPr>
                  <w:br/>
                  <w:t>9:00 am</w:t>
                </w:r>
              </w:sdtContent>
            </w:sdt>
          </w:p>
        </w:tc>
      </w:tr>
    </w:tbl>
    <w:p w14:paraId="339D2D87" w14:textId="15F33C2E" w:rsidR="00253CA6" w:rsidRDefault="005130D7" w:rsidP="00253CA6">
      <w:pPr>
        <w:rPr>
          <w:szCs w:val="20"/>
        </w:rPr>
      </w:pPr>
      <w:r>
        <w:rPr>
          <w:noProof/>
        </w:rPr>
        <mc:AlternateContent>
          <mc:Choice Requires="wps">
            <w:drawing>
              <wp:anchor distT="45720" distB="45720" distL="114300" distR="114300" simplePos="0" relativeHeight="251661312" behindDoc="0" locked="0" layoutInCell="1" allowOverlap="1" wp14:anchorId="52800402" wp14:editId="1648E84B">
                <wp:simplePos x="0" y="0"/>
                <wp:positionH relativeFrom="column">
                  <wp:posOffset>53340</wp:posOffset>
                </wp:positionH>
                <wp:positionV relativeFrom="paragraph">
                  <wp:posOffset>1287145</wp:posOffset>
                </wp:positionV>
                <wp:extent cx="6012180" cy="24993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2180" cy="24993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437405" w14:textId="5F972FD4" w:rsidR="005130D7" w:rsidRDefault="008B63F0" w:rsidP="008B63F0">
                            <w:pPr>
                              <w:rPr>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130D7">
                              <w:rPr>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 NAMES</w:t>
                            </w:r>
                          </w:p>
                          <w:p w14:paraId="3249AD6C" w14:textId="77777777" w:rsidR="008B63F0" w:rsidRDefault="008B63F0" w:rsidP="008B63F0">
                            <w:pPr>
                              <w:rPr>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B8DDE6" w14:textId="48C49221" w:rsidR="005825AE" w:rsidRPr="005825AE" w:rsidRDefault="005825AE" w:rsidP="005825AE">
                            <w:pPr>
                              <w:pStyle w:val="ListParagraph"/>
                              <w:numPr>
                                <w:ilvl w:val="0"/>
                                <w:numId w:val="11"/>
                              </w:numPr>
                              <w:jc w:val="both"/>
                              <w:rPr>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SHRUTHI MEENAKSHI M    - 22ECEB24</w:t>
                            </w:r>
                          </w:p>
                          <w:p w14:paraId="54331D78" w14:textId="43879701" w:rsidR="005130D7" w:rsidRDefault="008B63F0" w:rsidP="008B63F0">
                            <w:pPr>
                              <w:pStyle w:val="ListParagraph"/>
                              <w:numPr>
                                <w:ilvl w:val="0"/>
                                <w:numId w:val="11"/>
                              </w:numPr>
                              <w:jc w:val="both"/>
                              <w:rPr>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MASKURA FATHIMA A         - 22ECEB17</w:t>
                            </w:r>
                          </w:p>
                          <w:p w14:paraId="4F052D18" w14:textId="1DC6B59D" w:rsidR="008B63F0" w:rsidRDefault="008B63F0" w:rsidP="008B63F0">
                            <w:pPr>
                              <w:pStyle w:val="ListParagraph"/>
                              <w:numPr>
                                <w:ilvl w:val="0"/>
                                <w:numId w:val="11"/>
                              </w:numPr>
                              <w:jc w:val="both"/>
                              <w:rPr>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MIRNAL JESLYN J                 - 22ECEB18</w:t>
                            </w:r>
                          </w:p>
                          <w:p w14:paraId="4DA3380B" w14:textId="652EC93B" w:rsidR="008B63F0" w:rsidRPr="005130D7" w:rsidRDefault="008B63F0" w:rsidP="008B63F0">
                            <w:pPr>
                              <w:pStyle w:val="ListParagraph"/>
                              <w:numPr>
                                <w:ilvl w:val="0"/>
                                <w:numId w:val="11"/>
                              </w:numPr>
                              <w:jc w:val="both"/>
                              <w:rPr>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THIVYASHREE N C                 - 22ECEB30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800402" id="_x0000_t202" coordsize="21600,21600" o:spt="202" path="m,l,21600r21600,l21600,xe">
                <v:stroke joinstyle="miter"/>
                <v:path gradientshapeok="t" o:connecttype="rect"/>
              </v:shapetype>
              <v:shape id="Text Box 2" o:spid="_x0000_s1026" type="#_x0000_t202" style="position:absolute;margin-left:4.2pt;margin-top:101.35pt;width:473.4pt;height:196.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" filled="f" stroked="f">
                <v:textbox>
                  <w:txbxContent>
                    <w:p w14:paraId="5E437405" w14:textId="5F972FD4" w:rsidR="005130D7" w:rsidRDefault="008B63F0" w:rsidP="008B63F0">
                      <w:pPr>
                        <w:rPr>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130D7">
                        <w:rPr>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 NAMES</w:t>
                      </w:r>
                    </w:p>
                    <w:p w14:paraId="3249AD6C" w14:textId="77777777" w:rsidR="008B63F0" w:rsidRDefault="008B63F0" w:rsidP="008B63F0">
                      <w:pPr>
                        <w:rPr>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B8DDE6" w14:textId="48C49221" w:rsidR="005825AE" w:rsidRPr="005825AE" w:rsidRDefault="005825AE" w:rsidP="005825AE">
                      <w:pPr>
                        <w:pStyle w:val="ListParagraph"/>
                        <w:numPr>
                          <w:ilvl w:val="0"/>
                          <w:numId w:val="11"/>
                        </w:numPr>
                        <w:jc w:val="both"/>
                        <w:rPr>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SHRUTHI MEENAKSHI M    - 22ECEB24</w:t>
                      </w:r>
                    </w:p>
                    <w:p w14:paraId="54331D78" w14:textId="43879701" w:rsidR="005130D7" w:rsidRDefault="008B63F0" w:rsidP="008B63F0">
                      <w:pPr>
                        <w:pStyle w:val="ListParagraph"/>
                        <w:numPr>
                          <w:ilvl w:val="0"/>
                          <w:numId w:val="11"/>
                        </w:numPr>
                        <w:jc w:val="both"/>
                        <w:rPr>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MASKURA FATHIMA A         - 22ECEB17</w:t>
                      </w:r>
                    </w:p>
                    <w:p w14:paraId="4F052D18" w14:textId="1DC6B59D" w:rsidR="008B63F0" w:rsidRDefault="008B63F0" w:rsidP="008B63F0">
                      <w:pPr>
                        <w:pStyle w:val="ListParagraph"/>
                        <w:numPr>
                          <w:ilvl w:val="0"/>
                          <w:numId w:val="11"/>
                        </w:numPr>
                        <w:jc w:val="both"/>
                        <w:rPr>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MIRNAL JESLYN J                 - 22ECEB18</w:t>
                      </w:r>
                    </w:p>
                    <w:p w14:paraId="4DA3380B" w14:textId="652EC93B" w:rsidR="008B63F0" w:rsidRPr="005130D7" w:rsidRDefault="008B63F0" w:rsidP="008B63F0">
                      <w:pPr>
                        <w:pStyle w:val="ListParagraph"/>
                        <w:numPr>
                          <w:ilvl w:val="0"/>
                          <w:numId w:val="11"/>
                        </w:numPr>
                        <w:jc w:val="both"/>
                        <w:rPr>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THIVYASHREE N C                 - 22ECEB30</w:t>
                      </w:r>
                    </w:p>
                  </w:txbxContent>
                </v:textbox>
                <w10:wrap type="square"/>
              </v:shape>
            </w:pict>
          </mc:Fallback>
        </mc:AlternateContent>
      </w:r>
    </w:p>
    <w:p w14:paraId="2F585C8C" w14:textId="77777777" w:rsidR="00253CA6" w:rsidRDefault="00253CA6">
      <w:pPr>
        <w:rPr>
          <w:szCs w:val="20"/>
        </w:rPr>
      </w:pPr>
      <w:r>
        <w:rPr>
          <w:szCs w:val="20"/>
        </w:rPr>
        <w:br w:type="page"/>
      </w:r>
    </w:p>
    <w:p w14:paraId="447A2757" w14:textId="64507D86" w:rsidR="00253CA6" w:rsidRDefault="00253CA6" w:rsidP="009C0D92">
      <w:pPr>
        <w:pStyle w:val="Heading2"/>
        <w:rPr>
          <w:rFonts w:ascii="var(--wd-title-font)" w:eastAsia="Times New Roman" w:hAnsi="var(--wd-title-font)"/>
          <w:color w:val="auto"/>
          <w:lang w:eastAsia="en-IN"/>
        </w:rPr>
      </w:pPr>
      <w:r w:rsidRPr="009C0D92">
        <w:rPr>
          <w:rStyle w:val="Strong"/>
          <w:b w:val="0"/>
          <w:bCs w:val="0"/>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p>
    <w:p w14:paraId="1D4408D4" w14:textId="77777777" w:rsidR="00253CA6" w:rsidRPr="00453CD8" w:rsidRDefault="00253CA6" w:rsidP="00253CA6">
      <w:pPr>
        <w:pStyle w:val="NormalWeb"/>
        <w:shd w:val="clear" w:color="auto" w:fill="FFFFFF"/>
        <w:textAlignment w:val="baseline"/>
        <w:rPr>
          <w:rFonts w:ascii="Open Sans" w:hAnsi="Open Sans" w:cs="Open San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Fonts w:ascii="Open Sans" w:hAnsi="Open Sans" w:cs="Open San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Making a Real Time Clock (RTC) with an alarm is a useful and instructive project for those who are new to Arduino. In order to maintain precise timekeeping and sound alerts when necessary, this project makes use of the DS3231 RTC module and the Arduino platform. The project’s adaptability is increased by the use of elements such as an LCD display, push button, and buzzer. Take a look at this detailed tutorial to get started with an interesting adventure with Arduino-based alarm and timekeeping devices.</w:t>
      </w:r>
    </w:p>
    <w:p w14:paraId="76857D19" w14:textId="77777777" w:rsidR="009C0D92" w:rsidRDefault="009C0D92" w:rsidP="00253CA6">
      <w:pPr>
        <w:pStyle w:val="NormalWeb"/>
        <w:shd w:val="clear" w:color="auto" w:fill="FFFFFF"/>
        <w:textAlignment w:val="baseline"/>
        <w:rPr>
          <w:rFonts w:ascii="Open Sans" w:hAnsi="Open Sans" w:cs="Open Sans"/>
          <w:color w:val="777777"/>
          <w:sz w:val="23"/>
          <w:szCs w:val="23"/>
        </w:rPr>
      </w:pPr>
    </w:p>
    <w:p w14:paraId="561366C9" w14:textId="55A5DBB3" w:rsidR="00253CA6" w:rsidRDefault="009C0D92" w:rsidP="009C0D92">
      <w:pPr>
        <w:pStyle w:val="Heading2"/>
        <w:rPr>
          <w:rFonts w:ascii="var(--wd-title-font)" w:hAnsi="var(--wd-title-font)" w:cs="Times New Roman"/>
          <w:color w:val="auto"/>
        </w:rPr>
      </w:pPr>
      <w:r>
        <w:rPr>
          <w:rStyle w:val="Strong"/>
          <w:b w:val="0"/>
          <w:bCs w:val="0"/>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Hardware Required</w:t>
      </w:r>
    </w:p>
    <w:p w14:paraId="415B0895" w14:textId="77777777" w:rsidR="00253CA6" w:rsidRPr="00453CD8" w:rsidRDefault="00253CA6" w:rsidP="00253CA6">
      <w:pPr>
        <w:numPr>
          <w:ilvl w:val="0"/>
          <w:numId w:val="13"/>
        </w:numPr>
        <w:shd w:val="clear" w:color="auto" w:fill="FFFFFF"/>
        <w:spacing w:after="0" w:afterAutospacing="1"/>
        <w:textAlignment w:val="baseline"/>
        <w:rPr>
          <w:rFonts w:ascii="inherit" w:hAnsi="inherit" w:cs="Open San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1" w:history="1">
        <w:r w:rsidRPr="00453CD8">
          <w:rPr>
            <w:rStyle w:val="Hyperlink"/>
            <w:rFonts w:ascii="inherit" w:hAnsi="inherit" w:cs="Open Sans"/>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Solderless Breadboard</w:t>
        </w:r>
      </w:hyperlink>
    </w:p>
    <w:p w14:paraId="5C65149E" w14:textId="77777777" w:rsidR="00253CA6" w:rsidRPr="00453CD8" w:rsidRDefault="00253CA6" w:rsidP="00253CA6">
      <w:pPr>
        <w:numPr>
          <w:ilvl w:val="0"/>
          <w:numId w:val="13"/>
        </w:numPr>
        <w:shd w:val="clear" w:color="auto" w:fill="FFFFFF"/>
        <w:spacing w:after="0" w:afterAutospacing="1"/>
        <w:textAlignment w:val="baseline"/>
        <w:rPr>
          <w:rFonts w:ascii="inherit" w:hAnsi="inherit" w:cs="Open San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2" w:history="1">
        <w:r w:rsidRPr="00453CD8">
          <w:rPr>
            <w:rStyle w:val="Hyperlink"/>
            <w:rFonts w:ascii="inherit" w:hAnsi="inherit" w:cs="Open Sans"/>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Arduino UNO</w:t>
        </w:r>
      </w:hyperlink>
    </w:p>
    <w:p w14:paraId="2CD4DF18" w14:textId="77777777" w:rsidR="00253CA6" w:rsidRPr="00453CD8" w:rsidRDefault="00253CA6" w:rsidP="00253CA6">
      <w:pPr>
        <w:numPr>
          <w:ilvl w:val="0"/>
          <w:numId w:val="13"/>
        </w:numPr>
        <w:shd w:val="clear" w:color="auto" w:fill="FFFFFF"/>
        <w:spacing w:after="0" w:afterAutospacing="1"/>
        <w:textAlignment w:val="baseline"/>
        <w:rPr>
          <w:rFonts w:ascii="inherit" w:hAnsi="inherit" w:cs="Open San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3" w:history="1">
        <w:r w:rsidRPr="00453CD8">
          <w:rPr>
            <w:rStyle w:val="Hyperlink"/>
            <w:rFonts w:ascii="inherit" w:hAnsi="inherit" w:cs="Open Sans"/>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16×2 LCD Display</w:t>
        </w:r>
      </w:hyperlink>
    </w:p>
    <w:p w14:paraId="7D7F728F" w14:textId="77777777" w:rsidR="00253CA6" w:rsidRPr="00453CD8" w:rsidRDefault="00253CA6" w:rsidP="00253CA6">
      <w:pPr>
        <w:numPr>
          <w:ilvl w:val="0"/>
          <w:numId w:val="13"/>
        </w:numPr>
        <w:shd w:val="clear" w:color="auto" w:fill="FFFFFF"/>
        <w:spacing w:after="0" w:afterAutospacing="1"/>
        <w:textAlignment w:val="baseline"/>
        <w:rPr>
          <w:rFonts w:ascii="inherit" w:hAnsi="inherit" w:cs="Open San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4" w:history="1">
        <w:r w:rsidRPr="00453CD8">
          <w:rPr>
            <w:rStyle w:val="Hyperlink"/>
            <w:rFonts w:ascii="inherit" w:hAnsi="inherit" w:cs="Open Sans"/>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Push Button</w:t>
        </w:r>
      </w:hyperlink>
    </w:p>
    <w:p w14:paraId="1D5AC5CC" w14:textId="77777777" w:rsidR="00253CA6" w:rsidRPr="00453CD8" w:rsidRDefault="00253CA6" w:rsidP="00253CA6">
      <w:pPr>
        <w:numPr>
          <w:ilvl w:val="0"/>
          <w:numId w:val="13"/>
        </w:numPr>
        <w:shd w:val="clear" w:color="auto" w:fill="FFFFFF"/>
        <w:spacing w:after="0" w:afterAutospacing="1"/>
        <w:textAlignment w:val="baseline"/>
        <w:rPr>
          <w:rFonts w:ascii="inherit" w:hAnsi="inherit" w:cs="Open San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5" w:history="1">
        <w:r w:rsidRPr="00453CD8">
          <w:rPr>
            <w:rStyle w:val="Hyperlink"/>
            <w:rFonts w:ascii="inherit" w:hAnsi="inherit" w:cs="Open Sans"/>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RTC DS3231 Module</w:t>
        </w:r>
      </w:hyperlink>
    </w:p>
    <w:p w14:paraId="3E62E1AD" w14:textId="77777777" w:rsidR="00253CA6" w:rsidRPr="00453CD8" w:rsidRDefault="00253CA6" w:rsidP="00253CA6">
      <w:pPr>
        <w:numPr>
          <w:ilvl w:val="0"/>
          <w:numId w:val="13"/>
        </w:numPr>
        <w:shd w:val="clear" w:color="auto" w:fill="FFFFFF"/>
        <w:spacing w:after="0" w:afterAutospacing="1"/>
        <w:textAlignment w:val="baseline"/>
        <w:rPr>
          <w:rFonts w:ascii="inherit" w:hAnsi="inherit" w:cs="Open San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6" w:history="1">
        <w:r w:rsidRPr="00453CD8">
          <w:rPr>
            <w:rStyle w:val="Hyperlink"/>
            <w:rFonts w:ascii="inherit" w:hAnsi="inherit" w:cs="Open Sans"/>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100R Resistor</w:t>
        </w:r>
      </w:hyperlink>
    </w:p>
    <w:p w14:paraId="72787705" w14:textId="77777777" w:rsidR="00253CA6" w:rsidRPr="00453CD8" w:rsidRDefault="00253CA6" w:rsidP="00253CA6">
      <w:pPr>
        <w:numPr>
          <w:ilvl w:val="0"/>
          <w:numId w:val="13"/>
        </w:numPr>
        <w:shd w:val="clear" w:color="auto" w:fill="FFFFFF"/>
        <w:spacing w:after="0" w:afterAutospacing="1"/>
        <w:textAlignment w:val="baseline"/>
        <w:rPr>
          <w:rFonts w:ascii="inherit" w:hAnsi="inherit" w:cs="Open San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7" w:history="1">
        <w:r w:rsidRPr="00453CD8">
          <w:rPr>
            <w:rStyle w:val="Hyperlink"/>
            <w:rFonts w:ascii="inherit" w:hAnsi="inherit" w:cs="Open Sans"/>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4.7k Resistor</w:t>
        </w:r>
      </w:hyperlink>
    </w:p>
    <w:p w14:paraId="127AFE78" w14:textId="77777777" w:rsidR="00253CA6" w:rsidRPr="00453CD8" w:rsidRDefault="00253CA6" w:rsidP="00253CA6">
      <w:pPr>
        <w:numPr>
          <w:ilvl w:val="0"/>
          <w:numId w:val="13"/>
        </w:numPr>
        <w:shd w:val="clear" w:color="auto" w:fill="FFFFFF"/>
        <w:spacing w:after="0" w:afterAutospacing="1"/>
        <w:textAlignment w:val="baseline"/>
        <w:rPr>
          <w:rFonts w:ascii="inherit" w:hAnsi="inherit" w:cs="Open San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8" w:history="1">
        <w:r w:rsidRPr="00453CD8">
          <w:rPr>
            <w:rStyle w:val="Hyperlink"/>
            <w:rFonts w:ascii="inherit" w:hAnsi="inherit" w:cs="Open Sans"/>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1k Resistor</w:t>
        </w:r>
      </w:hyperlink>
    </w:p>
    <w:p w14:paraId="1380FA9E" w14:textId="77777777" w:rsidR="00253CA6" w:rsidRPr="00453CD8" w:rsidRDefault="00253CA6" w:rsidP="00253CA6">
      <w:pPr>
        <w:numPr>
          <w:ilvl w:val="0"/>
          <w:numId w:val="13"/>
        </w:numPr>
        <w:shd w:val="clear" w:color="auto" w:fill="FFFFFF"/>
        <w:spacing w:after="0" w:afterAutospacing="1"/>
        <w:textAlignment w:val="baseline"/>
        <w:rPr>
          <w:rFonts w:ascii="inherit" w:hAnsi="inherit" w:cs="Open San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9" w:history="1">
        <w:r w:rsidRPr="00453CD8">
          <w:rPr>
            <w:rStyle w:val="Hyperlink"/>
            <w:rFonts w:ascii="inherit" w:hAnsi="inherit" w:cs="Open Sans"/>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Buzzer</w:t>
        </w:r>
      </w:hyperlink>
    </w:p>
    <w:p w14:paraId="561B3BA4" w14:textId="77777777" w:rsidR="00253CA6" w:rsidRPr="00453CD8" w:rsidRDefault="00253CA6" w:rsidP="00253CA6">
      <w:pPr>
        <w:numPr>
          <w:ilvl w:val="0"/>
          <w:numId w:val="13"/>
        </w:numPr>
        <w:shd w:val="clear" w:color="auto" w:fill="FFFFFF"/>
        <w:spacing w:after="0" w:afterAutospacing="1"/>
        <w:textAlignment w:val="baseline"/>
        <w:rPr>
          <w:rFonts w:ascii="inherit" w:hAnsi="inherit" w:cs="Open San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0" w:history="1">
        <w:r w:rsidRPr="00453CD8">
          <w:rPr>
            <w:rStyle w:val="Hyperlink"/>
            <w:rFonts w:ascii="inherit" w:hAnsi="inherit" w:cs="Open Sans"/>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Male to Male Jumper Wires</w:t>
        </w:r>
      </w:hyperlink>
    </w:p>
    <w:p w14:paraId="6DCBDDEA" w14:textId="77777777" w:rsidR="00253CA6" w:rsidRPr="00453CD8" w:rsidRDefault="00253CA6" w:rsidP="00253CA6">
      <w:pPr>
        <w:numPr>
          <w:ilvl w:val="0"/>
          <w:numId w:val="13"/>
        </w:numPr>
        <w:shd w:val="clear" w:color="auto" w:fill="FFFFFF"/>
        <w:spacing w:after="0" w:afterAutospacing="1"/>
        <w:textAlignment w:val="baseline"/>
        <w:rPr>
          <w:rFonts w:ascii="inherit" w:hAnsi="inherit" w:cs="Open San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1" w:history="1">
        <w:r w:rsidRPr="00453CD8">
          <w:rPr>
            <w:rStyle w:val="Hyperlink"/>
            <w:rFonts w:ascii="inherit" w:hAnsi="inherit" w:cs="Open Sans"/>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Battery Clip</w:t>
        </w:r>
      </w:hyperlink>
    </w:p>
    <w:p w14:paraId="410D43F5" w14:textId="77777777" w:rsidR="00253CA6" w:rsidRPr="00453CD8" w:rsidRDefault="00253CA6" w:rsidP="00253CA6">
      <w:pPr>
        <w:numPr>
          <w:ilvl w:val="0"/>
          <w:numId w:val="13"/>
        </w:numPr>
        <w:shd w:val="clear" w:color="auto" w:fill="FFFFFF"/>
        <w:spacing w:after="0"/>
        <w:textAlignment w:val="baseline"/>
        <w:rPr>
          <w:rFonts w:ascii="inherit" w:hAnsi="inherit" w:cs="Open San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2" w:history="1">
        <w:r w:rsidRPr="00453CD8">
          <w:rPr>
            <w:rStyle w:val="Hyperlink"/>
            <w:rFonts w:ascii="inherit" w:hAnsi="inherit" w:cs="Open Sans"/>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9V Battery</w:t>
        </w:r>
      </w:hyperlink>
    </w:p>
    <w:p w14:paraId="493545FF" w14:textId="77777777" w:rsidR="009C0D92" w:rsidRPr="00453CD8" w:rsidRDefault="009C0D92" w:rsidP="009C0D92">
      <w:pPr>
        <w:shd w:val="clear" w:color="auto" w:fill="FFFFFF"/>
        <w:spacing w:after="0"/>
        <w:ind w:left="720"/>
        <w:textAlignment w:val="baseline"/>
        <w:rPr>
          <w:rFonts w:ascii="inherit" w:hAnsi="inherit" w:cs="Open San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848527" w14:textId="77777777" w:rsidR="009C0D92" w:rsidRDefault="009C0D92" w:rsidP="009C0D92">
      <w:pPr>
        <w:pStyle w:val="Heading2"/>
        <w:rPr>
          <w:rStyle w:val="Strong"/>
          <w:b w:val="0"/>
          <w:bCs w:val="0"/>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Strong"/>
          <w:b w:val="0"/>
          <w:bCs w:val="0"/>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Description</w:t>
      </w:r>
    </w:p>
    <w:p w14:paraId="3189257D" w14:textId="615E58E0" w:rsidR="00253CA6" w:rsidRPr="00453CD8" w:rsidRDefault="00253CA6" w:rsidP="009C0D92">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Fonts w:ascii="Open Sans" w:hAnsi="Open Sans" w:cs="Open San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Open the Proteus 8 simulation file. An overview of the parts used, which include an Arduino Uno, an RTC-DS3231, four push buttons, a 16×2 LCD, and a buzzer, is given at the start of the presentation. The supplied Arduino code is used to create a hex file, which is then uploaded to the Arduino Uno via the Arduino IDE to start the simulation. The course emphasizes the critical processes of determining the address of the hex file, checking the code, and choosing the board (an Arduino Uno). The Arduino component is chosen in the Proteus simulation environment, and the previously acquired hex file address is pasted. Once the simulation is configured, the example runs the simulation and shows the start message display, temperature changes, time, and day, date, month, and year shown on the LCD. The lesson explores how to establish the real-time clock’s functionality. Pressing the “Set Time” button starts a series of steps that let users change the clock’s hours, minutes, seconds, day, date, month, and year. A thorough explanation of the procedure is given, with special attention to how the UP and DOWN buttons work to establish different settings. The “Set Alarm” </w:t>
      </w:r>
      <w:r w:rsidRPr="00453CD8">
        <w:rPr>
          <w:rFonts w:ascii="Open Sans" w:hAnsi="Open Sans" w:cs="Open San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button is then included, allowing users to modify the alarm’s date and time. Clear explanations of the “Activated” indicator and how to adjust the alarm length are given, along with how to activate and deactivate the alarm. The nuances of setting the alarm length in seconds and how it relates to the current time are explained.</w:t>
      </w:r>
    </w:p>
    <w:p w14:paraId="756FF636" w14:textId="2076C345" w:rsidR="00253CA6" w:rsidRPr="00453CD8" w:rsidRDefault="00253CA6" w:rsidP="00253CA6">
      <w:pPr>
        <w:shd w:val="clear" w:color="auto" w:fill="FFFFFF"/>
        <w:textAlignment w:val="baseline"/>
        <w:rPr>
          <w:rFonts w:ascii="Open Sans" w:hAnsi="Open Sans" w:cs="Open San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Fonts w:ascii="Open Sans" w:hAnsi="Open Sans" w:cs="Open Sans"/>
          <w:noProof/>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52EFE49" wp14:editId="2FD52EF2">
            <wp:extent cx="5486400" cy="2910205"/>
            <wp:effectExtent l="0" t="0" r="0" b="4445"/>
            <wp:docPr id="431535329" name="Picture 6" descr="Real Time Clock With Alarm Using Arduino And RTC DS3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al Time Clock With Alarm Using Arduino And RTC DS32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910205"/>
                    </a:xfrm>
                    <a:prstGeom prst="rect">
                      <a:avLst/>
                    </a:prstGeom>
                    <a:noFill/>
                    <a:ln>
                      <a:noFill/>
                    </a:ln>
                  </pic:spPr>
                </pic:pic>
              </a:graphicData>
            </a:graphic>
          </wp:inline>
        </w:drawing>
      </w:r>
      <w:r w:rsidRPr="00453CD8">
        <w:rPr>
          <w:rFonts w:ascii="Open Sans" w:hAnsi="Open Sans" w:cs="Open San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Real Time Clock With Alarm Proteus Simulation</w:t>
      </w:r>
    </w:p>
    <w:p w14:paraId="1B165B9E" w14:textId="77777777" w:rsidR="009C0D92" w:rsidRPr="00453CD8" w:rsidRDefault="009C0D92" w:rsidP="00253CA6">
      <w:pPr>
        <w:shd w:val="clear" w:color="auto" w:fill="FFFFFF"/>
        <w:textAlignment w:val="baseline"/>
        <w:rPr>
          <w:rFonts w:ascii="Open Sans" w:hAnsi="Open Sans" w:cs="Open San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4A3085" w14:textId="77777777" w:rsidR="00253CA6" w:rsidRPr="00453CD8" w:rsidRDefault="00253CA6" w:rsidP="009C0D92">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Strong"/>
          <w:b w:val="0"/>
          <w:bCs w:val="0"/>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Circuit Diagram</w:t>
      </w:r>
    </w:p>
    <w:p w14:paraId="0B344F76" w14:textId="77777777" w:rsidR="00253CA6" w:rsidRPr="00453CD8" w:rsidRDefault="00253CA6" w:rsidP="00253CA6">
      <w:pPr>
        <w:pStyle w:val="NormalWeb"/>
        <w:shd w:val="clear" w:color="auto" w:fill="FFFFFF"/>
        <w:textAlignment w:val="baseline"/>
        <w:rPr>
          <w:rFonts w:ascii="Open Sans" w:hAnsi="Open Sans" w:cs="Open San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Fonts w:ascii="Open Sans" w:hAnsi="Open Sans" w:cs="Open San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9V battery is used as the power supply in the circuit schematic for the Real Time Clock with an Alarm System Using Arduino and the RTC DS3231 module. The Arduino UNO is the main component, and it is supplemented by a 16×2 LCD display, a DS3231 RTC module, and four push buttons. The LCD’s contrast setting entails grounding the negative side, connecting 4.7k ohms to the positive side, and making extra connections for the backlight, which are anode to pin 15 and cathode to pin 16. A buzzer is introduced and connected to pin 8 of the Arduino UNO in order to add auditory feedback. Interestingly, the lighting circuit adds to the system’s total usefulness by connecting a 10-ohm resistor in series with the positive side. This circuit configuration makes sure that all of the parts work together seamlessly, enabling accurate timekeeping and alarm features. An alternate circuit schematic is supplied in case users decide to utilize an Arduino Nano rather than a UNO to carry out the project. The Nano is powered by a 9V battery in this setup, and analog pins A0 through A3 are where the push buttons are linked. It is easy to switch between the two Arduino versions since the connections for the RTC module, LCD, and buzzer are the same as they are for the UNO configuration.</w:t>
      </w:r>
    </w:p>
    <w:p w14:paraId="70D92021" w14:textId="48CA2102" w:rsidR="00253CA6" w:rsidRPr="00453CD8" w:rsidRDefault="00253CA6" w:rsidP="00253CA6">
      <w:pPr>
        <w:shd w:val="clear" w:color="auto" w:fill="FFFFFF"/>
        <w:textAlignment w:val="baseline"/>
        <w:rPr>
          <w:rFonts w:ascii="Open Sans" w:hAnsi="Open Sans" w:cs="Open San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Fonts w:ascii="Open Sans" w:hAnsi="Open Sans" w:cs="Open Sans"/>
          <w:noProof/>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46DDEB32" wp14:editId="77A9D12A">
            <wp:extent cx="5486400" cy="3086100"/>
            <wp:effectExtent l="0" t="0" r="0" b="0"/>
            <wp:docPr id="165443176" name="Picture 5" descr="Real Time Clock With Alarm Using Arduino And RTC DS3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al Time Clock With Alarm Using Arduino And RTC DS32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r w:rsidRPr="00453CD8">
        <w:rPr>
          <w:rFonts w:ascii="Open Sans" w:hAnsi="Open Sans" w:cs="Open San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Real Time Clock With Alarm Circuit Diagram With Arduino UNO</w:t>
      </w:r>
    </w:p>
    <w:p w14:paraId="75171F12" w14:textId="77777777" w:rsidR="009C0D92" w:rsidRPr="00453CD8" w:rsidRDefault="009C0D92" w:rsidP="00253CA6">
      <w:pPr>
        <w:shd w:val="clear" w:color="auto" w:fill="FFFFFF"/>
        <w:textAlignment w:val="baseline"/>
        <w:rPr>
          <w:rFonts w:ascii="Open Sans" w:hAnsi="Open Sans" w:cs="Open San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76382A" w14:textId="77777777" w:rsidR="009C0D92" w:rsidRPr="00453CD8" w:rsidRDefault="009C0D92" w:rsidP="00253CA6">
      <w:pPr>
        <w:shd w:val="clear" w:color="auto" w:fill="FFFFFF"/>
        <w:textAlignment w:val="baseline"/>
        <w:rPr>
          <w:rFonts w:ascii="Open Sans" w:hAnsi="Open Sans" w:cs="Open San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087316" w14:textId="77777777" w:rsidR="009C0D92" w:rsidRPr="00453CD8" w:rsidRDefault="009C0D92" w:rsidP="00253CA6">
      <w:pPr>
        <w:shd w:val="clear" w:color="auto" w:fill="FFFFFF"/>
        <w:textAlignment w:val="baseline"/>
        <w:rPr>
          <w:rFonts w:ascii="Open Sans" w:hAnsi="Open Sans" w:cs="Open San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50E1B8" w14:textId="77777777" w:rsidR="009C0D92" w:rsidRPr="00453CD8" w:rsidRDefault="009C0D92" w:rsidP="00253CA6">
      <w:pPr>
        <w:shd w:val="clear" w:color="auto" w:fill="FFFFFF"/>
        <w:textAlignment w:val="baseline"/>
        <w:rPr>
          <w:rFonts w:ascii="Open Sans" w:hAnsi="Open Sans" w:cs="Open San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B29004" w14:textId="04CD1CAD" w:rsidR="00253CA6" w:rsidRPr="00453CD8" w:rsidRDefault="00253CA6" w:rsidP="00253CA6">
      <w:pPr>
        <w:shd w:val="clear" w:color="auto" w:fill="FFFFFF"/>
        <w:textAlignment w:val="baseline"/>
        <w:rPr>
          <w:rFonts w:ascii="Open Sans" w:hAnsi="Open Sans" w:cs="Open San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Fonts w:ascii="Open Sans" w:hAnsi="Open Sans" w:cs="Open Sans"/>
          <w:noProof/>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A94AB3D" wp14:editId="65EE5F5B">
            <wp:extent cx="5486400" cy="3086100"/>
            <wp:effectExtent l="0" t="0" r="0" b="0"/>
            <wp:docPr id="1142452631" name="Picture 4" descr="Real Time Clock With Alarm Using Arduino And RTC DS3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al Time Clock With Alarm Using Arduino And RTC DS32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r w:rsidRPr="00453CD8">
        <w:rPr>
          <w:rFonts w:ascii="Open Sans" w:hAnsi="Open Sans" w:cs="Open San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Real Time Clock With Alarm Circuit Diagram With Arduino Nano</w:t>
      </w:r>
    </w:p>
    <w:p w14:paraId="011A5C00" w14:textId="77777777" w:rsidR="009C0D92" w:rsidRPr="00453CD8" w:rsidRDefault="009C0D92" w:rsidP="00253CA6">
      <w:pPr>
        <w:shd w:val="clear" w:color="auto" w:fill="FFFFFF"/>
        <w:textAlignment w:val="baseline"/>
        <w:rPr>
          <w:rFonts w:ascii="Open Sans" w:hAnsi="Open Sans" w:cs="Open San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B61678" w14:textId="77777777" w:rsidR="009C0D92" w:rsidRPr="00453CD8" w:rsidRDefault="009C0D92" w:rsidP="00253CA6">
      <w:pPr>
        <w:shd w:val="clear" w:color="auto" w:fill="FFFFFF"/>
        <w:textAlignment w:val="baseline"/>
        <w:rPr>
          <w:rFonts w:ascii="Open Sans" w:hAnsi="Open Sans" w:cs="Open San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BEFCFE" w14:textId="77777777" w:rsidR="009C0D92" w:rsidRPr="00453CD8" w:rsidRDefault="009C0D92" w:rsidP="00253CA6">
      <w:pPr>
        <w:shd w:val="clear" w:color="auto" w:fill="FFFFFF"/>
        <w:textAlignment w:val="baseline"/>
        <w:rPr>
          <w:rFonts w:ascii="Open Sans" w:hAnsi="Open Sans" w:cs="Open San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ADC3CF" w14:textId="77777777" w:rsidR="009C0D92" w:rsidRPr="00453CD8" w:rsidRDefault="009C0D92" w:rsidP="00253CA6">
      <w:pPr>
        <w:shd w:val="clear" w:color="auto" w:fill="FFFFFF"/>
        <w:textAlignment w:val="baseline"/>
        <w:rPr>
          <w:rFonts w:ascii="Open Sans" w:hAnsi="Open Sans" w:cs="Open San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6BF010" w14:textId="77777777" w:rsidR="009C0D92" w:rsidRPr="00453CD8" w:rsidRDefault="009C0D92" w:rsidP="00253CA6">
      <w:pPr>
        <w:shd w:val="clear" w:color="auto" w:fill="FFFFFF"/>
        <w:textAlignment w:val="baseline"/>
        <w:rPr>
          <w:rFonts w:ascii="Open Sans" w:hAnsi="Open Sans" w:cs="Open San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8E791B" w14:textId="77777777" w:rsidR="009C0D92" w:rsidRPr="00453CD8" w:rsidRDefault="009C0D92" w:rsidP="00253CA6">
      <w:pPr>
        <w:shd w:val="clear" w:color="auto" w:fill="FFFFFF"/>
        <w:textAlignment w:val="baseline"/>
        <w:rPr>
          <w:rFonts w:ascii="Open Sans" w:hAnsi="Open Sans" w:cs="Open San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1CD519" w14:textId="77777777" w:rsidR="009C0D92" w:rsidRPr="00453CD8" w:rsidRDefault="009C0D92" w:rsidP="00253CA6">
      <w:pPr>
        <w:shd w:val="clear" w:color="auto" w:fill="FFFFFF"/>
        <w:textAlignment w:val="baseline"/>
        <w:rPr>
          <w:rFonts w:ascii="Open Sans" w:hAnsi="Open Sans" w:cs="Open San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924342" w14:textId="77777777" w:rsidR="00253CA6" w:rsidRPr="00453CD8" w:rsidRDefault="00253CA6" w:rsidP="009C0D92">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Strong"/>
          <w:b w:val="0"/>
          <w:bCs w:val="0"/>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Arduino IDE Code</w:t>
      </w:r>
    </w:p>
    <w:p w14:paraId="472B1C75"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#include &lt;DS3231.h&gt;//Memanggil RTC3231 Library</w:t>
      </w:r>
    </w:p>
    <w:p w14:paraId="5BEF9A68"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#include &lt;Wire.h&gt;  // i2C Conection Library</w:t>
      </w:r>
    </w:p>
    <w:p w14:paraId="120362D2"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#include &lt;LiquidCrystal.h&gt; //Libraries</w:t>
      </w:r>
    </w:p>
    <w:p w14:paraId="26F2E05E"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#include &lt;EEPROM.h&gt;</w:t>
      </w:r>
    </w:p>
    <w:p w14:paraId="4E9633F7"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545EF2"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LiquidCrystal lcd(2, 3, 4, 5, 6, 7); //Arduino pins to lcd</w:t>
      </w:r>
    </w:p>
    <w:p w14:paraId="06CB706A"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A447C8"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#define bt_time   A0</w:t>
      </w:r>
    </w:p>
    <w:p w14:paraId="4A62A31D"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#define bt_up     A1</w:t>
      </w:r>
    </w:p>
    <w:p w14:paraId="4518791C"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#define bt_down   A2</w:t>
      </w:r>
    </w:p>
    <w:p w14:paraId="56EAFE63"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#define bt_alarm  A3</w:t>
      </w:r>
    </w:p>
    <w:p w14:paraId="102E064B"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B4150E"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#define buzzer 8</w:t>
      </w:r>
    </w:p>
    <w:p w14:paraId="2798A190"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7AE53C"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Init DS3231</w:t>
      </w:r>
    </w:p>
    <w:p w14:paraId="76B8F30E"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DS3231  rtc(SDA, SCL);</w:t>
      </w:r>
    </w:p>
    <w:p w14:paraId="30514C22"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E28B7E"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Init a Time-data structure</w:t>
      </w:r>
    </w:p>
    <w:p w14:paraId="430E4421"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  t; //pencacah string time()</w:t>
      </w:r>
    </w:p>
    <w:p w14:paraId="15587A49"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580341"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hh = 0, mm = 0, ss = 0, dd = 0, bb = 0, set_day;</w:t>
      </w:r>
    </w:p>
    <w:p w14:paraId="1181D26C"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yy = 0;</w:t>
      </w:r>
    </w:p>
    <w:p w14:paraId="3C722BD0"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Day = "  ";</w:t>
      </w:r>
    </w:p>
    <w:p w14:paraId="03079558"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F90F15"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AlarmHH  = 21, AlarmMM  = 22, AlarmSS  = 23, setMode = 0, setAlarm = 0, alarmMode=0;</w:t>
      </w:r>
    </w:p>
    <w:p w14:paraId="71C488B9"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BE07DD"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stop =0, mode=0, flag=0;</w:t>
      </w:r>
    </w:p>
    <w:p w14:paraId="64405711"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590058"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//Eeprom Store Variable</w:t>
      </w:r>
    </w:p>
    <w:p w14:paraId="586EE94A"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uint8_t HH;</w:t>
      </w:r>
    </w:p>
    <w:p w14:paraId="31F89400"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uint8_t MM;</w:t>
      </w:r>
    </w:p>
    <w:p w14:paraId="28528EDB"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3F2CA6"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byte bell_symbol[8] = {</w:t>
      </w:r>
    </w:p>
    <w:p w14:paraId="4CA07B8D"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B00100,</w:t>
      </w:r>
    </w:p>
    <w:p w14:paraId="43B0A040"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B01110,</w:t>
      </w:r>
    </w:p>
    <w:p w14:paraId="6A00816D"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B01110,</w:t>
      </w:r>
    </w:p>
    <w:p w14:paraId="30722C0F"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B01110,</w:t>
      </w:r>
    </w:p>
    <w:p w14:paraId="2710FFC9"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B01110,</w:t>
      </w:r>
    </w:p>
    <w:p w14:paraId="52318EAC"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B11111,</w:t>
      </w:r>
    </w:p>
    <w:p w14:paraId="523B2F5B"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B01000,</w:t>
      </w:r>
    </w:p>
    <w:p w14:paraId="43948BDA"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B00100};</w:t>
      </w:r>
    </w:p>
    <w:p w14:paraId="34C60336"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byte thermometer_symbol[8] = {</w:t>
      </w:r>
    </w:p>
    <w:p w14:paraId="2B76005E"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B00100,</w:t>
      </w:r>
    </w:p>
    <w:p w14:paraId="68F8D024"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B01010,</w:t>
      </w:r>
    </w:p>
    <w:p w14:paraId="2C55E58C"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B01010,</w:t>
      </w:r>
    </w:p>
    <w:p w14:paraId="7653F7FC"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B01110,</w:t>
      </w:r>
    </w:p>
    <w:p w14:paraId="0E5D6D5F"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B01110,</w:t>
      </w:r>
    </w:p>
    <w:p w14:paraId="31397B80"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B11111,</w:t>
      </w:r>
    </w:p>
    <w:p w14:paraId="0543BADD"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B11111,</w:t>
      </w:r>
    </w:p>
    <w:p w14:paraId="12647034"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B01110};</w:t>
      </w:r>
    </w:p>
    <w:p w14:paraId="32312C0B"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7381D5"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488812"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void setup(){</w:t>
      </w:r>
    </w:p>
    <w:p w14:paraId="7698DD26"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Setup Serial connection</w:t>
      </w:r>
    </w:p>
    <w:p w14:paraId="6168E700"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Serial.begin(9600);</w:t>
      </w:r>
    </w:p>
    <w:p w14:paraId="1072CFEE"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9FAAA4"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rtc.begin(); // memulai koneksi i2c dengan RTC</w:t>
      </w:r>
    </w:p>
    <w:p w14:paraId="4B620C80"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8669D0"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pinMode(bt_time,  INPUT_PULLUP);</w:t>
      </w:r>
    </w:p>
    <w:p w14:paraId="3E9605D6"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pinMode(bt_up,    INPUT_PULLUP);</w:t>
      </w:r>
    </w:p>
    <w:p w14:paraId="1C6AC234"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pinMode(bt_down,  INPUT_PULLUP);</w:t>
      </w:r>
    </w:p>
    <w:p w14:paraId="46A9081A"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pinMode(bt_alarm, INPUT_PULLUP);</w:t>
      </w:r>
    </w:p>
    <w:p w14:paraId="5DA8A4A9"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C1D1B8"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pinMode(buzzer, OUTPUT);</w:t>
      </w:r>
    </w:p>
    <w:p w14:paraId="0B975005"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E590EE"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lcd.createChar(1, thermometer_symbol);</w:t>
      </w:r>
    </w:p>
    <w:p w14:paraId="6FF5CE61"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lcd.createChar(2, bell_symbol);</w:t>
      </w:r>
    </w:p>
    <w:p w14:paraId="43FB49DD"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A4D690C"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lcd.begin(16, 2); // Configura lcd numero columnas y filas</w:t>
      </w:r>
    </w:p>
    <w:p w14:paraId="26C3A8F5"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lcd.setCursor(0,0);  //Show "TIME" on the LCD</w:t>
      </w:r>
    </w:p>
    <w:p w14:paraId="3B35904D"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EDB6E3"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lcd.setCursor (0,0);</w:t>
      </w:r>
    </w:p>
    <w:p w14:paraId="0A8DDEF0"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lcd.print(" Real Time Clock ");</w:t>
      </w:r>
    </w:p>
    <w:p w14:paraId="7FAE40B3"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lcd.setCursor (0,1);</w:t>
      </w:r>
    </w:p>
    <w:p w14:paraId="5AF516FA"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lcd.print("   With Alarm ");</w:t>
      </w:r>
    </w:p>
    <w:p w14:paraId="077F49B8"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delay (2000);</w:t>
      </w:r>
    </w:p>
    <w:p w14:paraId="393BC39A"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lcd.clear();</w:t>
      </w:r>
    </w:p>
    <w:p w14:paraId="44CBC7C8"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BC1F84"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stop=EEPROM.read(50);</w:t>
      </w:r>
    </w:p>
    <w:p w14:paraId="4411FF51"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if(stop==0){  </w:t>
      </w:r>
    </w:p>
    <w:p w14:paraId="017CA3A4"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}else{WriteEeprom ();}</w:t>
      </w:r>
    </w:p>
    <w:p w14:paraId="259E7C8F"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1D3358"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EEPROM.write(50,0); </w:t>
      </w:r>
    </w:p>
    <w:p w14:paraId="1747A18F"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0D9A01"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ReadEeprom();</w:t>
      </w:r>
    </w:p>
    <w:p w14:paraId="4ED9F4E6"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 RTC Untuk Pertama kali</w:t>
      </w:r>
    </w:p>
    <w:p w14:paraId="1A9501E9"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//rtc.setDOW(2);     // Set Day-of-Week to SUNDAY</w:t>
      </w:r>
    </w:p>
    <w:p w14:paraId="6176FFC4"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//rtc.setTime (00, 9, 50); </w:t>
      </w:r>
    </w:p>
    <w:p w14:paraId="2D3EDDEB"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//rtc.setDate(12, 11, 2017);  </w:t>
      </w:r>
    </w:p>
    <w:p w14:paraId="5FD4406F"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CB8C7C6"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D4F4E3"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void loop(){  </w:t>
      </w:r>
    </w:p>
    <w:p w14:paraId="0FC368FB"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 = rtc.getTime();</w:t>
      </w:r>
    </w:p>
    <w:p w14:paraId="569F27B8"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Day = rtc.getDOWStr(1);</w:t>
      </w:r>
    </w:p>
    <w:p w14:paraId="32C3A313"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53D297"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(setMode == 0){</w:t>
      </w:r>
    </w:p>
    <w:p w14:paraId="28C2B7A9"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hh = t.hour,DEC;</w:t>
      </w:r>
    </w:p>
    <w:p w14:paraId="510C88D6"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mm = t.min,DEC;</w:t>
      </w:r>
    </w:p>
    <w:p w14:paraId="68EA6DA7"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 = t.sec,DEC;</w:t>
      </w:r>
    </w:p>
    <w:p w14:paraId="047D9FCD"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dd = t.date,DEC;</w:t>
      </w:r>
    </w:p>
    <w:p w14:paraId="62681FD0"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bb = t.mon,DEC;</w:t>
      </w:r>
    </w:p>
    <w:p w14:paraId="4F994C13"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yy = t.year,DEC;</w:t>
      </w:r>
    </w:p>
    <w:p w14:paraId="470842C1"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2F5B564"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3C778C"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if(setAlarm==0){</w:t>
      </w:r>
    </w:p>
    <w:p w14:paraId="75C314DE"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lcd.setCursor(0,0); </w:t>
      </w:r>
    </w:p>
    <w:p w14:paraId="58046EC6"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lcd.print((hh/10)%10);</w:t>
      </w:r>
    </w:p>
    <w:p w14:paraId="3D1A91F3"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lcd.print(hh % 10); </w:t>
      </w:r>
    </w:p>
    <w:p w14:paraId="3F5DDFF5"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lcd.print(":");</w:t>
      </w:r>
    </w:p>
    <w:p w14:paraId="0F659B30"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lcd.print((mm/10)%10);</w:t>
      </w:r>
    </w:p>
    <w:p w14:paraId="47FF4A77"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lcd.print(mm % 10);</w:t>
      </w:r>
    </w:p>
    <w:p w14:paraId="27D8A2C1"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lcd.print(":");</w:t>
      </w:r>
    </w:p>
    <w:p w14:paraId="3CE892B1"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lcd.print((ss/10)%10);</w:t>
      </w:r>
    </w:p>
    <w:p w14:paraId="41505C34"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lcd.print(ss % 10);</w:t>
      </w:r>
    </w:p>
    <w:p w14:paraId="42EE10CE"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lcd.print(" ");  </w:t>
      </w:r>
    </w:p>
    <w:p w14:paraId="4207877A"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if(mode==1){lcd.write(2);}</w:t>
      </w:r>
    </w:p>
    <w:p w14:paraId="35E52897"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else{lcd.print(" ");}   </w:t>
      </w:r>
    </w:p>
    <w:p w14:paraId="3352F775"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lcd.print(" "); </w:t>
      </w:r>
    </w:p>
    <w:p w14:paraId="10EC0BBD"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lcd.write(1); </w:t>
      </w:r>
    </w:p>
    <w:p w14:paraId="4A8B0908"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lcd.print(rtc.getTemp(),0);</w:t>
      </w:r>
    </w:p>
    <w:p w14:paraId="52E65AA9"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lcd.write(223); </w:t>
      </w:r>
    </w:p>
    <w:p w14:paraId="6A30EEAB"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lcd.print("C");</w:t>
      </w:r>
    </w:p>
    <w:p w14:paraId="7240F7D3"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lcd.print("  "); </w:t>
      </w:r>
    </w:p>
    <w:p w14:paraId="41705476"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65019F"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lcd.setCursor(1,1);</w:t>
      </w:r>
    </w:p>
    <w:p w14:paraId="76FBE090"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lcd.print(Day);</w:t>
      </w:r>
    </w:p>
    <w:p w14:paraId="37E2F02B"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lcd.print(" ");</w:t>
      </w:r>
    </w:p>
    <w:p w14:paraId="18248534"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lcd.print((dd/10)%10);</w:t>
      </w:r>
    </w:p>
    <w:p w14:paraId="4C16DEBA"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lcd.print(dd % 10); </w:t>
      </w:r>
    </w:p>
    <w:p w14:paraId="246B604F"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lcd.print("/");</w:t>
      </w:r>
    </w:p>
    <w:p w14:paraId="465A8F44"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lcd.print((bb/10)%10);</w:t>
      </w:r>
    </w:p>
    <w:p w14:paraId="1B36F201"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lcd.print(bb % 10);</w:t>
      </w:r>
    </w:p>
    <w:p w14:paraId="25EEE316"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lcd.print("/"); </w:t>
      </w:r>
    </w:p>
    <w:p w14:paraId="588A8AD9"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lcd.print((yy/1000)%10);</w:t>
      </w:r>
    </w:p>
    <w:p w14:paraId="55FD8817"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lcd.print((yy/100)%10);</w:t>
      </w:r>
    </w:p>
    <w:p w14:paraId="7A5AAB5A"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lcd.print((yy/10)%10);</w:t>
      </w:r>
    </w:p>
    <w:p w14:paraId="036C831A"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lcd.print(yy % 10);</w:t>
      </w:r>
    </w:p>
    <w:p w14:paraId="74EE2308"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EC2D8A6"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FE4420"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886827"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setupClock();</w:t>
      </w:r>
    </w:p>
    <w:p w14:paraId="6810628D"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setTimer();</w:t>
      </w:r>
    </w:p>
    <w:p w14:paraId="57A1B8E0"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delay (100);</w:t>
      </w:r>
    </w:p>
    <w:p w14:paraId="723E5AAA"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blinking();</w:t>
      </w:r>
    </w:p>
    <w:p w14:paraId="5D291E2C"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7765EA"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//Alarm</w:t>
      </w:r>
    </w:p>
    <w:p w14:paraId="388D7303"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(alarmMode==1 &amp;&amp; mode==1 &amp;&amp; hh==AlarmHH &amp;&amp; mm==AlarmMM &amp;&amp; ss&gt;=AlarmSS) {</w:t>
      </w:r>
    </w:p>
    <w:p w14:paraId="25820BFD"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digitalWrite(buzzer, HIGH);</w:t>
      </w:r>
    </w:p>
    <w:p w14:paraId="0912B0D8"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delay (300);</w:t>
      </w:r>
    </w:p>
    <w:p w14:paraId="2D171055"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digitalWrite(buzzer, LOW);</w:t>
      </w:r>
    </w:p>
    <w:p w14:paraId="68DA59C1"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}else{digitalWrite(buzzer, LOW);}</w:t>
      </w:r>
    </w:p>
    <w:p w14:paraId="1BB228E4"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D77C43"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C6CA1E"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delay (100);</w:t>
      </w:r>
    </w:p>
    <w:p w14:paraId="1244A815"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EF0F688"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2EB57F"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void blinking (){</w:t>
      </w:r>
    </w:p>
    <w:p w14:paraId="73F586CD"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//BLINKING SCREEN</w:t>
      </w:r>
    </w:p>
    <w:p w14:paraId="2D41531F"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(setAlarm &lt;2 &amp;&amp; setMode == 1){lcd.setCursor(0,0);  lcd.print("  ");}</w:t>
      </w:r>
    </w:p>
    <w:p w14:paraId="3E1E8E6D"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(setAlarm &lt;2 &amp;&amp; setMode == 2){lcd.setCursor(3,0);  lcd.print("  ");}</w:t>
      </w:r>
    </w:p>
    <w:p w14:paraId="354AADFC"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(setAlarm &lt;2 &amp;&amp; setMode == 3){lcd.setCursor(6,0);  lcd.print("  ");}</w:t>
      </w:r>
    </w:p>
    <w:p w14:paraId="0D0173D7"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(setAlarm &lt;2 &amp;&amp; setMode == 4){lcd.setCursor(1,1);  lcd.print("   ");}</w:t>
      </w:r>
    </w:p>
    <w:p w14:paraId="0BC5CA0A"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(setAlarm &lt;2 &amp;&amp; setMode == 5){lcd.setCursor(5,1);  lcd.print("  ");}</w:t>
      </w:r>
    </w:p>
    <w:p w14:paraId="3DE48752"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(setAlarm &lt;2 &amp;&amp; setMode == 6){lcd.setCursor(8,1);  lcd.print("  ");}</w:t>
      </w:r>
    </w:p>
    <w:p w14:paraId="03283CA5"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(setAlarm &lt;2 &amp;&amp; setMode == 7){lcd.setCursor(11,1); lcd.print("    "); }</w:t>
      </w:r>
    </w:p>
    <w:p w14:paraId="39AB2FFA"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//Alarm</w:t>
      </w:r>
    </w:p>
    <w:p w14:paraId="775C5FD6"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(setMode == 0 &amp;&amp; setAlarm == 1){lcd.setCursor(6,0); lcd.print("           "); }</w:t>
      </w:r>
    </w:p>
    <w:p w14:paraId="2DD599AB"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(setMode == 0 &amp;&amp; setAlarm == 2){lcd.setCursor(4,1); lcd.print("  "); }</w:t>
      </w:r>
    </w:p>
    <w:p w14:paraId="7674F196"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(setMode == 0 &amp;&amp; setAlarm == 3){lcd.setCursor(7,1); lcd.print("  "); }</w:t>
      </w:r>
    </w:p>
    <w:p w14:paraId="7F64F7BB"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(setMode == 0 &amp;&amp; setAlarm == 4){lcd.setCursor(10,1);lcd.print("  "); }</w:t>
      </w:r>
    </w:p>
    <w:p w14:paraId="5F80C508"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13A6BC"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F06A8B"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//Seting Jam ,Tanggal,Alarm/Timer</w:t>
      </w:r>
    </w:p>
    <w:p w14:paraId="38340DB8"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void setupClock (void) {</w:t>
      </w:r>
    </w:p>
    <w:p w14:paraId="3FFF20AA"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94E4E9"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if (setMode == 8){</w:t>
      </w:r>
    </w:p>
    <w:p w14:paraId="201E9F9B"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lcd.setCursor (0,0);</w:t>
      </w:r>
    </w:p>
    <w:p w14:paraId="51DDB26F"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lcd.print (F("Set Date Finish "));</w:t>
      </w:r>
    </w:p>
    <w:p w14:paraId="41131DD9"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lcd.setCursor (0,1);</w:t>
      </w:r>
    </w:p>
    <w:p w14:paraId="156CD94A"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lcd.print (F("Set Time Finish "));</w:t>
      </w:r>
    </w:p>
    <w:p w14:paraId="0BD89BFE"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delay (1000);</w:t>
      </w:r>
    </w:p>
    <w:p w14:paraId="0FE503EB"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rtc.setTime (hh, mm, ss);</w:t>
      </w:r>
    </w:p>
    <w:p w14:paraId="5FD3FB07"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rtc.setDate (dd, bb, yy);  </w:t>
      </w:r>
    </w:p>
    <w:p w14:paraId="62521F45"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lcd.clear();</w:t>
      </w:r>
    </w:p>
    <w:p w14:paraId="03869135"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setMode = 0;</w:t>
      </w:r>
    </w:p>
    <w:p w14:paraId="5C7D4A63"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9B9147"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213E69"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(setAlarm == 5){</w:t>
      </w:r>
    </w:p>
    <w:p w14:paraId="6A643861"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lcd.setCursor (0,0);</w:t>
      </w:r>
    </w:p>
    <w:p w14:paraId="21D3D335"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lcd.print (F("Set Alarm Finish"));</w:t>
      </w:r>
    </w:p>
    <w:p w14:paraId="565A564B"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lcd.setCursor (0,1);</w:t>
      </w:r>
    </w:p>
    <w:p w14:paraId="62AD645E"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lcd.print (F("-EEPROM Updated-"));</w:t>
      </w:r>
    </w:p>
    <w:p w14:paraId="30F06448"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WriteEeprom();</w:t>
      </w:r>
    </w:p>
    <w:p w14:paraId="1143FAD9"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delay (2000); </w:t>
      </w:r>
    </w:p>
    <w:p w14:paraId="77FAFE64"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lcd.clear();</w:t>
      </w:r>
    </w:p>
    <w:p w14:paraId="72FE3EEE"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setAlarm=0;</w:t>
      </w:r>
    </w:p>
    <w:p w14:paraId="1EC1335D"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alarmMode=1;</w:t>
      </w:r>
    </w:p>
    <w:p w14:paraId="74DC36D9"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310849"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717B042"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(setAlarm &gt;0){ alarmMode=0;}</w:t>
      </w:r>
    </w:p>
    <w:p w14:paraId="42D1C8B7"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0DEE2C"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if(digitalRead (bt_time) == 0 &amp;&amp; flag==0) {flag=1;</w:t>
      </w:r>
    </w:p>
    <w:p w14:paraId="0276D1B9"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if(setAlarm&gt;0){setAlarm=5;}</w:t>
      </w:r>
    </w:p>
    <w:p w14:paraId="2358617A"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else{setMode = setMode+1;}</w:t>
      </w:r>
    </w:p>
    <w:p w14:paraId="10A052CD"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9545E8"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6A7C168"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if(digitalRead (bt_alarm) == 0 &amp;&amp; flag==0){flag=1;</w:t>
      </w:r>
    </w:p>
    <w:p w14:paraId="6CB36A73"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if(setMode&gt;0){setMode=8;}</w:t>
      </w:r>
    </w:p>
    <w:p w14:paraId="3A07BC68"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else{setAlarm = setAlarm+1;} </w:t>
      </w:r>
    </w:p>
    <w:p w14:paraId="55D3BAB8"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lcd.clear();} </w:t>
      </w:r>
    </w:p>
    <w:p w14:paraId="36AF15FD"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EB4906"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if(digitalRead (bt_time) == 1 &amp;&amp; digitalRead (bt_alarm) == 1){flag=0;}</w:t>
      </w:r>
    </w:p>
    <w:p w14:paraId="5E5D5B45"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E835C14"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if(digitalRead (bt_up) == 0){                          </w:t>
      </w:r>
    </w:p>
    <w:p w14:paraId="50704853"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(setAlarm&lt;2 &amp;&amp; setMode==1)hh=hh+1; </w:t>
      </w:r>
    </w:p>
    <w:p w14:paraId="7E9388EA"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(setAlarm&lt;2 &amp;&amp; setMode==2)mm=mm+1;</w:t>
      </w:r>
    </w:p>
    <w:p w14:paraId="7CF8875E"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(setAlarm&lt;2 &amp;&amp; setMode==3)ss=ss+1;</w:t>
      </w:r>
    </w:p>
    <w:p w14:paraId="656E25D8"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(setAlarm&lt;2 &amp;&amp; setMode==4)set_day=set_day+1;</w:t>
      </w:r>
    </w:p>
    <w:p w14:paraId="4DAEC3AF"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(setAlarm&lt;2 &amp;&amp; setMode==5)dd=dd+1;</w:t>
      </w:r>
    </w:p>
    <w:p w14:paraId="4495DFD9"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(setAlarm&lt;2 &amp;&amp; setMode==6)bb=bb+1;</w:t>
      </w:r>
    </w:p>
    <w:p w14:paraId="44B9686A"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(setAlarm&lt;2 &amp;&amp; setMode==7)yy=yy+1;</w:t>
      </w:r>
    </w:p>
    <w:p w14:paraId="17E78985"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//Alarm</w:t>
      </w:r>
    </w:p>
    <w:p w14:paraId="28937315"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if (setMode==0 &amp;&amp; setAlarm==1)mode=1;</w:t>
      </w:r>
    </w:p>
    <w:p w14:paraId="3BB2B636"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(setMode==0 &amp;&amp; setAlarm==2 &amp;&amp; AlarmHH&lt;23)AlarmHH=AlarmHH+1;</w:t>
      </w:r>
    </w:p>
    <w:p w14:paraId="5204F754"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(setMode==0 &amp;&amp; setAlarm==3 &amp;&amp; AlarmMM&lt;59)AlarmMM=AlarmMM+1;</w:t>
      </w:r>
    </w:p>
    <w:p w14:paraId="239136D2"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(setMode==0 &amp;&amp; setAlarm==4 &amp;&amp; AlarmSS&lt;59)AlarmSS=AlarmSS+1;</w:t>
      </w:r>
    </w:p>
    <w:p w14:paraId="14F0DFF2"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CC0F97"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if(hh&gt;23)hh=0;</w:t>
      </w:r>
    </w:p>
    <w:p w14:paraId="6A7F1B66"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if(mm&gt;59)mm=0;</w:t>
      </w:r>
    </w:p>
    <w:p w14:paraId="294B0886"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if(ss&gt;59)ss=0;</w:t>
      </w:r>
    </w:p>
    <w:p w14:paraId="3E92C8CF"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if(set_day&gt;7)set_day=0;</w:t>
      </w:r>
    </w:p>
    <w:p w14:paraId="202E75A8"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if(dd&gt;31)dd=0;</w:t>
      </w:r>
    </w:p>
    <w:p w14:paraId="31647A4F"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if(bb&gt;12)bb=0;</w:t>
      </w:r>
    </w:p>
    <w:p w14:paraId="76B4FF17"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if(yy&gt;2030)yy=2000;</w:t>
      </w:r>
    </w:p>
    <w:p w14:paraId="18AAFFC2"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rtc.setDOW(set_day);</w:t>
      </w:r>
    </w:p>
    <w:p w14:paraId="73226641"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09B9AEF9"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7A348A"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if(digitalRead (bt_down) == 0){                                      </w:t>
      </w:r>
    </w:p>
    <w:p w14:paraId="723E60CE"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(setAlarm&lt;2 &amp;&amp; setMode==1)hh=hh-1; </w:t>
      </w:r>
    </w:p>
    <w:p w14:paraId="5E14B466"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(setAlarm&lt;2 &amp;&amp; setMode==2)mm=mm-1;</w:t>
      </w:r>
    </w:p>
    <w:p w14:paraId="5B5986BE"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(setAlarm&lt;2 &amp;&amp; setMode==3)ss=ss-1;</w:t>
      </w:r>
    </w:p>
    <w:p w14:paraId="14931120"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(setAlarm&lt;2 &amp;&amp; setMode==4)set_day=set_day-1;</w:t>
      </w:r>
    </w:p>
    <w:p w14:paraId="6904B3E4"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(setAlarm&lt;2 &amp;&amp; setMode==5)dd=dd-1;</w:t>
      </w:r>
    </w:p>
    <w:p w14:paraId="747625AA"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(setAlarm&lt;2 &amp;&amp; setMode==6)bb=bb-1;</w:t>
      </w:r>
    </w:p>
    <w:p w14:paraId="738FE3EA"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(setAlarm&lt;2 &amp;&amp; setMode==7)yy=yy-1;</w:t>
      </w:r>
    </w:p>
    <w:p w14:paraId="72277D45"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//Alarm</w:t>
      </w:r>
    </w:p>
    <w:p w14:paraId="6FFDA43E"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(setMode==0 &amp;&amp; setAlarm==1 )mode=0;</w:t>
      </w:r>
    </w:p>
    <w:p w14:paraId="7092D92E"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(setMode==0 &amp;&amp; setAlarm==2 &amp;&amp; AlarmHH&gt;0)AlarmHH=AlarmHH-1;</w:t>
      </w:r>
    </w:p>
    <w:p w14:paraId="4CA2A0E3"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(setMode==0 &amp;&amp; setAlarm==3 &amp;&amp; AlarmMM&gt;0)AlarmMM=AlarmMM-1;</w:t>
      </w:r>
    </w:p>
    <w:p w14:paraId="160302F4"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(setMode==0 &amp;&amp; setAlarm==4 &amp;&amp; AlarmSS&gt;0)AlarmSS=AlarmSS-1;</w:t>
      </w:r>
    </w:p>
    <w:p w14:paraId="0C94FFFE"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if(hh&lt;0)hh=23;</w:t>
      </w:r>
    </w:p>
    <w:p w14:paraId="4B2D7356"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if(mm&lt;0)mm=59;</w:t>
      </w:r>
    </w:p>
    <w:p w14:paraId="29AE8FB2"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if(ss&lt;0)ss=59;</w:t>
      </w:r>
    </w:p>
    <w:p w14:paraId="28CB7742"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if(set_day&lt;0)set_day=7;</w:t>
      </w:r>
    </w:p>
    <w:p w14:paraId="20AADF6B"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if(dd&lt;0)dd=31;</w:t>
      </w:r>
    </w:p>
    <w:p w14:paraId="5649C770"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if(bb&lt;0)bb=12;</w:t>
      </w:r>
    </w:p>
    <w:p w14:paraId="6774FD09"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if(yy&lt;0)yy=2030;</w:t>
      </w:r>
    </w:p>
    <w:p w14:paraId="0E1C2AF3"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rtc.setDOW(set_day);</w:t>
      </w:r>
    </w:p>
    <w:p w14:paraId="69A8563C"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A013135"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AC9B04C"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67D18C5"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2C0A25"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void setTimer (){</w:t>
      </w:r>
    </w:p>
    <w:p w14:paraId="5C8DF958"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//Alarm</w:t>
      </w:r>
    </w:p>
    <w:p w14:paraId="4DA37EE2"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if (setMode == 0 &amp;&amp; setAlarm &gt;0){</w:t>
      </w:r>
    </w:p>
    <w:p w14:paraId="14477CBF"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lcd.setCursor (0,0);</w:t>
      </w:r>
    </w:p>
    <w:p w14:paraId="15895A4B"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lcd.print("Alarm ");</w:t>
      </w:r>
    </w:p>
    <w:p w14:paraId="5159BDD8"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if(mode==0){lcd.print("Deactivate");}</w:t>
      </w:r>
    </w:p>
    <w:p w14:paraId="7AD4F60F"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else{lcd.print("Activated ");}</w:t>
      </w:r>
    </w:p>
    <w:p w14:paraId="56F0A18C"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8725AB0"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lcd.setCursor (4,1);</w:t>
      </w:r>
    </w:p>
    <w:p w14:paraId="060E022F"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lcd.print((AlarmHH/10)%10);</w:t>
      </w:r>
    </w:p>
    <w:p w14:paraId="62767C4B"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lcd.print(AlarmHH % 10);</w:t>
      </w:r>
    </w:p>
    <w:p w14:paraId="768B446D"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lcd.print(":");</w:t>
      </w:r>
    </w:p>
    <w:p w14:paraId="57CCFB1D"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lcd.print((AlarmMM/10)%10);</w:t>
      </w:r>
    </w:p>
    <w:p w14:paraId="6DCA6891"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lcd.print(AlarmMM % 10);</w:t>
      </w:r>
    </w:p>
    <w:p w14:paraId="091A6523"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lcd.print(":");</w:t>
      </w:r>
    </w:p>
    <w:p w14:paraId="54A696E7"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lcd.print((AlarmSS/10)%10);</w:t>
      </w:r>
    </w:p>
    <w:p w14:paraId="15F7F5AF"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lcd.print(AlarmSS % 10);</w:t>
      </w:r>
    </w:p>
    <w:p w14:paraId="64990547"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D6C524D"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F9E4830"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4428B7"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void ReadEeprom () {</w:t>
      </w:r>
    </w:p>
    <w:p w14:paraId="4FDAAEB3"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AlarmHH=EEPROM.read(1);</w:t>
      </w:r>
    </w:p>
    <w:p w14:paraId="136CE80A"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AlarmMM=EEPROM.read(2);</w:t>
      </w:r>
    </w:p>
    <w:p w14:paraId="540E8765"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AlarmSS=EEPROM.read(3);</w:t>
      </w:r>
    </w:p>
    <w:p w14:paraId="4C6D1DA2"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116B7EE"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mode=EEPROM.read(4); </w:t>
      </w:r>
    </w:p>
    <w:p w14:paraId="2F9AE467"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390D12"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B75A94"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void WriteEeprom () {</w:t>
      </w:r>
    </w:p>
    <w:p w14:paraId="441AE750"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EEPROM.write(1,AlarmHH);</w:t>
      </w:r>
    </w:p>
    <w:p w14:paraId="5728B22A"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EEPROM.write(2,AlarmMM);</w:t>
      </w:r>
    </w:p>
    <w:p w14:paraId="4F47E7BF"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EEPROM.write(3,AlarmSS);</w:t>
      </w:r>
    </w:p>
    <w:p w14:paraId="14927935"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240B288"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EEPROM.write(4,mode);</w:t>
      </w:r>
    </w:p>
    <w:p w14:paraId="170DE1CD" w14:textId="77777777" w:rsidR="00253CA6" w:rsidRPr="00453CD8" w:rsidRDefault="00253CA6" w:rsidP="00253CA6">
      <w:pPr>
        <w:pStyle w:val="HTMLPreformatted"/>
        <w:shd w:val="clear" w:color="auto" w:fill="F7F7F7"/>
        <w:textAlignment w:val="baseline"/>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HTMLCode"/>
          <w:color w:val="000000" w:themeColor="text1"/>
          <w:sz w:val="23"/>
          <w:szCs w:val="23"/>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F02B29" w14:textId="77777777" w:rsidR="009C0D92" w:rsidRPr="00453CD8" w:rsidRDefault="009C0D92" w:rsidP="00253CA6">
      <w:pPr>
        <w:pStyle w:val="HTMLPreformatted"/>
        <w:shd w:val="clear" w:color="auto" w:fill="F7F7F7"/>
        <w:textAlignment w:val="baseline"/>
        <w:rPr>
          <w:rFonts w:ascii="Courier New" w:hAnsi="Courier New"/>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09CDBB" w14:textId="77777777" w:rsidR="00453CD8" w:rsidRDefault="00453CD8" w:rsidP="00253CA6">
      <w:pPr>
        <w:pStyle w:val="HTMLPreformatted"/>
        <w:shd w:val="clear" w:color="auto" w:fill="F7F7F7"/>
        <w:textAlignment w:val="baseline"/>
        <w:rPr>
          <w:rFonts w:ascii="Courier New" w:hAnsi="Courier New"/>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23FF76" w14:textId="77777777" w:rsidR="00453CD8" w:rsidRDefault="00453CD8" w:rsidP="00253CA6">
      <w:pPr>
        <w:pStyle w:val="HTMLPreformatted"/>
        <w:shd w:val="clear" w:color="auto" w:fill="F7F7F7"/>
        <w:textAlignment w:val="baseline"/>
        <w:rPr>
          <w:rFonts w:ascii="Courier New" w:hAnsi="Courier New"/>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C2D7D0" w14:textId="77777777" w:rsidR="00453CD8" w:rsidRDefault="00453CD8" w:rsidP="00253CA6">
      <w:pPr>
        <w:pStyle w:val="HTMLPreformatted"/>
        <w:shd w:val="clear" w:color="auto" w:fill="F7F7F7"/>
        <w:textAlignment w:val="baseline"/>
        <w:rPr>
          <w:rFonts w:ascii="Courier New" w:hAnsi="Courier New"/>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318E35" w14:textId="77777777" w:rsidR="00453CD8" w:rsidRDefault="00453CD8" w:rsidP="00253CA6">
      <w:pPr>
        <w:pStyle w:val="HTMLPreformatted"/>
        <w:shd w:val="clear" w:color="auto" w:fill="F7F7F7"/>
        <w:textAlignment w:val="baseline"/>
        <w:rPr>
          <w:rFonts w:ascii="Courier New" w:hAnsi="Courier New"/>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3F1337" w14:textId="77777777" w:rsidR="00453CD8" w:rsidRDefault="00453CD8" w:rsidP="00253CA6">
      <w:pPr>
        <w:pStyle w:val="HTMLPreformatted"/>
        <w:shd w:val="clear" w:color="auto" w:fill="F7F7F7"/>
        <w:textAlignment w:val="baseline"/>
        <w:rPr>
          <w:rFonts w:ascii="Courier New" w:hAnsi="Courier New"/>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1FC0B3" w14:textId="77777777" w:rsidR="00453CD8" w:rsidRDefault="00453CD8" w:rsidP="00253CA6">
      <w:pPr>
        <w:pStyle w:val="HTMLPreformatted"/>
        <w:shd w:val="clear" w:color="auto" w:fill="F7F7F7"/>
        <w:textAlignment w:val="baseline"/>
        <w:rPr>
          <w:rFonts w:ascii="Courier New" w:hAnsi="Courier New"/>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993DA1" w14:textId="77777777" w:rsidR="00453CD8" w:rsidRDefault="00453CD8" w:rsidP="00253CA6">
      <w:pPr>
        <w:pStyle w:val="HTMLPreformatted"/>
        <w:shd w:val="clear" w:color="auto" w:fill="F7F7F7"/>
        <w:textAlignment w:val="baseline"/>
        <w:rPr>
          <w:rFonts w:ascii="Courier New" w:hAnsi="Courier New"/>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D8EC61" w14:textId="77777777" w:rsidR="00453CD8" w:rsidRDefault="00453CD8" w:rsidP="00253CA6">
      <w:pPr>
        <w:pStyle w:val="HTMLPreformatted"/>
        <w:shd w:val="clear" w:color="auto" w:fill="F7F7F7"/>
        <w:textAlignment w:val="baseline"/>
        <w:rPr>
          <w:rFonts w:ascii="Courier New" w:hAnsi="Courier New"/>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F19790" w14:textId="77777777" w:rsidR="00453CD8" w:rsidRDefault="00453CD8" w:rsidP="00253CA6">
      <w:pPr>
        <w:pStyle w:val="HTMLPreformatted"/>
        <w:shd w:val="clear" w:color="auto" w:fill="F7F7F7"/>
        <w:textAlignment w:val="baseline"/>
        <w:rPr>
          <w:rFonts w:ascii="Courier New" w:hAnsi="Courier New"/>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4DB150" w14:textId="77777777" w:rsidR="00453CD8" w:rsidRDefault="00453CD8" w:rsidP="00253CA6">
      <w:pPr>
        <w:pStyle w:val="HTMLPreformatted"/>
        <w:shd w:val="clear" w:color="auto" w:fill="F7F7F7"/>
        <w:textAlignment w:val="baseline"/>
        <w:rPr>
          <w:rFonts w:ascii="Courier New" w:hAnsi="Courier New"/>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D11924" w14:textId="77777777" w:rsidR="00453CD8" w:rsidRDefault="00453CD8" w:rsidP="00253CA6">
      <w:pPr>
        <w:pStyle w:val="HTMLPreformatted"/>
        <w:shd w:val="clear" w:color="auto" w:fill="F7F7F7"/>
        <w:textAlignment w:val="baseline"/>
        <w:rPr>
          <w:rFonts w:ascii="Courier New" w:hAnsi="Courier New"/>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97FC33" w14:textId="77777777" w:rsidR="00453CD8" w:rsidRDefault="00453CD8" w:rsidP="00253CA6">
      <w:pPr>
        <w:pStyle w:val="HTMLPreformatted"/>
        <w:shd w:val="clear" w:color="auto" w:fill="F7F7F7"/>
        <w:textAlignment w:val="baseline"/>
        <w:rPr>
          <w:rFonts w:ascii="Courier New" w:hAnsi="Courier New"/>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200422" w14:textId="77777777" w:rsidR="00453CD8" w:rsidRDefault="00453CD8" w:rsidP="00253CA6">
      <w:pPr>
        <w:pStyle w:val="HTMLPreformatted"/>
        <w:shd w:val="clear" w:color="auto" w:fill="F7F7F7"/>
        <w:textAlignment w:val="baseline"/>
        <w:rPr>
          <w:rFonts w:ascii="Courier New" w:hAnsi="Courier New"/>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5DA85C" w14:textId="77777777" w:rsidR="00453CD8" w:rsidRPr="00453CD8" w:rsidRDefault="00453CD8" w:rsidP="00253CA6">
      <w:pPr>
        <w:pStyle w:val="HTMLPreformatted"/>
        <w:shd w:val="clear" w:color="auto" w:fill="F7F7F7"/>
        <w:textAlignment w:val="baseline"/>
        <w:rPr>
          <w:rFonts w:ascii="Courier New" w:hAnsi="Courier New"/>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FA77AB" w14:textId="77777777" w:rsidR="00453CD8" w:rsidRPr="00453CD8" w:rsidRDefault="00453CD8" w:rsidP="00253CA6">
      <w:pPr>
        <w:pStyle w:val="HTMLPreformatted"/>
        <w:shd w:val="clear" w:color="auto" w:fill="F7F7F7"/>
        <w:textAlignment w:val="baseline"/>
        <w:rPr>
          <w:rFonts w:ascii="Courier New" w:hAnsi="Courier New"/>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9C3983" w14:textId="77777777" w:rsidR="00253CA6" w:rsidRPr="00453CD8" w:rsidRDefault="00253CA6" w:rsidP="009C0D92">
      <w:pPr>
        <w:pStyle w:val="Heading2"/>
        <w:rPr>
          <w:rFonts w:ascii="var(--wd-title-font)" w:hAnsi="var(--wd-title-font)"/>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Style w:val="Strong"/>
          <w:b w:val="0"/>
          <w:bCs w:val="0"/>
          <w:color w:val="000000" w:themeColor="text1"/>
          <w:sz w:val="40"/>
          <w:szCs w:val="40"/>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Explanation</w:t>
      </w:r>
    </w:p>
    <w:p w14:paraId="2657075F" w14:textId="77777777" w:rsidR="00253CA6" w:rsidRPr="00453CD8" w:rsidRDefault="00253CA6" w:rsidP="00253CA6">
      <w:pPr>
        <w:pStyle w:val="NormalWeb"/>
        <w:shd w:val="clear" w:color="auto" w:fill="FFFFFF"/>
        <w:textAlignment w:val="baseline"/>
        <w:rPr>
          <w:rFonts w:ascii="Open Sans" w:hAnsi="Open Sans" w:cs="Open San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Fonts w:ascii="Open Sans" w:hAnsi="Open Sans" w:cs="Open San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RTC library is used for real-time clock functionality, the LCD library is used to interface with the 16×2 LCD display, and the EEPROM library is used to read and write data to the Arduino’s non-volatile memory. These libraries are called at the beginning of the code. The setup portion of the code initializes the pins for the buzzer, push buttons, and LCD. By doing this, the Arduino and the linked components are guaranteed to communicate and interact properly. The code defines a number of variables that are essential to the functioning of the application, including those that store the date, time, alarm settings, and mode indications. The real-time clock and alarm functions are mostly controlled by these factors. The function known as “void setup” sets up the RTC library, initializes the LCD display, configures push buttons and the buzzer pin, and sets the serial communication board rate. It also shows an introductory message on the LCD after a short 2000 millisecond delay. The time and date are continually received from the RTC module by the void loop function, which then breaks them down into their component parts (hour, minute, second, day, date, month, and year) and shows them on the LCD. Additionally, it makes calls to the alarm timer and real-time clock features. When users go into the setting mode to change the time or alarm settings, a certain function takes care of the blinking effect. By displaying the current parameter that has to be adjusted, this function facilitates user engagement. A comprehensive section for controlling the alarm functionality is included in the code. It efficiently illustrates the relationship between the real-time clock and the alarm system by checking conditions to decide when to trigger the buzzer depending on the established alarm time. The code includes routines to read and write data to the EEPROM memory of the Arduino, allowing alarm settings to be stored and retrieved even after a power cycle.</w:t>
      </w:r>
    </w:p>
    <w:p w14:paraId="7131CF1A" w14:textId="77777777" w:rsidR="00453CD8" w:rsidRDefault="00453CD8" w:rsidP="00253CA6">
      <w:pPr>
        <w:pStyle w:val="NormalWeb"/>
        <w:shd w:val="clear" w:color="auto" w:fill="FFFFFF"/>
        <w:textAlignment w:val="baseline"/>
        <w:rPr>
          <w:rFonts w:ascii="Open Sans" w:hAnsi="Open Sans" w:cs="Open Sans"/>
          <w:color w:val="777777"/>
          <w:sz w:val="23"/>
          <w:szCs w:val="23"/>
        </w:rPr>
      </w:pPr>
    </w:p>
    <w:p w14:paraId="0894714C" w14:textId="77777777" w:rsidR="00453CD8" w:rsidRDefault="00453CD8" w:rsidP="00253CA6">
      <w:pPr>
        <w:pStyle w:val="NormalWeb"/>
        <w:shd w:val="clear" w:color="auto" w:fill="FFFFFF"/>
        <w:textAlignment w:val="baseline"/>
        <w:rPr>
          <w:rFonts w:ascii="Open Sans" w:hAnsi="Open Sans" w:cs="Open Sans"/>
          <w:color w:val="777777"/>
          <w:sz w:val="23"/>
          <w:szCs w:val="23"/>
        </w:rPr>
      </w:pPr>
    </w:p>
    <w:p w14:paraId="2A454561" w14:textId="77777777" w:rsidR="00453CD8" w:rsidRDefault="00453CD8" w:rsidP="00253CA6">
      <w:pPr>
        <w:pStyle w:val="NormalWeb"/>
        <w:shd w:val="clear" w:color="auto" w:fill="FFFFFF"/>
        <w:textAlignment w:val="baseline"/>
        <w:rPr>
          <w:rFonts w:ascii="Open Sans" w:hAnsi="Open Sans" w:cs="Open Sans"/>
          <w:color w:val="777777"/>
          <w:sz w:val="23"/>
          <w:szCs w:val="23"/>
        </w:rPr>
      </w:pPr>
    </w:p>
    <w:p w14:paraId="52C9E34B" w14:textId="77777777" w:rsidR="00453CD8" w:rsidRDefault="00453CD8" w:rsidP="00253CA6">
      <w:pPr>
        <w:pStyle w:val="NormalWeb"/>
        <w:shd w:val="clear" w:color="auto" w:fill="FFFFFF"/>
        <w:textAlignment w:val="baseline"/>
        <w:rPr>
          <w:rFonts w:ascii="Open Sans" w:hAnsi="Open Sans" w:cs="Open Sans"/>
          <w:color w:val="777777"/>
          <w:sz w:val="23"/>
          <w:szCs w:val="23"/>
        </w:rPr>
      </w:pPr>
    </w:p>
    <w:p w14:paraId="6FD3597B" w14:textId="77777777" w:rsidR="00453CD8" w:rsidRDefault="00453CD8" w:rsidP="00253CA6">
      <w:pPr>
        <w:pStyle w:val="NormalWeb"/>
        <w:shd w:val="clear" w:color="auto" w:fill="FFFFFF"/>
        <w:textAlignment w:val="baseline"/>
        <w:rPr>
          <w:rFonts w:ascii="Open Sans" w:hAnsi="Open Sans" w:cs="Open Sans"/>
          <w:color w:val="777777"/>
          <w:sz w:val="23"/>
          <w:szCs w:val="23"/>
        </w:rPr>
      </w:pPr>
    </w:p>
    <w:p w14:paraId="5B8E18E7" w14:textId="77777777" w:rsidR="00453CD8" w:rsidRDefault="00453CD8" w:rsidP="00253CA6">
      <w:pPr>
        <w:pStyle w:val="NormalWeb"/>
        <w:shd w:val="clear" w:color="auto" w:fill="FFFFFF"/>
        <w:textAlignment w:val="baseline"/>
        <w:rPr>
          <w:rFonts w:ascii="Open Sans" w:hAnsi="Open Sans" w:cs="Open Sans"/>
          <w:color w:val="777777"/>
          <w:sz w:val="23"/>
          <w:szCs w:val="23"/>
        </w:rPr>
      </w:pPr>
    </w:p>
    <w:p w14:paraId="3DBEE495" w14:textId="77777777" w:rsidR="00453CD8" w:rsidRDefault="00453CD8" w:rsidP="00253CA6">
      <w:pPr>
        <w:pStyle w:val="NormalWeb"/>
        <w:shd w:val="clear" w:color="auto" w:fill="FFFFFF"/>
        <w:textAlignment w:val="baseline"/>
        <w:rPr>
          <w:rFonts w:ascii="Open Sans" w:hAnsi="Open Sans" w:cs="Open Sans"/>
          <w:color w:val="777777"/>
          <w:sz w:val="23"/>
          <w:szCs w:val="23"/>
        </w:rPr>
      </w:pPr>
    </w:p>
    <w:p w14:paraId="34CB198B" w14:textId="77777777" w:rsidR="00453CD8" w:rsidRDefault="00453CD8" w:rsidP="00253CA6">
      <w:pPr>
        <w:pStyle w:val="NormalWeb"/>
        <w:shd w:val="clear" w:color="auto" w:fill="FFFFFF"/>
        <w:textAlignment w:val="baseline"/>
        <w:rPr>
          <w:rFonts w:ascii="Open Sans" w:hAnsi="Open Sans" w:cs="Open Sans"/>
          <w:color w:val="777777"/>
          <w:sz w:val="23"/>
          <w:szCs w:val="23"/>
        </w:rPr>
      </w:pPr>
    </w:p>
    <w:p w14:paraId="7FF92439" w14:textId="77777777" w:rsidR="00453CD8" w:rsidRDefault="00453CD8" w:rsidP="00253CA6">
      <w:pPr>
        <w:pStyle w:val="NormalWeb"/>
        <w:shd w:val="clear" w:color="auto" w:fill="FFFFFF"/>
        <w:textAlignment w:val="baseline"/>
        <w:rPr>
          <w:rFonts w:ascii="Open Sans" w:hAnsi="Open Sans" w:cs="Open Sans"/>
          <w:color w:val="777777"/>
          <w:sz w:val="23"/>
          <w:szCs w:val="23"/>
        </w:rPr>
      </w:pPr>
    </w:p>
    <w:p w14:paraId="6BC415F9" w14:textId="77777777" w:rsidR="00453CD8" w:rsidRDefault="00453CD8" w:rsidP="00253CA6">
      <w:pPr>
        <w:pStyle w:val="NormalWeb"/>
        <w:shd w:val="clear" w:color="auto" w:fill="FFFFFF"/>
        <w:textAlignment w:val="baseline"/>
        <w:rPr>
          <w:rFonts w:ascii="Open Sans" w:hAnsi="Open Sans" w:cs="Open Sans"/>
          <w:color w:val="777777"/>
          <w:sz w:val="23"/>
          <w:szCs w:val="23"/>
        </w:rPr>
      </w:pPr>
    </w:p>
    <w:p w14:paraId="7EF0DBA7" w14:textId="77777777" w:rsidR="00453CD8" w:rsidRDefault="00453CD8" w:rsidP="00253CA6">
      <w:pPr>
        <w:pStyle w:val="NormalWeb"/>
        <w:shd w:val="clear" w:color="auto" w:fill="FFFFFF"/>
        <w:textAlignment w:val="baseline"/>
        <w:rPr>
          <w:rFonts w:ascii="Open Sans" w:hAnsi="Open Sans" w:cs="Open Sans"/>
          <w:color w:val="777777"/>
          <w:sz w:val="23"/>
          <w:szCs w:val="23"/>
        </w:rPr>
      </w:pPr>
    </w:p>
    <w:p w14:paraId="05BA640B" w14:textId="77777777" w:rsidR="00453CD8" w:rsidRDefault="00453CD8" w:rsidP="00253CA6">
      <w:pPr>
        <w:pStyle w:val="NormalWeb"/>
        <w:shd w:val="clear" w:color="auto" w:fill="FFFFFF"/>
        <w:textAlignment w:val="baseline"/>
        <w:rPr>
          <w:rFonts w:ascii="Open Sans" w:hAnsi="Open Sans" w:cs="Open Sans"/>
          <w:color w:val="777777"/>
          <w:sz w:val="23"/>
          <w:szCs w:val="23"/>
        </w:rPr>
      </w:pPr>
    </w:p>
    <w:p w14:paraId="481C681A" w14:textId="77777777" w:rsidR="00453CD8" w:rsidRDefault="00453CD8" w:rsidP="00253CA6">
      <w:pPr>
        <w:pStyle w:val="NormalWeb"/>
        <w:shd w:val="clear" w:color="auto" w:fill="FFFFFF"/>
        <w:textAlignment w:val="baseline"/>
        <w:rPr>
          <w:rFonts w:ascii="Open Sans" w:hAnsi="Open Sans" w:cs="Open Sans"/>
          <w:color w:val="777777"/>
          <w:sz w:val="23"/>
          <w:szCs w:val="23"/>
        </w:rPr>
      </w:pPr>
    </w:p>
    <w:p w14:paraId="7FC9F107" w14:textId="77777777" w:rsidR="00453CD8" w:rsidRDefault="00453CD8" w:rsidP="00253CA6">
      <w:pPr>
        <w:pStyle w:val="NormalWeb"/>
        <w:shd w:val="clear" w:color="auto" w:fill="FFFFFF"/>
        <w:textAlignment w:val="baseline"/>
        <w:rPr>
          <w:rFonts w:ascii="Open Sans" w:hAnsi="Open Sans" w:cs="Open Sans"/>
          <w:color w:val="777777"/>
          <w:sz w:val="23"/>
          <w:szCs w:val="23"/>
        </w:rPr>
      </w:pPr>
    </w:p>
    <w:p w14:paraId="232EECFF" w14:textId="77777777" w:rsidR="00506C25" w:rsidRPr="00506C25" w:rsidRDefault="00506C25" w:rsidP="00506C25">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6C25">
        <w:rPr>
          <w:rStyle w:val="Strong"/>
          <w:b w:val="0"/>
          <w:bCs w:val="0"/>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Hardware Testing</w:t>
      </w:r>
    </w:p>
    <w:p w14:paraId="471BF0D7" w14:textId="6E46E332" w:rsidR="00C836DE" w:rsidRDefault="00506C25" w:rsidP="00453CD8">
      <w:pPr>
        <w:shd w:val="clear" w:color="auto" w:fill="FFFFFF"/>
        <w:textAlignment w:val="baseline"/>
        <w:rPr>
          <w:rFonts w:ascii="Open Sans" w:hAnsi="Open Sans" w:cs="Open Sans"/>
          <w:color w:val="777777"/>
          <w:sz w:val="23"/>
          <w:szCs w:val="23"/>
        </w:rPr>
      </w:pPr>
      <w:r>
        <w:rPr>
          <w:rFonts w:ascii="Open Sans" w:hAnsi="Open Sans" w:cs="Open Sans"/>
          <w:noProof/>
          <w:color w:val="777777"/>
          <w:sz w:val="23"/>
          <w:szCs w:val="23"/>
        </w:rPr>
        <w:drawing>
          <wp:inline distT="0" distB="0" distL="0" distR="0" wp14:anchorId="62C10D7A" wp14:editId="6AA2FD4B">
            <wp:extent cx="5486400" cy="2473325"/>
            <wp:effectExtent l="0" t="0" r="0" b="3175"/>
            <wp:docPr id="1290236742" name="Picture 7" descr="Real Time Clock With Alarm Using Arduino And RTC DS3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al Time Clock With Alarm Using Arduino And RTC DS32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473325"/>
                    </a:xfrm>
                    <a:prstGeom prst="rect">
                      <a:avLst/>
                    </a:prstGeom>
                    <a:noFill/>
                    <a:ln>
                      <a:noFill/>
                    </a:ln>
                  </pic:spPr>
                </pic:pic>
              </a:graphicData>
            </a:graphic>
          </wp:inline>
        </w:drawing>
      </w:r>
    </w:p>
    <w:p w14:paraId="3FE27DF9" w14:textId="77777777" w:rsidR="00453CD8" w:rsidRDefault="00453CD8" w:rsidP="00453CD8">
      <w:pPr>
        <w:shd w:val="clear" w:color="auto" w:fill="FFFFFF"/>
        <w:textAlignment w:val="baseline"/>
        <w:rPr>
          <w:rFonts w:ascii="Open Sans" w:hAnsi="Open Sans" w:cs="Open Sans"/>
          <w:color w:val="777777"/>
          <w:sz w:val="23"/>
          <w:szCs w:val="23"/>
        </w:rPr>
      </w:pPr>
    </w:p>
    <w:p w14:paraId="1176B31A" w14:textId="77777777" w:rsidR="00453CD8" w:rsidRDefault="00453CD8" w:rsidP="00453CD8">
      <w:pPr>
        <w:shd w:val="clear" w:color="auto" w:fill="FFFFFF"/>
        <w:textAlignment w:val="baseline"/>
        <w:rPr>
          <w:szCs w:val="20"/>
        </w:rPr>
      </w:pPr>
    </w:p>
    <w:p w14:paraId="02F763A5" w14:textId="77777777" w:rsidR="00453CD8" w:rsidRDefault="00453CD8" w:rsidP="00453CD8">
      <w:pPr>
        <w:shd w:val="clear" w:color="auto" w:fill="FFFFFF"/>
        <w:textAlignment w:val="baseline"/>
        <w:rPr>
          <w:szCs w:val="20"/>
        </w:rPr>
      </w:pPr>
    </w:p>
    <w:p w14:paraId="4F0C0DFC" w14:textId="77777777" w:rsidR="009C0D92" w:rsidRPr="009C0D92" w:rsidRDefault="009C0D92" w:rsidP="009C0D92">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0D92">
        <w:rPr>
          <w:rStyle w:val="Strong"/>
          <w:b w:val="0"/>
          <w:bCs w:val="0"/>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p w14:paraId="1C815890" w14:textId="77777777" w:rsidR="009C0D92" w:rsidRPr="00453CD8" w:rsidRDefault="009C0D92" w:rsidP="009C0D92">
      <w:pPr>
        <w:pStyle w:val="NormalWeb"/>
        <w:shd w:val="clear" w:color="auto" w:fill="FFFFFF"/>
        <w:textAlignment w:val="baseline"/>
        <w:rPr>
          <w:rFonts w:ascii="Open Sans" w:hAnsi="Open Sans" w:cs="Open San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CD8">
        <w:rPr>
          <w:rFonts w:ascii="Open Sans" w:hAnsi="Open Sans" w:cs="Open San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conclusion, the Arduino Real Time Clock with Alarm System project, which makes use of the RTC DS3231 module, offers a thorough and approachable introduction to embedded systems. The methodically laid out stages, from Proteus simulation to code overview, make it easier to integrate the various parts for accurate timekeeping and alert features. In addition to producing a working gadget, this hands-on project encourages real-world learning about hardware interface and Arduino programming. The project is a great way for enthusiasts to learn about and play with the fascinating fields of electronics and programming since it places a strong emphasis on clarity and user interaction.</w:t>
      </w:r>
    </w:p>
    <w:p w14:paraId="68CDAEE1" w14:textId="77777777" w:rsidR="009C0D92" w:rsidRPr="00453CD8" w:rsidRDefault="009C0D92" w:rsidP="00253CA6">
      <w:pPr>
        <w:rPr>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07D459" w14:textId="77777777" w:rsidR="00453CD8" w:rsidRDefault="00453CD8" w:rsidP="00253CA6">
      <w:pPr>
        <w:rPr>
          <w:szCs w:val="20"/>
        </w:rPr>
      </w:pPr>
    </w:p>
    <w:p w14:paraId="06A6C7D2" w14:textId="5543ECF7" w:rsidR="00453CD8" w:rsidRDefault="00453CD8" w:rsidP="00453CD8">
      <w:pPr>
        <w:pStyle w:val="Heading2"/>
        <w:rPr>
          <w:rStyle w:val="Strong"/>
          <w:b w:val="0"/>
          <w:bCs w:val="0"/>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Strong"/>
          <w:b w:val="0"/>
          <w:bCs w:val="0"/>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w:t>
      </w:r>
    </w:p>
    <w:p w14:paraId="10789260" w14:textId="64F38541" w:rsidR="00453CD8" w:rsidRDefault="00453CD8" w:rsidP="00453CD8">
      <w:pPr>
        <w:pStyle w:val="ListParagraph"/>
        <w:numPr>
          <w:ilvl w:val="0"/>
          <w:numId w:val="17"/>
        </w:num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7" w:history="1">
        <w:r w:rsidRPr="002D1131">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https://projecthub.arduino.cc/plouc68000/simplest-uno-digital-clock-ever-03c185</w:t>
        </w:r>
      </w:hyperlink>
    </w:p>
    <w:p w14:paraId="58EB80EA" w14:textId="32982444" w:rsidR="00453CD8" w:rsidRDefault="00453CD8" w:rsidP="00453CD8">
      <w:pPr>
        <w:pStyle w:val="ListParagraph"/>
        <w:numPr>
          <w:ilvl w:val="0"/>
          <w:numId w:val="17"/>
        </w:num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8" w:history="1">
        <w:r w:rsidRPr="002D1131">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https://www.electronicsforu.com/electronics-projects/hardware-diy/arduino-real-time-digital-clock</w:t>
        </w:r>
      </w:hyperlink>
    </w:p>
    <w:p w14:paraId="0E95DD7D" w14:textId="4FF0922D" w:rsidR="00453CD8" w:rsidRDefault="00453CD8" w:rsidP="00453CD8">
      <w:pPr>
        <w:pStyle w:val="ListParagraph"/>
        <w:numPr>
          <w:ilvl w:val="0"/>
          <w:numId w:val="17"/>
        </w:num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9" w:history="1">
        <w:r w:rsidRPr="002D1131">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https://www.hackster.io/ajithbahul/digital-clock-using-arduino-nano-93696e</w:t>
        </w:r>
      </w:hyperlink>
    </w:p>
    <w:p w14:paraId="5D1D250B" w14:textId="7B1EE406" w:rsidR="00453CD8" w:rsidRDefault="00453CD8" w:rsidP="00453CD8">
      <w:pPr>
        <w:pStyle w:val="ListParagraph"/>
        <w:numPr>
          <w:ilvl w:val="0"/>
          <w:numId w:val="17"/>
        </w:num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0" w:history="1">
        <w:r w:rsidRPr="002D1131">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https://github.com/topics/arduino-clock</w:t>
        </w:r>
      </w:hyperlink>
    </w:p>
    <w:p w14:paraId="01246AAC" w14:textId="77777777" w:rsidR="00453CD8" w:rsidRPr="00453CD8" w:rsidRDefault="00453CD8" w:rsidP="00453CD8">
      <w:pPr>
        <w:pStyle w:val="ListParagrap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453CD8" w:rsidRPr="00453CD8" w:rsidSect="008A0CC5">
      <w:pgSz w:w="12240" w:h="15840"/>
      <w:pgMar w:top="990" w:right="1800" w:bottom="9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B98C8D" w14:textId="77777777" w:rsidR="00FA7F32" w:rsidRDefault="00FA7F32" w:rsidP="003D2447">
      <w:r>
        <w:separator/>
      </w:r>
    </w:p>
    <w:p w14:paraId="4151DF74" w14:textId="77777777" w:rsidR="00FA7F32" w:rsidRDefault="00FA7F32" w:rsidP="003D2447"/>
  </w:endnote>
  <w:endnote w:type="continuationSeparator" w:id="0">
    <w:p w14:paraId="0E9B8C32" w14:textId="77777777" w:rsidR="00FA7F32" w:rsidRDefault="00FA7F32" w:rsidP="003D2447">
      <w:r>
        <w:continuationSeparator/>
      </w:r>
    </w:p>
    <w:p w14:paraId="005E05B4" w14:textId="77777777" w:rsidR="00FA7F32" w:rsidRDefault="00FA7F32" w:rsidP="003D24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charset w:val="00"/>
    <w:family w:val="swiss"/>
    <w:pitch w:val="variable"/>
    <w:sig w:usb0="600002F7" w:usb1="02000001"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fornian FB">
    <w:panose1 w:val="0207040306080B0302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ahnschrift SemiBold Condensed">
    <w:panose1 w:val="020B0502040204020203"/>
    <w:charset w:val="00"/>
    <w:family w:val="swiss"/>
    <w:pitch w:val="variable"/>
    <w:sig w:usb0="A00002C7" w:usb1="00000002" w:usb2="00000000" w:usb3="00000000" w:csb0="0000019F" w:csb1="00000000"/>
  </w:font>
  <w:font w:name="var(--wd-title-fon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4F2DAA" w14:textId="77777777" w:rsidR="00FA7F32" w:rsidRDefault="00FA7F32" w:rsidP="003D2447">
      <w:r>
        <w:separator/>
      </w:r>
    </w:p>
    <w:p w14:paraId="6F97AB65" w14:textId="77777777" w:rsidR="00FA7F32" w:rsidRDefault="00FA7F32" w:rsidP="003D2447"/>
  </w:footnote>
  <w:footnote w:type="continuationSeparator" w:id="0">
    <w:p w14:paraId="4D1867E7" w14:textId="77777777" w:rsidR="00FA7F32" w:rsidRDefault="00FA7F32" w:rsidP="003D2447">
      <w:r>
        <w:continuationSeparator/>
      </w:r>
    </w:p>
    <w:p w14:paraId="3C56DF16" w14:textId="77777777" w:rsidR="00FA7F32" w:rsidRDefault="00FA7F32" w:rsidP="003D244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7BAE3B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C908E63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1C4728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AB4B0C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C36B39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1AA91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7D25C5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5D86F3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D8C71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0B8527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B03DB4"/>
    <w:multiLevelType w:val="multilevel"/>
    <w:tmpl w:val="B3B82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94B3E95"/>
    <w:multiLevelType w:val="multilevel"/>
    <w:tmpl w:val="59E64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95C26B4"/>
    <w:multiLevelType w:val="hybridMultilevel"/>
    <w:tmpl w:val="EFAE8D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2B760C9"/>
    <w:multiLevelType w:val="hybridMultilevel"/>
    <w:tmpl w:val="8A60F8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FE9091A"/>
    <w:multiLevelType w:val="hybridMultilevel"/>
    <w:tmpl w:val="99D40A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2F44EF1"/>
    <w:multiLevelType w:val="hybridMultilevel"/>
    <w:tmpl w:val="0D6E8620"/>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7737402B"/>
    <w:multiLevelType w:val="hybridMultilevel"/>
    <w:tmpl w:val="DA9ADB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87458671">
    <w:abstractNumId w:val="9"/>
  </w:num>
  <w:num w:numId="2" w16cid:durableId="1920401626">
    <w:abstractNumId w:val="7"/>
  </w:num>
  <w:num w:numId="3" w16cid:durableId="157698292">
    <w:abstractNumId w:val="6"/>
  </w:num>
  <w:num w:numId="4" w16cid:durableId="1028069115">
    <w:abstractNumId w:val="5"/>
  </w:num>
  <w:num w:numId="5" w16cid:durableId="1378160739">
    <w:abstractNumId w:val="4"/>
  </w:num>
  <w:num w:numId="6" w16cid:durableId="1762992203">
    <w:abstractNumId w:val="8"/>
  </w:num>
  <w:num w:numId="7" w16cid:durableId="1152141316">
    <w:abstractNumId w:val="3"/>
  </w:num>
  <w:num w:numId="8" w16cid:durableId="820777934">
    <w:abstractNumId w:val="2"/>
  </w:num>
  <w:num w:numId="9" w16cid:durableId="1098213926">
    <w:abstractNumId w:val="1"/>
  </w:num>
  <w:num w:numId="10" w16cid:durableId="1682199164">
    <w:abstractNumId w:val="0"/>
  </w:num>
  <w:num w:numId="11" w16cid:durableId="1828396803">
    <w:abstractNumId w:val="16"/>
  </w:num>
  <w:num w:numId="12" w16cid:durableId="304941336">
    <w:abstractNumId w:val="10"/>
  </w:num>
  <w:num w:numId="13" w16cid:durableId="2107188215">
    <w:abstractNumId w:val="11"/>
  </w:num>
  <w:num w:numId="14" w16cid:durableId="1398088049">
    <w:abstractNumId w:val="13"/>
  </w:num>
  <w:num w:numId="15" w16cid:durableId="1906180273">
    <w:abstractNumId w:val="14"/>
  </w:num>
  <w:num w:numId="16" w16cid:durableId="546919353">
    <w:abstractNumId w:val="12"/>
  </w:num>
  <w:num w:numId="17" w16cid:durableId="8381548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displayBackgroundShape/>
  <w:attachedTemplate r:id="rId1"/>
  <w:defaultTabStop w:val="720"/>
  <w:characterSpacingControl w:val="doNotCompress"/>
  <w:hdrShapeDefaults>
    <o:shapedefaults v:ext="edit" spidmax="2050">
      <o:colormru v:ext="edit" colors="#1b251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2FEB"/>
    <w:rsid w:val="00040B38"/>
    <w:rsid w:val="0004329F"/>
    <w:rsid w:val="00046CBE"/>
    <w:rsid w:val="00051DBB"/>
    <w:rsid w:val="00096D69"/>
    <w:rsid w:val="000B18A7"/>
    <w:rsid w:val="000B4A87"/>
    <w:rsid w:val="000B64B5"/>
    <w:rsid w:val="001836C8"/>
    <w:rsid w:val="001A7254"/>
    <w:rsid w:val="001A789B"/>
    <w:rsid w:val="001B5F7C"/>
    <w:rsid w:val="001F075E"/>
    <w:rsid w:val="00200818"/>
    <w:rsid w:val="00201B9D"/>
    <w:rsid w:val="0023437E"/>
    <w:rsid w:val="00253CA6"/>
    <w:rsid w:val="002A2C62"/>
    <w:rsid w:val="002A5286"/>
    <w:rsid w:val="002B587E"/>
    <w:rsid w:val="00316E55"/>
    <w:rsid w:val="00327C71"/>
    <w:rsid w:val="0034533A"/>
    <w:rsid w:val="003657E0"/>
    <w:rsid w:val="00393431"/>
    <w:rsid w:val="003D2447"/>
    <w:rsid w:val="003D5CF1"/>
    <w:rsid w:val="003E04A2"/>
    <w:rsid w:val="003E2C11"/>
    <w:rsid w:val="003E4849"/>
    <w:rsid w:val="00404FC1"/>
    <w:rsid w:val="004463A9"/>
    <w:rsid w:val="00453CD8"/>
    <w:rsid w:val="00462439"/>
    <w:rsid w:val="004C11CC"/>
    <w:rsid w:val="004F2520"/>
    <w:rsid w:val="004F3C0A"/>
    <w:rsid w:val="00506C25"/>
    <w:rsid w:val="005130D7"/>
    <w:rsid w:val="005540C9"/>
    <w:rsid w:val="0057417F"/>
    <w:rsid w:val="005825AE"/>
    <w:rsid w:val="00584325"/>
    <w:rsid w:val="005C0DB4"/>
    <w:rsid w:val="005E0A79"/>
    <w:rsid w:val="005F73F8"/>
    <w:rsid w:val="00623603"/>
    <w:rsid w:val="00636B36"/>
    <w:rsid w:val="006612F4"/>
    <w:rsid w:val="00676079"/>
    <w:rsid w:val="006A4BA6"/>
    <w:rsid w:val="006B1373"/>
    <w:rsid w:val="00726289"/>
    <w:rsid w:val="00785C64"/>
    <w:rsid w:val="00793B8E"/>
    <w:rsid w:val="007D104E"/>
    <w:rsid w:val="0080454E"/>
    <w:rsid w:val="008325FA"/>
    <w:rsid w:val="008953EC"/>
    <w:rsid w:val="008A0CC5"/>
    <w:rsid w:val="008B63F0"/>
    <w:rsid w:val="008B70AB"/>
    <w:rsid w:val="008C2B0F"/>
    <w:rsid w:val="00925947"/>
    <w:rsid w:val="00927A31"/>
    <w:rsid w:val="00927B78"/>
    <w:rsid w:val="00933FF7"/>
    <w:rsid w:val="009519AE"/>
    <w:rsid w:val="009566E2"/>
    <w:rsid w:val="00956F7A"/>
    <w:rsid w:val="009600D5"/>
    <w:rsid w:val="009770B3"/>
    <w:rsid w:val="009956CD"/>
    <w:rsid w:val="009C0D92"/>
    <w:rsid w:val="009C50D1"/>
    <w:rsid w:val="009C53F8"/>
    <w:rsid w:val="009D3ECF"/>
    <w:rsid w:val="009F37BB"/>
    <w:rsid w:val="00A152BD"/>
    <w:rsid w:val="00A403FA"/>
    <w:rsid w:val="00A40F09"/>
    <w:rsid w:val="00A91150"/>
    <w:rsid w:val="00AB6532"/>
    <w:rsid w:val="00AC76C2"/>
    <w:rsid w:val="00AD6C00"/>
    <w:rsid w:val="00AE66C1"/>
    <w:rsid w:val="00AF0DEB"/>
    <w:rsid w:val="00AF277F"/>
    <w:rsid w:val="00B132D6"/>
    <w:rsid w:val="00B27FC0"/>
    <w:rsid w:val="00B34FA9"/>
    <w:rsid w:val="00BB7565"/>
    <w:rsid w:val="00BC65A4"/>
    <w:rsid w:val="00BD215C"/>
    <w:rsid w:val="00BE7984"/>
    <w:rsid w:val="00C0308D"/>
    <w:rsid w:val="00C24692"/>
    <w:rsid w:val="00C4295C"/>
    <w:rsid w:val="00C5188E"/>
    <w:rsid w:val="00C5322D"/>
    <w:rsid w:val="00C55929"/>
    <w:rsid w:val="00C71402"/>
    <w:rsid w:val="00C77EB5"/>
    <w:rsid w:val="00C836DE"/>
    <w:rsid w:val="00C908D9"/>
    <w:rsid w:val="00CE7D68"/>
    <w:rsid w:val="00CF1620"/>
    <w:rsid w:val="00D21592"/>
    <w:rsid w:val="00D26914"/>
    <w:rsid w:val="00D42728"/>
    <w:rsid w:val="00D54218"/>
    <w:rsid w:val="00D902DE"/>
    <w:rsid w:val="00E07023"/>
    <w:rsid w:val="00E14AB0"/>
    <w:rsid w:val="00E334F6"/>
    <w:rsid w:val="00E42512"/>
    <w:rsid w:val="00E87646"/>
    <w:rsid w:val="00E92536"/>
    <w:rsid w:val="00EC4863"/>
    <w:rsid w:val="00EE2E2E"/>
    <w:rsid w:val="00EF78A0"/>
    <w:rsid w:val="00F04B2F"/>
    <w:rsid w:val="00F062EC"/>
    <w:rsid w:val="00F21BA3"/>
    <w:rsid w:val="00F32FEB"/>
    <w:rsid w:val="00F336F0"/>
    <w:rsid w:val="00F3434C"/>
    <w:rsid w:val="00F444C3"/>
    <w:rsid w:val="00F55FF5"/>
    <w:rsid w:val="00F6735D"/>
    <w:rsid w:val="00F7276B"/>
    <w:rsid w:val="00F841DC"/>
    <w:rsid w:val="00F926C7"/>
    <w:rsid w:val="00FA4511"/>
    <w:rsid w:val="00FA7F32"/>
    <w:rsid w:val="00FB15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1b251e"/>
    </o:shapedefaults>
    <o:shapelayout v:ext="edit">
      <o:idmap v:ext="edit" data="2"/>
    </o:shapelayout>
  </w:shapeDefaults>
  <w:decimalSymbol w:val="."/>
  <w:listSeparator w:val=","/>
  <w14:docId w14:val="50A9C9C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B78"/>
    <w:rPr>
      <w:rFonts w:eastAsiaTheme="minorHAnsi"/>
      <w:color w:val="FFFFFF" w:themeColor="background1"/>
      <w:sz w:val="20"/>
      <w:szCs w:val="24"/>
      <w:lang w:eastAsia="en-US"/>
    </w:rPr>
  </w:style>
  <w:style w:type="paragraph" w:styleId="Heading1">
    <w:name w:val="heading 1"/>
    <w:basedOn w:val="Normal"/>
    <w:next w:val="Normal"/>
    <w:link w:val="Heading1Char"/>
    <w:uiPriority w:val="2"/>
    <w:qFormat/>
    <w:rsid w:val="00E42512"/>
    <w:pPr>
      <w:spacing w:after="0"/>
      <w:outlineLvl w:val="0"/>
    </w:pPr>
    <w:rPr>
      <w:b/>
      <w:bCs/>
      <w:color w:val="1CADE4" w:themeColor="accent1"/>
      <w:sz w:val="48"/>
      <w:szCs w:val="72"/>
    </w:rPr>
  </w:style>
  <w:style w:type="paragraph" w:styleId="Heading2">
    <w:name w:val="heading 2"/>
    <w:basedOn w:val="Normal"/>
    <w:next w:val="Normal"/>
    <w:link w:val="Heading2Char"/>
    <w:uiPriority w:val="2"/>
    <w:qFormat/>
    <w:rsid w:val="00E42512"/>
    <w:pPr>
      <w:spacing w:after="360"/>
      <w:outlineLvl w:val="1"/>
    </w:pPr>
    <w:rPr>
      <w:rFonts w:asciiTheme="majorHAnsi" w:hAnsiTheme="majorHAnsi"/>
      <w:sz w:val="36"/>
      <w:szCs w:val="36"/>
    </w:rPr>
  </w:style>
  <w:style w:type="paragraph" w:styleId="Heading3">
    <w:name w:val="heading 3"/>
    <w:basedOn w:val="Normal"/>
    <w:next w:val="Normal"/>
    <w:link w:val="Heading3Char"/>
    <w:uiPriority w:val="2"/>
    <w:qFormat/>
    <w:rsid w:val="00F21BA3"/>
    <w:pPr>
      <w:outlineLvl w:val="2"/>
    </w:pPr>
    <w:rPr>
      <w:rFonts w:asciiTheme="majorHAnsi" w:hAnsiTheme="majorHAnsi"/>
      <w:b/>
      <w:color w:val="62A39F" w:themeColor="accent6"/>
    </w:rPr>
  </w:style>
  <w:style w:type="paragraph" w:styleId="Heading4">
    <w:name w:val="heading 4"/>
    <w:basedOn w:val="Normal"/>
    <w:next w:val="Normal"/>
    <w:link w:val="Heading4Char"/>
    <w:uiPriority w:val="2"/>
    <w:semiHidden/>
    <w:qFormat/>
    <w:rsid w:val="00F21BA3"/>
    <w:pPr>
      <w:outlineLvl w:val="3"/>
    </w:pPr>
    <w:rPr>
      <w:rFonts w:asciiTheme="majorHAnsi" w:hAnsiTheme="majorHAnsi"/>
      <w:b/>
      <w:bCs/>
      <w:color w:val="42BA97" w:themeColor="accent4"/>
    </w:rPr>
  </w:style>
  <w:style w:type="paragraph" w:styleId="Heading5">
    <w:name w:val="heading 5"/>
    <w:basedOn w:val="Normal"/>
    <w:next w:val="Normal"/>
    <w:link w:val="Heading5Char"/>
    <w:uiPriority w:val="2"/>
    <w:semiHidden/>
    <w:qFormat/>
    <w:rsid w:val="00E42512"/>
    <w:pPr>
      <w:outlineLvl w:val="4"/>
    </w:pPr>
    <w:rPr>
      <w:rFonts w:ascii="Californian FB" w:hAnsi="Californian FB"/>
      <w:sz w:val="36"/>
      <w:szCs w:val="36"/>
    </w:rPr>
  </w:style>
  <w:style w:type="paragraph" w:styleId="Heading6">
    <w:name w:val="heading 6"/>
    <w:basedOn w:val="Normal"/>
    <w:next w:val="Normal"/>
    <w:link w:val="Heading6Char"/>
    <w:uiPriority w:val="2"/>
    <w:semiHidden/>
    <w:qFormat/>
    <w:rsid w:val="00201B9D"/>
    <w:pPr>
      <w:keepNext/>
      <w:keepLines/>
      <w:spacing w:before="40" w:after="0"/>
      <w:outlineLvl w:val="5"/>
    </w:pPr>
    <w:rPr>
      <w:rFonts w:asciiTheme="majorHAnsi" w:eastAsiaTheme="majorEastAsia" w:hAnsiTheme="majorHAnsi" w:cstheme="majorBidi"/>
      <w:color w:val="0D5571" w:themeColor="accent1" w:themeShade="7F"/>
    </w:rPr>
  </w:style>
  <w:style w:type="paragraph" w:styleId="Heading7">
    <w:name w:val="heading 7"/>
    <w:basedOn w:val="Normal"/>
    <w:next w:val="Normal"/>
    <w:link w:val="Heading7Char"/>
    <w:uiPriority w:val="2"/>
    <w:semiHidden/>
    <w:qFormat/>
    <w:rsid w:val="00201B9D"/>
    <w:pPr>
      <w:keepNext/>
      <w:keepLines/>
      <w:spacing w:before="40" w:after="0"/>
      <w:outlineLvl w:val="6"/>
    </w:pPr>
    <w:rPr>
      <w:rFonts w:asciiTheme="majorHAnsi" w:eastAsiaTheme="majorEastAsia" w:hAnsiTheme="majorHAnsi" w:cstheme="majorBidi"/>
      <w:i/>
      <w:iCs/>
      <w:color w:val="0D5571" w:themeColor="accent1" w:themeShade="7F"/>
    </w:rPr>
  </w:style>
  <w:style w:type="paragraph" w:styleId="Heading8">
    <w:name w:val="heading 8"/>
    <w:basedOn w:val="Normal"/>
    <w:next w:val="Normal"/>
    <w:link w:val="Heading8Char"/>
    <w:uiPriority w:val="2"/>
    <w:semiHidden/>
    <w:qFormat/>
    <w:rsid w:val="00201B9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2"/>
    <w:semiHidden/>
    <w:qFormat/>
    <w:rsid w:val="00201B9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qFormat/>
    <w:rPr>
      <w:b/>
      <w:bCs/>
      <w:i/>
      <w:iCs/>
      <w:spacing w:val="0"/>
      <w:sz w:val="22"/>
    </w:rPr>
  </w:style>
  <w:style w:type="character" w:styleId="IntenseReference">
    <w:name w:val="Intense Reference"/>
    <w:basedOn w:val="DefaultParagraphFont"/>
    <w:uiPriority w:val="32"/>
    <w:semiHidden/>
    <w:qFormat/>
    <w:rPr>
      <w:b/>
      <w:bCs/>
      <w:caps w:val="0"/>
      <w:smallCaps/>
      <w:color w:val="1481AB" w:themeColor="accent1" w:themeShade="BF"/>
      <w:spacing w:val="0"/>
      <w:sz w:val="22"/>
    </w:rPr>
  </w:style>
  <w:style w:type="paragraph" w:styleId="Header">
    <w:name w:val="header"/>
    <w:basedOn w:val="Normal"/>
    <w:link w:val="HeaderChar"/>
    <w:uiPriority w:val="99"/>
    <w:semiHidden/>
    <w:pPr>
      <w:spacing w:after="0"/>
    </w:pPr>
  </w:style>
  <w:style w:type="character" w:customStyle="1" w:styleId="HeaderChar">
    <w:name w:val="Header Char"/>
    <w:basedOn w:val="DefaultParagraphFont"/>
    <w:link w:val="Header"/>
    <w:uiPriority w:val="99"/>
    <w:semiHidden/>
    <w:rsid w:val="00F21BA3"/>
    <w:rPr>
      <w:rFonts w:eastAsiaTheme="minorHAnsi"/>
      <w:color w:val="FFFFFF" w:themeColor="background1"/>
      <w:sz w:val="20"/>
      <w:szCs w:val="24"/>
      <w:lang w:eastAsia="en-US"/>
    </w:rPr>
  </w:style>
  <w:style w:type="paragraph" w:styleId="Footer">
    <w:name w:val="footer"/>
    <w:basedOn w:val="Normal"/>
    <w:link w:val="FooterChar"/>
    <w:uiPriority w:val="99"/>
    <w:semiHidden/>
    <w:pPr>
      <w:spacing w:after="0"/>
    </w:pPr>
  </w:style>
  <w:style w:type="character" w:customStyle="1" w:styleId="FooterChar">
    <w:name w:val="Footer Char"/>
    <w:basedOn w:val="DefaultParagraphFont"/>
    <w:link w:val="Footer"/>
    <w:uiPriority w:val="99"/>
    <w:semiHidden/>
    <w:rsid w:val="00F21BA3"/>
    <w:rPr>
      <w:rFonts w:eastAsiaTheme="minorHAnsi"/>
      <w:color w:val="FFFFFF" w:themeColor="background1"/>
      <w:sz w:val="20"/>
      <w:szCs w:val="24"/>
      <w:lang w:eastAsia="en-US"/>
    </w:rPr>
  </w:style>
  <w:style w:type="paragraph" w:styleId="Title">
    <w:name w:val="Title"/>
    <w:basedOn w:val="Normal"/>
    <w:next w:val="Normal"/>
    <w:link w:val="TitleChar"/>
    <w:uiPriority w:val="1"/>
    <w:qFormat/>
    <w:rsid w:val="00A152BD"/>
    <w:rPr>
      <w:rFonts w:asciiTheme="majorHAnsi" w:hAnsiTheme="majorHAnsi"/>
      <w:color w:val="2683C6" w:themeColor="accent2"/>
      <w:sz w:val="160"/>
      <w:szCs w:val="96"/>
    </w:rPr>
  </w:style>
  <w:style w:type="character" w:customStyle="1" w:styleId="TitleChar">
    <w:name w:val="Title Char"/>
    <w:basedOn w:val="DefaultParagraphFont"/>
    <w:link w:val="Title"/>
    <w:uiPriority w:val="1"/>
    <w:rsid w:val="00A152BD"/>
    <w:rPr>
      <w:rFonts w:asciiTheme="majorHAnsi" w:eastAsiaTheme="minorHAnsi" w:hAnsiTheme="majorHAnsi"/>
      <w:color w:val="2683C6" w:themeColor="accent2"/>
      <w:sz w:val="160"/>
      <w:szCs w:val="96"/>
      <w:lang w:eastAsia="en-US"/>
    </w:rPr>
  </w:style>
  <w:style w:type="character" w:styleId="PlaceholderText">
    <w:name w:val="Placeholder Text"/>
    <w:basedOn w:val="DefaultParagraphFont"/>
    <w:uiPriority w:val="99"/>
    <w:semiHidden/>
    <w:rsid w:val="00404FC1"/>
    <w:rPr>
      <w:color w:val="595959" w:themeColor="text1" w:themeTint="A6"/>
      <w:sz w:val="22"/>
    </w:rPr>
  </w:style>
  <w:style w:type="table" w:styleId="TableGrid">
    <w:name w:val="Table Grid"/>
    <w:basedOn w:val="TableNormal"/>
    <w:uiPriority w:val="1"/>
    <w:pPr>
      <w:spacing w:after="0"/>
    </w:pPr>
    <w:rPr>
      <w:rFonts w:eastAsiaTheme="minorHAnsi"/>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2"/>
    <w:rsid w:val="00E42512"/>
    <w:rPr>
      <w:rFonts w:eastAsiaTheme="minorHAnsi"/>
      <w:b/>
      <w:bCs/>
      <w:color w:val="1CADE4" w:themeColor="accent1"/>
      <w:sz w:val="48"/>
      <w:szCs w:val="72"/>
      <w:lang w:eastAsia="en-US"/>
    </w:rPr>
  </w:style>
  <w:style w:type="character" w:customStyle="1" w:styleId="Heading2Char">
    <w:name w:val="Heading 2 Char"/>
    <w:basedOn w:val="DefaultParagraphFont"/>
    <w:link w:val="Heading2"/>
    <w:uiPriority w:val="2"/>
    <w:rsid w:val="00F21BA3"/>
    <w:rPr>
      <w:rFonts w:asciiTheme="majorHAnsi" w:eastAsiaTheme="minorHAnsi" w:hAnsiTheme="majorHAnsi"/>
      <w:color w:val="FFFFFF" w:themeColor="background1"/>
      <w:sz w:val="36"/>
      <w:szCs w:val="36"/>
      <w:lang w:eastAsia="en-US"/>
    </w:rPr>
  </w:style>
  <w:style w:type="paragraph" w:customStyle="1" w:styleId="DateTime">
    <w:name w:val="Date &amp; Time"/>
    <w:basedOn w:val="Normal"/>
    <w:uiPriority w:val="3"/>
    <w:semiHidden/>
    <w:qFormat/>
    <w:rsid w:val="00200818"/>
    <w:pPr>
      <w:spacing w:after="300"/>
      <w:ind w:left="288"/>
      <w:contextualSpacing/>
    </w:pPr>
    <w:rPr>
      <w:rFonts w:ascii="Californian FB" w:hAnsi="Californian FB"/>
      <w:sz w:val="28"/>
      <w:szCs w:val="28"/>
    </w:rPr>
  </w:style>
  <w:style w:type="paragraph" w:customStyle="1" w:styleId="AgendaList">
    <w:name w:val="Agenda List"/>
    <w:basedOn w:val="Normal"/>
    <w:uiPriority w:val="4"/>
    <w:semiHidden/>
    <w:qFormat/>
    <w:rsid w:val="0080454E"/>
    <w:pPr>
      <w:spacing w:before="40" w:after="600" w:line="336" w:lineRule="auto"/>
      <w:contextualSpacing/>
    </w:pPr>
  </w:style>
  <w:style w:type="paragraph" w:styleId="BalloonText">
    <w:name w:val="Balloon Text"/>
    <w:basedOn w:val="Normal"/>
    <w:link w:val="BalloonTextChar"/>
    <w:uiPriority w:val="99"/>
    <w:semiHidden/>
    <w:pPr>
      <w:spacing w:after="0"/>
    </w:pPr>
    <w:rPr>
      <w:rFonts w:ascii="Segoe UI" w:hAnsi="Segoe UI" w:cs="Segoe UI"/>
    </w:rPr>
  </w:style>
  <w:style w:type="character" w:styleId="IntenseEmphasis">
    <w:name w:val="Intense Emphasis"/>
    <w:basedOn w:val="DefaultParagraphFont"/>
    <w:uiPriority w:val="21"/>
    <w:semiHidden/>
    <w:qFormat/>
    <w:rPr>
      <w:i/>
      <w:iCs/>
      <w:color w:val="1481AB" w:themeColor="accent1" w:themeShade="BF"/>
      <w:sz w:val="22"/>
    </w:rPr>
  </w:style>
  <w:style w:type="paragraph" w:styleId="IntenseQuote">
    <w:name w:val="Intense Quote"/>
    <w:basedOn w:val="Normal"/>
    <w:next w:val="Normal"/>
    <w:link w:val="IntenseQuoteChar"/>
    <w:uiPriority w:val="30"/>
    <w:semiHidden/>
    <w:qFormat/>
    <w:pPr>
      <w:pBdr>
        <w:top w:val="single" w:sz="4" w:space="10" w:color="1481AB" w:themeColor="accent1" w:themeShade="BF"/>
        <w:bottom w:val="single" w:sz="4" w:space="10" w:color="1481AB" w:themeColor="accent1" w:themeShade="BF"/>
      </w:pBdr>
      <w:spacing w:before="360" w:after="360"/>
      <w:ind w:left="864" w:right="864"/>
      <w:jc w:val="center"/>
    </w:pPr>
    <w:rPr>
      <w:i/>
      <w:iCs/>
      <w:color w:val="1481AB" w:themeColor="accent1" w:themeShade="BF"/>
    </w:rPr>
  </w:style>
  <w:style w:type="character" w:customStyle="1" w:styleId="IntenseQuoteChar">
    <w:name w:val="Intense Quote Char"/>
    <w:basedOn w:val="DefaultParagraphFont"/>
    <w:link w:val="IntenseQuote"/>
    <w:uiPriority w:val="30"/>
    <w:semiHidden/>
    <w:rsid w:val="00F21BA3"/>
    <w:rPr>
      <w:rFonts w:eastAsiaTheme="minorHAnsi"/>
      <w:i/>
      <w:iCs/>
      <w:color w:val="1481AB" w:themeColor="accent1" w:themeShade="BF"/>
      <w:sz w:val="20"/>
      <w:szCs w:val="24"/>
      <w:lang w:eastAsia="en-US"/>
    </w:rPr>
  </w:style>
  <w:style w:type="paragraph" w:styleId="Subtitle">
    <w:name w:val="Subtitle"/>
    <w:basedOn w:val="Normal"/>
    <w:next w:val="Normal"/>
    <w:link w:val="SubtitleChar"/>
    <w:uiPriority w:val="11"/>
    <w:semiHidden/>
    <w:qFormat/>
    <w:pPr>
      <w:numPr>
        <w:ilvl w:val="1"/>
      </w:numPr>
      <w:spacing w:after="160"/>
      <w:ind w:left="144"/>
      <w:contextualSpacing/>
    </w:pPr>
    <w:rPr>
      <w:color w:val="5A5A5A" w:themeColor="text1" w:themeTint="A5"/>
    </w:rPr>
  </w:style>
  <w:style w:type="character" w:customStyle="1" w:styleId="SubtitleChar">
    <w:name w:val="Subtitle Char"/>
    <w:basedOn w:val="DefaultParagraphFont"/>
    <w:link w:val="Subtitle"/>
    <w:uiPriority w:val="11"/>
    <w:semiHidden/>
    <w:rsid w:val="00F21BA3"/>
    <w:rPr>
      <w:rFonts w:eastAsiaTheme="minorHAnsi"/>
      <w:color w:val="5A5A5A" w:themeColor="text1" w:themeTint="A5"/>
      <w:sz w:val="20"/>
      <w:szCs w:val="24"/>
      <w:lang w:eastAsia="en-US"/>
    </w:rPr>
  </w:style>
  <w:style w:type="character" w:customStyle="1" w:styleId="BalloonTextChar">
    <w:name w:val="Balloon Text Char"/>
    <w:basedOn w:val="DefaultParagraphFont"/>
    <w:link w:val="BalloonText"/>
    <w:uiPriority w:val="99"/>
    <w:semiHidden/>
    <w:rsid w:val="00F21BA3"/>
    <w:rPr>
      <w:rFonts w:ascii="Segoe UI" w:eastAsiaTheme="minorHAnsi" w:hAnsi="Segoe UI" w:cs="Segoe UI"/>
      <w:color w:val="FFFFFF" w:themeColor="background1"/>
      <w:sz w:val="20"/>
      <w:szCs w:val="24"/>
      <w:lang w:eastAsia="en-US"/>
    </w:rPr>
  </w:style>
  <w:style w:type="paragraph" w:styleId="Bibliography">
    <w:name w:val="Bibliography"/>
    <w:basedOn w:val="Normal"/>
    <w:next w:val="Normal"/>
    <w:uiPriority w:val="37"/>
    <w:semiHidden/>
    <w:rsid w:val="00201B9D"/>
  </w:style>
  <w:style w:type="paragraph" w:styleId="BlockText">
    <w:name w:val="Block Text"/>
    <w:basedOn w:val="Normal"/>
    <w:uiPriority w:val="99"/>
    <w:semiHidden/>
    <w:rsid w:val="00404FC1"/>
    <w:pPr>
      <w:pBdr>
        <w:top w:val="single" w:sz="2" w:space="10" w:color="1481AB" w:themeColor="accent1" w:themeShade="BF" w:shadow="1"/>
        <w:left w:val="single" w:sz="2" w:space="10" w:color="1481AB" w:themeColor="accent1" w:themeShade="BF" w:shadow="1"/>
        <w:bottom w:val="single" w:sz="2" w:space="10" w:color="1481AB" w:themeColor="accent1" w:themeShade="BF" w:shadow="1"/>
        <w:right w:val="single" w:sz="2" w:space="10" w:color="1481AB" w:themeColor="accent1" w:themeShade="BF" w:shadow="1"/>
      </w:pBdr>
      <w:ind w:left="1152" w:right="1152"/>
    </w:pPr>
    <w:rPr>
      <w:i/>
      <w:iCs/>
      <w:color w:val="1481AB" w:themeColor="accent1" w:themeShade="BF"/>
    </w:rPr>
  </w:style>
  <w:style w:type="paragraph" w:styleId="BodyText">
    <w:name w:val="Body Text"/>
    <w:basedOn w:val="Normal"/>
    <w:link w:val="BodyTextChar"/>
    <w:uiPriority w:val="99"/>
    <w:semiHidden/>
    <w:rsid w:val="00201B9D"/>
    <w:pPr>
      <w:spacing w:after="120"/>
    </w:pPr>
  </w:style>
  <w:style w:type="character" w:customStyle="1" w:styleId="BodyTextChar">
    <w:name w:val="Body Text Char"/>
    <w:basedOn w:val="DefaultParagraphFont"/>
    <w:link w:val="BodyText"/>
    <w:uiPriority w:val="99"/>
    <w:semiHidden/>
    <w:rsid w:val="00F21BA3"/>
    <w:rPr>
      <w:rFonts w:eastAsiaTheme="minorHAnsi"/>
      <w:color w:val="FFFFFF" w:themeColor="background1"/>
      <w:sz w:val="20"/>
      <w:szCs w:val="24"/>
      <w:lang w:eastAsia="en-US"/>
    </w:rPr>
  </w:style>
  <w:style w:type="paragraph" w:styleId="BodyText2">
    <w:name w:val="Body Text 2"/>
    <w:basedOn w:val="Normal"/>
    <w:link w:val="BodyText2Char"/>
    <w:uiPriority w:val="99"/>
    <w:semiHidden/>
    <w:rsid w:val="00201B9D"/>
    <w:pPr>
      <w:spacing w:after="120" w:line="480" w:lineRule="auto"/>
    </w:pPr>
  </w:style>
  <w:style w:type="character" w:customStyle="1" w:styleId="BodyText2Char">
    <w:name w:val="Body Text 2 Char"/>
    <w:basedOn w:val="DefaultParagraphFont"/>
    <w:link w:val="BodyText2"/>
    <w:uiPriority w:val="99"/>
    <w:semiHidden/>
    <w:rsid w:val="00F21BA3"/>
    <w:rPr>
      <w:rFonts w:eastAsiaTheme="minorHAnsi"/>
      <w:color w:val="FFFFFF" w:themeColor="background1"/>
      <w:sz w:val="20"/>
      <w:szCs w:val="24"/>
      <w:lang w:eastAsia="en-US"/>
    </w:rPr>
  </w:style>
  <w:style w:type="paragraph" w:styleId="BodyText3">
    <w:name w:val="Body Text 3"/>
    <w:basedOn w:val="Normal"/>
    <w:link w:val="BodyText3Char"/>
    <w:uiPriority w:val="99"/>
    <w:semiHidden/>
    <w:rsid w:val="00201B9D"/>
    <w:pPr>
      <w:spacing w:after="120"/>
    </w:pPr>
    <w:rPr>
      <w:szCs w:val="16"/>
    </w:rPr>
  </w:style>
  <w:style w:type="character" w:customStyle="1" w:styleId="BodyText3Char">
    <w:name w:val="Body Text 3 Char"/>
    <w:basedOn w:val="DefaultParagraphFont"/>
    <w:link w:val="BodyText3"/>
    <w:uiPriority w:val="99"/>
    <w:semiHidden/>
    <w:rsid w:val="00F21BA3"/>
    <w:rPr>
      <w:rFonts w:eastAsiaTheme="minorHAnsi"/>
      <w:color w:val="FFFFFF" w:themeColor="background1"/>
      <w:sz w:val="20"/>
      <w:szCs w:val="16"/>
      <w:lang w:eastAsia="en-US"/>
    </w:rPr>
  </w:style>
  <w:style w:type="paragraph" w:styleId="BodyTextFirstIndent">
    <w:name w:val="Body Text First Indent"/>
    <w:basedOn w:val="BodyText"/>
    <w:link w:val="BodyTextFirstIndentChar"/>
    <w:uiPriority w:val="99"/>
    <w:semiHidden/>
    <w:rsid w:val="00201B9D"/>
    <w:pPr>
      <w:spacing w:after="80"/>
      <w:ind w:firstLine="360"/>
    </w:pPr>
  </w:style>
  <w:style w:type="character" w:customStyle="1" w:styleId="BodyTextFirstIndentChar">
    <w:name w:val="Body Text First Indent Char"/>
    <w:basedOn w:val="BodyTextChar"/>
    <w:link w:val="BodyTextFirstIndent"/>
    <w:uiPriority w:val="99"/>
    <w:semiHidden/>
    <w:rsid w:val="00F21BA3"/>
    <w:rPr>
      <w:rFonts w:eastAsiaTheme="minorHAnsi"/>
      <w:color w:val="FFFFFF" w:themeColor="background1"/>
      <w:sz w:val="20"/>
      <w:szCs w:val="24"/>
      <w:lang w:eastAsia="en-US"/>
    </w:rPr>
  </w:style>
  <w:style w:type="paragraph" w:styleId="BodyTextIndent">
    <w:name w:val="Body Text Indent"/>
    <w:basedOn w:val="Normal"/>
    <w:link w:val="BodyTextIndentChar"/>
    <w:uiPriority w:val="99"/>
    <w:semiHidden/>
    <w:rsid w:val="00201B9D"/>
    <w:pPr>
      <w:spacing w:after="120"/>
      <w:ind w:left="283"/>
    </w:pPr>
  </w:style>
  <w:style w:type="character" w:customStyle="1" w:styleId="BodyTextIndentChar">
    <w:name w:val="Body Text Indent Char"/>
    <w:basedOn w:val="DefaultParagraphFont"/>
    <w:link w:val="BodyTextIndent"/>
    <w:uiPriority w:val="99"/>
    <w:semiHidden/>
    <w:rsid w:val="00F21BA3"/>
    <w:rPr>
      <w:rFonts w:eastAsiaTheme="minorHAnsi"/>
      <w:color w:val="FFFFFF" w:themeColor="background1"/>
      <w:sz w:val="20"/>
      <w:szCs w:val="24"/>
      <w:lang w:eastAsia="en-US"/>
    </w:rPr>
  </w:style>
  <w:style w:type="paragraph" w:styleId="BodyTextFirstIndent2">
    <w:name w:val="Body Text First Indent 2"/>
    <w:basedOn w:val="BodyTextIndent"/>
    <w:link w:val="BodyTextFirstIndent2Char"/>
    <w:uiPriority w:val="99"/>
    <w:semiHidden/>
    <w:rsid w:val="00201B9D"/>
    <w:pPr>
      <w:spacing w:after="80"/>
      <w:ind w:left="360" w:firstLine="360"/>
    </w:pPr>
  </w:style>
  <w:style w:type="character" w:customStyle="1" w:styleId="BodyTextFirstIndent2Char">
    <w:name w:val="Body Text First Indent 2 Char"/>
    <w:basedOn w:val="BodyTextIndentChar"/>
    <w:link w:val="BodyTextFirstIndent2"/>
    <w:uiPriority w:val="99"/>
    <w:semiHidden/>
    <w:rsid w:val="00F21BA3"/>
    <w:rPr>
      <w:rFonts w:eastAsiaTheme="minorHAnsi"/>
      <w:color w:val="FFFFFF" w:themeColor="background1"/>
      <w:sz w:val="20"/>
      <w:szCs w:val="24"/>
      <w:lang w:eastAsia="en-US"/>
    </w:rPr>
  </w:style>
  <w:style w:type="paragraph" w:styleId="BodyTextIndent2">
    <w:name w:val="Body Text Indent 2"/>
    <w:basedOn w:val="Normal"/>
    <w:link w:val="BodyTextIndent2Char"/>
    <w:uiPriority w:val="99"/>
    <w:semiHidden/>
    <w:rsid w:val="00201B9D"/>
    <w:pPr>
      <w:spacing w:after="120" w:line="480" w:lineRule="auto"/>
      <w:ind w:left="283"/>
    </w:pPr>
  </w:style>
  <w:style w:type="character" w:customStyle="1" w:styleId="BodyTextIndent2Char">
    <w:name w:val="Body Text Indent 2 Char"/>
    <w:basedOn w:val="DefaultParagraphFont"/>
    <w:link w:val="BodyTextIndent2"/>
    <w:uiPriority w:val="99"/>
    <w:semiHidden/>
    <w:rsid w:val="00F21BA3"/>
    <w:rPr>
      <w:rFonts w:eastAsiaTheme="minorHAnsi"/>
      <w:color w:val="FFFFFF" w:themeColor="background1"/>
      <w:sz w:val="20"/>
      <w:szCs w:val="24"/>
      <w:lang w:eastAsia="en-US"/>
    </w:rPr>
  </w:style>
  <w:style w:type="paragraph" w:styleId="BodyTextIndent3">
    <w:name w:val="Body Text Indent 3"/>
    <w:basedOn w:val="Normal"/>
    <w:link w:val="BodyTextIndent3Char"/>
    <w:uiPriority w:val="99"/>
    <w:semiHidden/>
    <w:rsid w:val="00201B9D"/>
    <w:pPr>
      <w:spacing w:after="120"/>
      <w:ind w:left="283"/>
    </w:pPr>
    <w:rPr>
      <w:szCs w:val="16"/>
    </w:rPr>
  </w:style>
  <w:style w:type="character" w:customStyle="1" w:styleId="BodyTextIndent3Char">
    <w:name w:val="Body Text Indent 3 Char"/>
    <w:basedOn w:val="DefaultParagraphFont"/>
    <w:link w:val="BodyTextIndent3"/>
    <w:uiPriority w:val="99"/>
    <w:semiHidden/>
    <w:rsid w:val="00F21BA3"/>
    <w:rPr>
      <w:rFonts w:eastAsiaTheme="minorHAnsi"/>
      <w:color w:val="FFFFFF" w:themeColor="background1"/>
      <w:sz w:val="20"/>
      <w:szCs w:val="16"/>
      <w:lang w:eastAsia="en-US"/>
    </w:rPr>
  </w:style>
  <w:style w:type="paragraph" w:styleId="Caption">
    <w:name w:val="caption"/>
    <w:basedOn w:val="Normal"/>
    <w:next w:val="Normal"/>
    <w:uiPriority w:val="35"/>
    <w:semiHidden/>
    <w:qFormat/>
    <w:rsid w:val="00201B9D"/>
    <w:pPr>
      <w:spacing w:after="200"/>
    </w:pPr>
    <w:rPr>
      <w:i/>
      <w:iCs/>
      <w:color w:val="335B74" w:themeColor="text2"/>
    </w:rPr>
  </w:style>
  <w:style w:type="paragraph" w:styleId="Closing">
    <w:name w:val="Closing"/>
    <w:basedOn w:val="Normal"/>
    <w:link w:val="ClosingChar"/>
    <w:uiPriority w:val="99"/>
    <w:semiHidden/>
    <w:rsid w:val="00201B9D"/>
    <w:pPr>
      <w:spacing w:after="0"/>
      <w:ind w:left="4252"/>
    </w:pPr>
  </w:style>
  <w:style w:type="character" w:customStyle="1" w:styleId="ClosingChar">
    <w:name w:val="Closing Char"/>
    <w:basedOn w:val="DefaultParagraphFont"/>
    <w:link w:val="Closing"/>
    <w:uiPriority w:val="99"/>
    <w:semiHidden/>
    <w:rsid w:val="00F21BA3"/>
    <w:rPr>
      <w:rFonts w:eastAsiaTheme="minorHAnsi"/>
      <w:color w:val="FFFFFF" w:themeColor="background1"/>
      <w:sz w:val="20"/>
      <w:szCs w:val="24"/>
      <w:lang w:eastAsia="en-US"/>
    </w:rPr>
  </w:style>
  <w:style w:type="table" w:styleId="ColorfulGrid">
    <w:name w:val="Colorful Grid"/>
    <w:basedOn w:val="TableNormal"/>
    <w:uiPriority w:val="73"/>
    <w:semiHidden/>
    <w:unhideWhenUsed/>
    <w:rsid w:val="00201B9D"/>
    <w:pPr>
      <w:spacing w:after="0"/>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201B9D"/>
    <w:pPr>
      <w:spacing w:after="0"/>
    </w:pPr>
    <w:rPr>
      <w:color w:val="000000" w:themeColor="text1"/>
    </w:rPr>
    <w:tblPr>
      <w:tblStyleRowBandSize w:val="1"/>
      <w:tblStyleColBandSize w:val="1"/>
      <w:tblBorders>
        <w:insideH w:val="single" w:sz="4" w:space="0" w:color="FFFFFF" w:themeColor="background1"/>
      </w:tblBorders>
    </w:tblPr>
    <w:tcPr>
      <w:shd w:val="clear" w:color="auto" w:fill="D1EEF9" w:themeFill="accent1" w:themeFillTint="33"/>
    </w:tcPr>
    <w:tblStylePr w:type="firstRow">
      <w:rPr>
        <w:b/>
        <w:bCs/>
      </w:rPr>
      <w:tblPr/>
      <w:tcPr>
        <w:shd w:val="clear" w:color="auto" w:fill="A4DDF4" w:themeFill="accent1" w:themeFillTint="66"/>
      </w:tcPr>
    </w:tblStylePr>
    <w:tblStylePr w:type="lastRow">
      <w:rPr>
        <w:b/>
        <w:bCs/>
        <w:color w:val="000000" w:themeColor="text1"/>
      </w:rPr>
      <w:tblPr/>
      <w:tcPr>
        <w:shd w:val="clear" w:color="auto" w:fill="A4DDF4" w:themeFill="accent1" w:themeFillTint="66"/>
      </w:tcPr>
    </w:tblStylePr>
    <w:tblStylePr w:type="firstCol">
      <w:rPr>
        <w:color w:val="FFFFFF" w:themeColor="background1"/>
      </w:rPr>
      <w:tblPr/>
      <w:tcPr>
        <w:shd w:val="clear" w:color="auto" w:fill="1481AB" w:themeFill="accent1" w:themeFillShade="BF"/>
      </w:tcPr>
    </w:tblStylePr>
    <w:tblStylePr w:type="lastCol">
      <w:rPr>
        <w:color w:val="FFFFFF" w:themeColor="background1"/>
      </w:rPr>
      <w:tblPr/>
      <w:tcPr>
        <w:shd w:val="clear" w:color="auto" w:fill="1481AB" w:themeFill="accent1" w:themeFillShade="BF"/>
      </w:tcPr>
    </w:tblStylePr>
    <w:tblStylePr w:type="band1Vert">
      <w:tblPr/>
      <w:tcPr>
        <w:shd w:val="clear" w:color="auto" w:fill="8DD5F1" w:themeFill="accent1" w:themeFillTint="7F"/>
      </w:tcPr>
    </w:tblStylePr>
    <w:tblStylePr w:type="band1Horz">
      <w:tblPr/>
      <w:tcPr>
        <w:shd w:val="clear" w:color="auto" w:fill="8DD5F1" w:themeFill="accent1" w:themeFillTint="7F"/>
      </w:tcPr>
    </w:tblStylePr>
  </w:style>
  <w:style w:type="table" w:styleId="ColorfulGrid-Accent2">
    <w:name w:val="Colorful Grid Accent 2"/>
    <w:basedOn w:val="TableNormal"/>
    <w:uiPriority w:val="73"/>
    <w:semiHidden/>
    <w:unhideWhenUsed/>
    <w:rsid w:val="00201B9D"/>
    <w:pPr>
      <w:spacing w:after="0"/>
    </w:pPr>
    <w:rPr>
      <w:color w:val="000000" w:themeColor="text1"/>
    </w:rPr>
    <w:tblPr>
      <w:tblStyleRowBandSize w:val="1"/>
      <w:tblStyleColBandSize w:val="1"/>
      <w:tblBorders>
        <w:insideH w:val="single" w:sz="4" w:space="0" w:color="FFFFFF" w:themeColor="background1"/>
      </w:tblBorders>
    </w:tblPr>
    <w:tcPr>
      <w:shd w:val="clear" w:color="auto" w:fill="D0E6F6" w:themeFill="accent2" w:themeFillTint="33"/>
    </w:tcPr>
    <w:tblStylePr w:type="firstRow">
      <w:rPr>
        <w:b/>
        <w:bCs/>
      </w:rPr>
      <w:tblPr/>
      <w:tcPr>
        <w:shd w:val="clear" w:color="auto" w:fill="A3CEED" w:themeFill="accent2" w:themeFillTint="66"/>
      </w:tcPr>
    </w:tblStylePr>
    <w:tblStylePr w:type="lastRow">
      <w:rPr>
        <w:b/>
        <w:bCs/>
        <w:color w:val="000000" w:themeColor="text1"/>
      </w:rPr>
      <w:tblPr/>
      <w:tcPr>
        <w:shd w:val="clear" w:color="auto" w:fill="A3CEED" w:themeFill="accent2" w:themeFillTint="66"/>
      </w:tcPr>
    </w:tblStylePr>
    <w:tblStylePr w:type="firstCol">
      <w:rPr>
        <w:color w:val="FFFFFF" w:themeColor="background1"/>
      </w:rPr>
      <w:tblPr/>
      <w:tcPr>
        <w:shd w:val="clear" w:color="auto" w:fill="1C6194" w:themeFill="accent2" w:themeFillShade="BF"/>
      </w:tcPr>
    </w:tblStylePr>
    <w:tblStylePr w:type="lastCol">
      <w:rPr>
        <w:color w:val="FFFFFF" w:themeColor="background1"/>
      </w:rPr>
      <w:tblPr/>
      <w:tcPr>
        <w:shd w:val="clear" w:color="auto" w:fill="1C6194" w:themeFill="accent2" w:themeFillShade="BF"/>
      </w:tcPr>
    </w:tblStylePr>
    <w:tblStylePr w:type="band1Vert">
      <w:tblPr/>
      <w:tcPr>
        <w:shd w:val="clear" w:color="auto" w:fill="8CC2E9" w:themeFill="accent2" w:themeFillTint="7F"/>
      </w:tcPr>
    </w:tblStylePr>
    <w:tblStylePr w:type="band1Horz">
      <w:tblPr/>
      <w:tcPr>
        <w:shd w:val="clear" w:color="auto" w:fill="8CC2E9" w:themeFill="accent2" w:themeFillTint="7F"/>
      </w:tcPr>
    </w:tblStylePr>
  </w:style>
  <w:style w:type="table" w:styleId="ColorfulGrid-Accent3">
    <w:name w:val="Colorful Grid Accent 3"/>
    <w:basedOn w:val="TableNormal"/>
    <w:uiPriority w:val="73"/>
    <w:semiHidden/>
    <w:unhideWhenUsed/>
    <w:rsid w:val="00201B9D"/>
    <w:pPr>
      <w:spacing w:after="0"/>
    </w:pPr>
    <w:rPr>
      <w:color w:val="000000" w:themeColor="text1"/>
    </w:rPr>
    <w:tblPr>
      <w:tblStyleRowBandSize w:val="1"/>
      <w:tblStyleColBandSize w:val="1"/>
      <w:tblBorders>
        <w:insideH w:val="single" w:sz="4" w:space="0" w:color="FFFFFF" w:themeColor="background1"/>
      </w:tblBorders>
    </w:tblPr>
    <w:tcPr>
      <w:shd w:val="clear" w:color="auto" w:fill="D3F5F7" w:themeFill="accent3" w:themeFillTint="33"/>
    </w:tcPr>
    <w:tblStylePr w:type="firstRow">
      <w:rPr>
        <w:b/>
        <w:bCs/>
      </w:rPr>
      <w:tblPr/>
      <w:tcPr>
        <w:shd w:val="clear" w:color="auto" w:fill="A8EBEF" w:themeFill="accent3" w:themeFillTint="66"/>
      </w:tcPr>
    </w:tblStylePr>
    <w:tblStylePr w:type="lastRow">
      <w:rPr>
        <w:b/>
        <w:bCs/>
        <w:color w:val="000000" w:themeColor="text1"/>
      </w:rPr>
      <w:tblPr/>
      <w:tcPr>
        <w:shd w:val="clear" w:color="auto" w:fill="A8EBEF" w:themeFill="accent3" w:themeFillTint="66"/>
      </w:tcPr>
    </w:tblStylePr>
    <w:tblStylePr w:type="firstCol">
      <w:rPr>
        <w:color w:val="FFFFFF" w:themeColor="background1"/>
      </w:rPr>
      <w:tblPr/>
      <w:tcPr>
        <w:shd w:val="clear" w:color="auto" w:fill="1D99A0" w:themeFill="accent3" w:themeFillShade="BF"/>
      </w:tcPr>
    </w:tblStylePr>
    <w:tblStylePr w:type="lastCol">
      <w:rPr>
        <w:color w:val="FFFFFF" w:themeColor="background1"/>
      </w:rPr>
      <w:tblPr/>
      <w:tcPr>
        <w:shd w:val="clear" w:color="auto" w:fill="1D99A0" w:themeFill="accent3" w:themeFillShade="BF"/>
      </w:tcPr>
    </w:tblStylePr>
    <w:tblStylePr w:type="band1Vert">
      <w:tblPr/>
      <w:tcPr>
        <w:shd w:val="clear" w:color="auto" w:fill="92E6EB" w:themeFill="accent3" w:themeFillTint="7F"/>
      </w:tcPr>
    </w:tblStylePr>
    <w:tblStylePr w:type="band1Horz">
      <w:tblPr/>
      <w:tcPr>
        <w:shd w:val="clear" w:color="auto" w:fill="92E6EB" w:themeFill="accent3" w:themeFillTint="7F"/>
      </w:tcPr>
    </w:tblStylePr>
  </w:style>
  <w:style w:type="table" w:styleId="ColorfulGrid-Accent4">
    <w:name w:val="Colorful Grid Accent 4"/>
    <w:basedOn w:val="TableNormal"/>
    <w:uiPriority w:val="73"/>
    <w:semiHidden/>
    <w:unhideWhenUsed/>
    <w:rsid w:val="00201B9D"/>
    <w:pPr>
      <w:spacing w:after="0"/>
    </w:pPr>
    <w:rPr>
      <w:color w:val="000000" w:themeColor="text1"/>
    </w:rPr>
    <w:tblPr>
      <w:tblStyleRowBandSize w:val="1"/>
      <w:tblStyleColBandSize w:val="1"/>
      <w:tblBorders>
        <w:insideH w:val="single" w:sz="4" w:space="0" w:color="FFFFFF" w:themeColor="background1"/>
      </w:tblBorders>
    </w:tblPr>
    <w:tcPr>
      <w:shd w:val="clear" w:color="auto" w:fill="D8F1EA" w:themeFill="accent4" w:themeFillTint="33"/>
    </w:tcPr>
    <w:tblStylePr w:type="firstRow">
      <w:rPr>
        <w:b/>
        <w:bCs/>
      </w:rPr>
      <w:tblPr/>
      <w:tcPr>
        <w:shd w:val="clear" w:color="auto" w:fill="B2E4D5" w:themeFill="accent4" w:themeFillTint="66"/>
      </w:tcPr>
    </w:tblStylePr>
    <w:tblStylePr w:type="lastRow">
      <w:rPr>
        <w:b/>
        <w:bCs/>
        <w:color w:val="000000" w:themeColor="text1"/>
      </w:rPr>
      <w:tblPr/>
      <w:tcPr>
        <w:shd w:val="clear" w:color="auto" w:fill="B2E4D5" w:themeFill="accent4" w:themeFillTint="66"/>
      </w:tcPr>
    </w:tblStylePr>
    <w:tblStylePr w:type="firstCol">
      <w:rPr>
        <w:color w:val="FFFFFF" w:themeColor="background1"/>
      </w:rPr>
      <w:tblPr/>
      <w:tcPr>
        <w:shd w:val="clear" w:color="auto" w:fill="318B70" w:themeFill="accent4" w:themeFillShade="BF"/>
      </w:tcPr>
    </w:tblStylePr>
    <w:tblStylePr w:type="lastCol">
      <w:rPr>
        <w:color w:val="FFFFFF" w:themeColor="background1"/>
      </w:rPr>
      <w:tblPr/>
      <w:tcPr>
        <w:shd w:val="clear" w:color="auto" w:fill="318B70" w:themeFill="accent4" w:themeFillShade="BF"/>
      </w:tcPr>
    </w:tblStylePr>
    <w:tblStylePr w:type="band1Vert">
      <w:tblPr/>
      <w:tcPr>
        <w:shd w:val="clear" w:color="auto" w:fill="A0DDCB" w:themeFill="accent4" w:themeFillTint="7F"/>
      </w:tcPr>
    </w:tblStylePr>
    <w:tblStylePr w:type="band1Horz">
      <w:tblPr/>
      <w:tcPr>
        <w:shd w:val="clear" w:color="auto" w:fill="A0DDCB" w:themeFill="accent4" w:themeFillTint="7F"/>
      </w:tcPr>
    </w:tblStylePr>
  </w:style>
  <w:style w:type="table" w:styleId="ColorfulGrid-Accent5">
    <w:name w:val="Colorful Grid Accent 5"/>
    <w:basedOn w:val="TableNormal"/>
    <w:uiPriority w:val="73"/>
    <w:semiHidden/>
    <w:unhideWhenUsed/>
    <w:rsid w:val="00201B9D"/>
    <w:pPr>
      <w:spacing w:after="0"/>
    </w:pPr>
    <w:rPr>
      <w:color w:val="000000" w:themeColor="text1"/>
    </w:rPr>
    <w:tblPr>
      <w:tblStyleRowBandSize w:val="1"/>
      <w:tblStyleColBandSize w:val="1"/>
      <w:tblBorders>
        <w:insideH w:val="single" w:sz="4" w:space="0" w:color="FFFFFF" w:themeColor="background1"/>
      </w:tblBorders>
    </w:tblPr>
    <w:tcPr>
      <w:shd w:val="clear" w:color="auto" w:fill="D3EBDA" w:themeFill="accent5" w:themeFillTint="33"/>
    </w:tcPr>
    <w:tblStylePr w:type="firstRow">
      <w:rPr>
        <w:b/>
        <w:bCs/>
      </w:rPr>
      <w:tblPr/>
      <w:tcPr>
        <w:shd w:val="clear" w:color="auto" w:fill="A9D7B6" w:themeFill="accent5" w:themeFillTint="66"/>
      </w:tcPr>
    </w:tblStylePr>
    <w:tblStylePr w:type="lastRow">
      <w:rPr>
        <w:b/>
        <w:bCs/>
        <w:color w:val="000000" w:themeColor="text1"/>
      </w:rPr>
      <w:tblPr/>
      <w:tcPr>
        <w:shd w:val="clear" w:color="auto" w:fill="A9D7B6" w:themeFill="accent5" w:themeFillTint="66"/>
      </w:tcPr>
    </w:tblStylePr>
    <w:tblStylePr w:type="firstCol">
      <w:rPr>
        <w:color w:val="FFFFFF" w:themeColor="background1"/>
      </w:rPr>
      <w:tblPr/>
      <w:tcPr>
        <w:shd w:val="clear" w:color="auto" w:fill="2E653E" w:themeFill="accent5" w:themeFillShade="BF"/>
      </w:tcPr>
    </w:tblStylePr>
    <w:tblStylePr w:type="lastCol">
      <w:rPr>
        <w:color w:val="FFFFFF" w:themeColor="background1"/>
      </w:rPr>
      <w:tblPr/>
      <w:tcPr>
        <w:shd w:val="clear" w:color="auto" w:fill="2E653E" w:themeFill="accent5" w:themeFillShade="BF"/>
      </w:tcPr>
    </w:tblStylePr>
    <w:tblStylePr w:type="band1Vert">
      <w:tblPr/>
      <w:tcPr>
        <w:shd w:val="clear" w:color="auto" w:fill="94CEA4" w:themeFill="accent5" w:themeFillTint="7F"/>
      </w:tcPr>
    </w:tblStylePr>
    <w:tblStylePr w:type="band1Horz">
      <w:tblPr/>
      <w:tcPr>
        <w:shd w:val="clear" w:color="auto" w:fill="94CEA4" w:themeFill="accent5" w:themeFillTint="7F"/>
      </w:tcPr>
    </w:tblStylePr>
  </w:style>
  <w:style w:type="table" w:styleId="ColorfulGrid-Accent6">
    <w:name w:val="Colorful Grid Accent 6"/>
    <w:basedOn w:val="TableNormal"/>
    <w:uiPriority w:val="73"/>
    <w:rsid w:val="00201B9D"/>
    <w:pPr>
      <w:spacing w:after="0"/>
    </w:pPr>
    <w:rPr>
      <w:color w:val="000000" w:themeColor="text1"/>
    </w:rPr>
    <w:tblPr>
      <w:tblStyleRowBandSize w:val="1"/>
      <w:tblStyleColBandSize w:val="1"/>
      <w:tblBorders>
        <w:insideH w:val="single" w:sz="4" w:space="0" w:color="FFFFFF" w:themeColor="background1"/>
      </w:tblBorders>
    </w:tblPr>
    <w:tcPr>
      <w:shd w:val="clear" w:color="auto" w:fill="DFECEB" w:themeFill="accent6" w:themeFillTint="33"/>
    </w:tcPr>
    <w:tblStylePr w:type="firstRow">
      <w:rPr>
        <w:b/>
        <w:bCs/>
      </w:rPr>
      <w:tblPr/>
      <w:tcPr>
        <w:shd w:val="clear" w:color="auto" w:fill="C0DAD8" w:themeFill="accent6" w:themeFillTint="66"/>
      </w:tcPr>
    </w:tblStylePr>
    <w:tblStylePr w:type="lastRow">
      <w:rPr>
        <w:b/>
        <w:bCs/>
        <w:color w:val="000000" w:themeColor="text1"/>
      </w:rPr>
      <w:tblPr/>
      <w:tcPr>
        <w:shd w:val="clear" w:color="auto" w:fill="C0DAD8" w:themeFill="accent6" w:themeFillTint="66"/>
      </w:tcPr>
    </w:tblStylePr>
    <w:tblStylePr w:type="firstCol">
      <w:rPr>
        <w:color w:val="FFFFFF" w:themeColor="background1"/>
      </w:rPr>
      <w:tblPr/>
      <w:tcPr>
        <w:shd w:val="clear" w:color="auto" w:fill="487B77" w:themeFill="accent6" w:themeFillShade="BF"/>
      </w:tcPr>
    </w:tblStylePr>
    <w:tblStylePr w:type="lastCol">
      <w:rPr>
        <w:color w:val="FFFFFF" w:themeColor="background1"/>
      </w:rPr>
      <w:tblPr/>
      <w:tcPr>
        <w:shd w:val="clear" w:color="auto" w:fill="487B77" w:themeFill="accent6" w:themeFillShade="BF"/>
      </w:tcPr>
    </w:tblStylePr>
    <w:tblStylePr w:type="band1Vert">
      <w:tblPr/>
      <w:tcPr>
        <w:shd w:val="clear" w:color="auto" w:fill="B0D1CF" w:themeFill="accent6" w:themeFillTint="7F"/>
      </w:tcPr>
    </w:tblStylePr>
    <w:tblStylePr w:type="band1Horz">
      <w:tblPr/>
      <w:tcPr>
        <w:shd w:val="clear" w:color="auto" w:fill="B0D1CF" w:themeFill="accent6" w:themeFillTint="7F"/>
      </w:tcPr>
    </w:tblStylePr>
  </w:style>
  <w:style w:type="table" w:styleId="ColorfulList">
    <w:name w:val="Colorful List"/>
    <w:basedOn w:val="TableNormal"/>
    <w:uiPriority w:val="72"/>
    <w:semiHidden/>
    <w:unhideWhenUsed/>
    <w:rsid w:val="00201B9D"/>
    <w:pPr>
      <w:spacing w:after="0"/>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1E689E" w:themeFill="accent2" w:themeFillShade="CC"/>
      </w:tcPr>
    </w:tblStylePr>
    <w:tblStylePr w:type="lastRow">
      <w:rPr>
        <w:b/>
        <w:bCs/>
        <w:color w:val="1E689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201B9D"/>
    <w:pPr>
      <w:spacing w:after="0"/>
    </w:pPr>
    <w:rPr>
      <w:color w:val="000000" w:themeColor="text1"/>
    </w:rPr>
    <w:tblPr>
      <w:tblStyleRowBandSize w:val="1"/>
      <w:tblStyleColBandSize w:val="1"/>
    </w:tblPr>
    <w:tcPr>
      <w:shd w:val="clear" w:color="auto" w:fill="E8F6FC" w:themeFill="accent1" w:themeFillTint="19"/>
    </w:tcPr>
    <w:tblStylePr w:type="firstRow">
      <w:rPr>
        <w:b/>
        <w:bCs/>
        <w:color w:val="FFFFFF" w:themeColor="background1"/>
      </w:rPr>
      <w:tblPr/>
      <w:tcPr>
        <w:tcBorders>
          <w:bottom w:val="single" w:sz="12" w:space="0" w:color="FFFFFF" w:themeColor="background1"/>
        </w:tcBorders>
        <w:shd w:val="clear" w:color="auto" w:fill="1E689E" w:themeFill="accent2" w:themeFillShade="CC"/>
      </w:tcPr>
    </w:tblStylePr>
    <w:tblStylePr w:type="lastRow">
      <w:rPr>
        <w:b/>
        <w:bCs/>
        <w:color w:val="1E689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6EAF8" w:themeFill="accent1" w:themeFillTint="3F"/>
      </w:tcPr>
    </w:tblStylePr>
    <w:tblStylePr w:type="band1Horz">
      <w:tblPr/>
      <w:tcPr>
        <w:shd w:val="clear" w:color="auto" w:fill="D1EEF9" w:themeFill="accent1" w:themeFillTint="33"/>
      </w:tcPr>
    </w:tblStylePr>
  </w:style>
  <w:style w:type="table" w:styleId="ColorfulList-Accent2">
    <w:name w:val="Colorful List Accent 2"/>
    <w:basedOn w:val="TableNormal"/>
    <w:uiPriority w:val="72"/>
    <w:semiHidden/>
    <w:unhideWhenUsed/>
    <w:rsid w:val="00201B9D"/>
    <w:pPr>
      <w:spacing w:after="0"/>
    </w:pPr>
    <w:rPr>
      <w:color w:val="000000" w:themeColor="text1"/>
    </w:rPr>
    <w:tblPr>
      <w:tblStyleRowBandSize w:val="1"/>
      <w:tblStyleColBandSize w:val="1"/>
    </w:tblPr>
    <w:tcPr>
      <w:shd w:val="clear" w:color="auto" w:fill="E8F2FA" w:themeFill="accent2" w:themeFillTint="19"/>
    </w:tcPr>
    <w:tblStylePr w:type="firstRow">
      <w:rPr>
        <w:b/>
        <w:bCs/>
        <w:color w:val="FFFFFF" w:themeColor="background1"/>
      </w:rPr>
      <w:tblPr/>
      <w:tcPr>
        <w:tcBorders>
          <w:bottom w:val="single" w:sz="12" w:space="0" w:color="FFFFFF" w:themeColor="background1"/>
        </w:tcBorders>
        <w:shd w:val="clear" w:color="auto" w:fill="1E689E" w:themeFill="accent2" w:themeFillShade="CC"/>
      </w:tcPr>
    </w:tblStylePr>
    <w:tblStylePr w:type="lastRow">
      <w:rPr>
        <w:b/>
        <w:bCs/>
        <w:color w:val="1E689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5E0F4" w:themeFill="accent2" w:themeFillTint="3F"/>
      </w:tcPr>
    </w:tblStylePr>
    <w:tblStylePr w:type="band1Horz">
      <w:tblPr/>
      <w:tcPr>
        <w:shd w:val="clear" w:color="auto" w:fill="D0E6F6" w:themeFill="accent2" w:themeFillTint="33"/>
      </w:tcPr>
    </w:tblStylePr>
  </w:style>
  <w:style w:type="table" w:styleId="ColorfulList-Accent3">
    <w:name w:val="Colorful List Accent 3"/>
    <w:basedOn w:val="TableNormal"/>
    <w:uiPriority w:val="72"/>
    <w:semiHidden/>
    <w:unhideWhenUsed/>
    <w:rsid w:val="00201B9D"/>
    <w:pPr>
      <w:spacing w:after="0"/>
    </w:pPr>
    <w:rPr>
      <w:color w:val="000000" w:themeColor="text1"/>
    </w:rPr>
    <w:tblPr>
      <w:tblStyleRowBandSize w:val="1"/>
      <w:tblStyleColBandSize w:val="1"/>
    </w:tblPr>
    <w:tcPr>
      <w:shd w:val="clear" w:color="auto" w:fill="E9FAFB" w:themeFill="accent3" w:themeFillTint="19"/>
    </w:tcPr>
    <w:tblStylePr w:type="firstRow">
      <w:rPr>
        <w:b/>
        <w:bCs/>
        <w:color w:val="FFFFFF" w:themeColor="background1"/>
      </w:rPr>
      <w:tblPr/>
      <w:tcPr>
        <w:tcBorders>
          <w:bottom w:val="single" w:sz="12" w:space="0" w:color="FFFFFF" w:themeColor="background1"/>
        </w:tcBorders>
        <w:shd w:val="clear" w:color="auto" w:fill="349478" w:themeFill="accent4" w:themeFillShade="CC"/>
      </w:tcPr>
    </w:tblStylePr>
    <w:tblStylePr w:type="lastRow">
      <w:rPr>
        <w:b/>
        <w:bCs/>
        <w:color w:val="349478"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9F2F5" w:themeFill="accent3" w:themeFillTint="3F"/>
      </w:tcPr>
    </w:tblStylePr>
    <w:tblStylePr w:type="band1Horz">
      <w:tblPr/>
      <w:tcPr>
        <w:shd w:val="clear" w:color="auto" w:fill="D3F5F7" w:themeFill="accent3" w:themeFillTint="33"/>
      </w:tcPr>
    </w:tblStylePr>
  </w:style>
  <w:style w:type="table" w:styleId="ColorfulList-Accent4">
    <w:name w:val="Colorful List Accent 4"/>
    <w:basedOn w:val="TableNormal"/>
    <w:uiPriority w:val="72"/>
    <w:semiHidden/>
    <w:unhideWhenUsed/>
    <w:rsid w:val="00201B9D"/>
    <w:pPr>
      <w:spacing w:after="0"/>
    </w:pPr>
    <w:rPr>
      <w:color w:val="000000" w:themeColor="text1"/>
    </w:rPr>
    <w:tblPr>
      <w:tblStyleRowBandSize w:val="1"/>
      <w:tblStyleColBandSize w:val="1"/>
    </w:tblPr>
    <w:tcPr>
      <w:shd w:val="clear" w:color="auto" w:fill="ECF8F4" w:themeFill="accent4" w:themeFillTint="19"/>
    </w:tcPr>
    <w:tblStylePr w:type="firstRow">
      <w:rPr>
        <w:b/>
        <w:bCs/>
        <w:color w:val="FFFFFF" w:themeColor="background1"/>
      </w:rPr>
      <w:tblPr/>
      <w:tcPr>
        <w:tcBorders>
          <w:bottom w:val="single" w:sz="12" w:space="0" w:color="FFFFFF" w:themeColor="background1"/>
        </w:tcBorders>
        <w:shd w:val="clear" w:color="auto" w:fill="1FA3AB" w:themeFill="accent3" w:themeFillShade="CC"/>
      </w:tcPr>
    </w:tblStylePr>
    <w:tblStylePr w:type="lastRow">
      <w:rPr>
        <w:b/>
        <w:bCs/>
        <w:color w:val="1FA3AB"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FEEE5" w:themeFill="accent4" w:themeFillTint="3F"/>
      </w:tcPr>
    </w:tblStylePr>
    <w:tblStylePr w:type="band1Horz">
      <w:tblPr/>
      <w:tcPr>
        <w:shd w:val="clear" w:color="auto" w:fill="D8F1EA" w:themeFill="accent4" w:themeFillTint="33"/>
      </w:tcPr>
    </w:tblStylePr>
  </w:style>
  <w:style w:type="table" w:styleId="ColorfulList-Accent5">
    <w:name w:val="Colorful List Accent 5"/>
    <w:basedOn w:val="TableNormal"/>
    <w:uiPriority w:val="72"/>
    <w:semiHidden/>
    <w:unhideWhenUsed/>
    <w:rsid w:val="00201B9D"/>
    <w:pPr>
      <w:spacing w:after="0"/>
    </w:pPr>
    <w:rPr>
      <w:color w:val="000000" w:themeColor="text1"/>
    </w:rPr>
    <w:tblPr>
      <w:tblStyleRowBandSize w:val="1"/>
      <w:tblStyleColBandSize w:val="1"/>
    </w:tblPr>
    <w:tcPr>
      <w:shd w:val="clear" w:color="auto" w:fill="E9F5ED" w:themeFill="accent5" w:themeFillTint="19"/>
    </w:tcPr>
    <w:tblStylePr w:type="firstRow">
      <w:rPr>
        <w:b/>
        <w:bCs/>
        <w:color w:val="FFFFFF" w:themeColor="background1"/>
      </w:rPr>
      <w:tblPr/>
      <w:tcPr>
        <w:tcBorders>
          <w:bottom w:val="single" w:sz="12" w:space="0" w:color="FFFFFF" w:themeColor="background1"/>
        </w:tcBorders>
        <w:shd w:val="clear" w:color="auto" w:fill="4D8380" w:themeFill="accent6" w:themeFillShade="CC"/>
      </w:tcPr>
    </w:tblStylePr>
    <w:tblStylePr w:type="lastRow">
      <w:rPr>
        <w:b/>
        <w:bCs/>
        <w:color w:val="4D838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9E6D2" w:themeFill="accent5" w:themeFillTint="3F"/>
      </w:tcPr>
    </w:tblStylePr>
    <w:tblStylePr w:type="band1Horz">
      <w:tblPr/>
      <w:tcPr>
        <w:shd w:val="clear" w:color="auto" w:fill="D3EBDA" w:themeFill="accent5" w:themeFillTint="33"/>
      </w:tcPr>
    </w:tblStylePr>
  </w:style>
  <w:style w:type="table" w:styleId="ColorfulList-Accent6">
    <w:name w:val="Colorful List Accent 6"/>
    <w:basedOn w:val="TableNormal"/>
    <w:uiPriority w:val="72"/>
    <w:rsid w:val="00201B9D"/>
    <w:pPr>
      <w:spacing w:after="0"/>
    </w:pPr>
    <w:rPr>
      <w:color w:val="000000" w:themeColor="text1"/>
    </w:rPr>
    <w:tblPr>
      <w:tblStyleRowBandSize w:val="1"/>
      <w:tblStyleColBandSize w:val="1"/>
    </w:tblPr>
    <w:tcPr>
      <w:shd w:val="clear" w:color="auto" w:fill="EFF6F5" w:themeFill="accent6" w:themeFillTint="19"/>
    </w:tcPr>
    <w:tblStylePr w:type="firstRow">
      <w:rPr>
        <w:b/>
        <w:bCs/>
        <w:color w:val="FFFFFF" w:themeColor="background1"/>
      </w:rPr>
      <w:tblPr/>
      <w:tcPr>
        <w:tcBorders>
          <w:bottom w:val="single" w:sz="12" w:space="0" w:color="FFFFFF" w:themeColor="background1"/>
        </w:tcBorders>
        <w:shd w:val="clear" w:color="auto" w:fill="316C42" w:themeFill="accent5" w:themeFillShade="CC"/>
      </w:tcPr>
    </w:tblStylePr>
    <w:tblStylePr w:type="lastRow">
      <w:rPr>
        <w:b/>
        <w:bCs/>
        <w:color w:val="316C4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E8E7" w:themeFill="accent6" w:themeFillTint="3F"/>
      </w:tcPr>
    </w:tblStylePr>
    <w:tblStylePr w:type="band1Horz">
      <w:tblPr/>
      <w:tcPr>
        <w:shd w:val="clear" w:color="auto" w:fill="DFECEB" w:themeFill="accent6" w:themeFillTint="33"/>
      </w:tcPr>
    </w:tblStylePr>
  </w:style>
  <w:style w:type="table" w:styleId="ColorfulShading">
    <w:name w:val="Colorful Shading"/>
    <w:basedOn w:val="TableNormal"/>
    <w:uiPriority w:val="71"/>
    <w:semiHidden/>
    <w:unhideWhenUsed/>
    <w:rsid w:val="00201B9D"/>
    <w:pPr>
      <w:spacing w:after="0"/>
    </w:pPr>
    <w:rPr>
      <w:color w:val="000000" w:themeColor="text1"/>
    </w:rPr>
    <w:tblPr>
      <w:tblStyleRowBandSize w:val="1"/>
      <w:tblStyleColBandSize w:val="1"/>
      <w:tblBorders>
        <w:top w:val="single" w:sz="24" w:space="0" w:color="2683C6"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2683C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201B9D"/>
    <w:pPr>
      <w:spacing w:after="0"/>
    </w:pPr>
    <w:rPr>
      <w:color w:val="000000" w:themeColor="text1"/>
    </w:rPr>
    <w:tblPr>
      <w:tblStyleRowBandSize w:val="1"/>
      <w:tblStyleColBandSize w:val="1"/>
      <w:tblBorders>
        <w:top w:val="single" w:sz="24" w:space="0" w:color="2683C6" w:themeColor="accent2"/>
        <w:left w:val="single" w:sz="4" w:space="0" w:color="1CADE4" w:themeColor="accent1"/>
        <w:bottom w:val="single" w:sz="4" w:space="0" w:color="1CADE4" w:themeColor="accent1"/>
        <w:right w:val="single" w:sz="4" w:space="0" w:color="1CADE4" w:themeColor="accent1"/>
        <w:insideH w:val="single" w:sz="4" w:space="0" w:color="FFFFFF" w:themeColor="background1"/>
        <w:insideV w:val="single" w:sz="4" w:space="0" w:color="FFFFFF" w:themeColor="background1"/>
      </w:tblBorders>
    </w:tblPr>
    <w:tcPr>
      <w:shd w:val="clear" w:color="auto" w:fill="E8F6FC" w:themeFill="accent1" w:themeFillTint="19"/>
    </w:tcPr>
    <w:tblStylePr w:type="firstRow">
      <w:rPr>
        <w:b/>
        <w:bCs/>
      </w:rPr>
      <w:tblPr/>
      <w:tcPr>
        <w:tcBorders>
          <w:top w:val="nil"/>
          <w:left w:val="nil"/>
          <w:bottom w:val="single" w:sz="24" w:space="0" w:color="2683C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06788" w:themeFill="accent1" w:themeFillShade="99"/>
      </w:tcPr>
    </w:tblStylePr>
    <w:tblStylePr w:type="firstCol">
      <w:rPr>
        <w:color w:val="FFFFFF" w:themeColor="background1"/>
      </w:rPr>
      <w:tblPr/>
      <w:tcPr>
        <w:tcBorders>
          <w:top w:val="nil"/>
          <w:left w:val="nil"/>
          <w:bottom w:val="nil"/>
          <w:right w:val="nil"/>
          <w:insideH w:val="single" w:sz="4" w:space="0" w:color="106788" w:themeColor="accent1" w:themeShade="99"/>
          <w:insideV w:val="nil"/>
        </w:tcBorders>
        <w:shd w:val="clear" w:color="auto" w:fill="10678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06788" w:themeFill="accent1" w:themeFillShade="99"/>
      </w:tcPr>
    </w:tblStylePr>
    <w:tblStylePr w:type="band1Vert">
      <w:tblPr/>
      <w:tcPr>
        <w:shd w:val="clear" w:color="auto" w:fill="A4DDF4" w:themeFill="accent1" w:themeFillTint="66"/>
      </w:tcPr>
    </w:tblStylePr>
    <w:tblStylePr w:type="band1Horz">
      <w:tblPr/>
      <w:tcPr>
        <w:shd w:val="clear" w:color="auto" w:fill="8DD5F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201B9D"/>
    <w:pPr>
      <w:spacing w:after="0"/>
    </w:pPr>
    <w:rPr>
      <w:color w:val="000000" w:themeColor="text1"/>
    </w:rPr>
    <w:tblPr>
      <w:tblStyleRowBandSize w:val="1"/>
      <w:tblStyleColBandSize w:val="1"/>
      <w:tblBorders>
        <w:top w:val="single" w:sz="24" w:space="0" w:color="2683C6" w:themeColor="accent2"/>
        <w:left w:val="single" w:sz="4" w:space="0" w:color="2683C6" w:themeColor="accent2"/>
        <w:bottom w:val="single" w:sz="4" w:space="0" w:color="2683C6" w:themeColor="accent2"/>
        <w:right w:val="single" w:sz="4" w:space="0" w:color="2683C6" w:themeColor="accent2"/>
        <w:insideH w:val="single" w:sz="4" w:space="0" w:color="FFFFFF" w:themeColor="background1"/>
        <w:insideV w:val="single" w:sz="4" w:space="0" w:color="FFFFFF" w:themeColor="background1"/>
      </w:tblBorders>
    </w:tblPr>
    <w:tcPr>
      <w:shd w:val="clear" w:color="auto" w:fill="E8F2FA" w:themeFill="accent2" w:themeFillTint="19"/>
    </w:tcPr>
    <w:tblStylePr w:type="firstRow">
      <w:rPr>
        <w:b/>
        <w:bCs/>
      </w:rPr>
      <w:tblPr/>
      <w:tcPr>
        <w:tcBorders>
          <w:top w:val="nil"/>
          <w:left w:val="nil"/>
          <w:bottom w:val="single" w:sz="24" w:space="0" w:color="2683C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4E76" w:themeFill="accent2" w:themeFillShade="99"/>
      </w:tcPr>
    </w:tblStylePr>
    <w:tblStylePr w:type="firstCol">
      <w:rPr>
        <w:color w:val="FFFFFF" w:themeColor="background1"/>
      </w:rPr>
      <w:tblPr/>
      <w:tcPr>
        <w:tcBorders>
          <w:top w:val="nil"/>
          <w:left w:val="nil"/>
          <w:bottom w:val="nil"/>
          <w:right w:val="nil"/>
          <w:insideH w:val="single" w:sz="4" w:space="0" w:color="164E76" w:themeColor="accent2" w:themeShade="99"/>
          <w:insideV w:val="nil"/>
        </w:tcBorders>
        <w:shd w:val="clear" w:color="auto" w:fill="164E7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64E76" w:themeFill="accent2" w:themeFillShade="99"/>
      </w:tcPr>
    </w:tblStylePr>
    <w:tblStylePr w:type="band1Vert">
      <w:tblPr/>
      <w:tcPr>
        <w:shd w:val="clear" w:color="auto" w:fill="A3CEED" w:themeFill="accent2" w:themeFillTint="66"/>
      </w:tcPr>
    </w:tblStylePr>
    <w:tblStylePr w:type="band1Horz">
      <w:tblPr/>
      <w:tcPr>
        <w:shd w:val="clear" w:color="auto" w:fill="8CC2E9"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201B9D"/>
    <w:pPr>
      <w:spacing w:after="0"/>
    </w:pPr>
    <w:rPr>
      <w:color w:val="000000" w:themeColor="text1"/>
    </w:rPr>
    <w:tblPr>
      <w:tblStyleRowBandSize w:val="1"/>
      <w:tblStyleColBandSize w:val="1"/>
      <w:tblBorders>
        <w:top w:val="single" w:sz="24" w:space="0" w:color="42BA97" w:themeColor="accent4"/>
        <w:left w:val="single" w:sz="4" w:space="0" w:color="27CED7" w:themeColor="accent3"/>
        <w:bottom w:val="single" w:sz="4" w:space="0" w:color="27CED7" w:themeColor="accent3"/>
        <w:right w:val="single" w:sz="4" w:space="0" w:color="27CED7" w:themeColor="accent3"/>
        <w:insideH w:val="single" w:sz="4" w:space="0" w:color="FFFFFF" w:themeColor="background1"/>
        <w:insideV w:val="single" w:sz="4" w:space="0" w:color="FFFFFF" w:themeColor="background1"/>
      </w:tblBorders>
    </w:tblPr>
    <w:tcPr>
      <w:shd w:val="clear" w:color="auto" w:fill="E9FAFB" w:themeFill="accent3" w:themeFillTint="19"/>
    </w:tcPr>
    <w:tblStylePr w:type="firstRow">
      <w:rPr>
        <w:b/>
        <w:bCs/>
      </w:rPr>
      <w:tblPr/>
      <w:tcPr>
        <w:tcBorders>
          <w:top w:val="nil"/>
          <w:left w:val="nil"/>
          <w:bottom w:val="single" w:sz="24" w:space="0" w:color="42BA9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77B80" w:themeFill="accent3" w:themeFillShade="99"/>
      </w:tcPr>
    </w:tblStylePr>
    <w:tblStylePr w:type="firstCol">
      <w:rPr>
        <w:color w:val="FFFFFF" w:themeColor="background1"/>
      </w:rPr>
      <w:tblPr/>
      <w:tcPr>
        <w:tcBorders>
          <w:top w:val="nil"/>
          <w:left w:val="nil"/>
          <w:bottom w:val="nil"/>
          <w:right w:val="nil"/>
          <w:insideH w:val="single" w:sz="4" w:space="0" w:color="177B80" w:themeColor="accent3" w:themeShade="99"/>
          <w:insideV w:val="nil"/>
        </w:tcBorders>
        <w:shd w:val="clear" w:color="auto" w:fill="177B8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77B80" w:themeFill="accent3" w:themeFillShade="99"/>
      </w:tcPr>
    </w:tblStylePr>
    <w:tblStylePr w:type="band1Vert">
      <w:tblPr/>
      <w:tcPr>
        <w:shd w:val="clear" w:color="auto" w:fill="A8EBEF" w:themeFill="accent3" w:themeFillTint="66"/>
      </w:tcPr>
    </w:tblStylePr>
    <w:tblStylePr w:type="band1Horz">
      <w:tblPr/>
      <w:tcPr>
        <w:shd w:val="clear" w:color="auto" w:fill="92E6EB" w:themeFill="accent3" w:themeFillTint="7F"/>
      </w:tcPr>
    </w:tblStylePr>
  </w:style>
  <w:style w:type="table" w:styleId="ColorfulShading-Accent4">
    <w:name w:val="Colorful Shading Accent 4"/>
    <w:basedOn w:val="TableNormal"/>
    <w:uiPriority w:val="71"/>
    <w:semiHidden/>
    <w:unhideWhenUsed/>
    <w:rsid w:val="00201B9D"/>
    <w:pPr>
      <w:spacing w:after="0"/>
    </w:pPr>
    <w:rPr>
      <w:color w:val="000000" w:themeColor="text1"/>
    </w:rPr>
    <w:tblPr>
      <w:tblStyleRowBandSize w:val="1"/>
      <w:tblStyleColBandSize w:val="1"/>
      <w:tblBorders>
        <w:top w:val="single" w:sz="24" w:space="0" w:color="27CED7" w:themeColor="accent3"/>
        <w:left w:val="single" w:sz="4" w:space="0" w:color="42BA97" w:themeColor="accent4"/>
        <w:bottom w:val="single" w:sz="4" w:space="0" w:color="42BA97" w:themeColor="accent4"/>
        <w:right w:val="single" w:sz="4" w:space="0" w:color="42BA97" w:themeColor="accent4"/>
        <w:insideH w:val="single" w:sz="4" w:space="0" w:color="FFFFFF" w:themeColor="background1"/>
        <w:insideV w:val="single" w:sz="4" w:space="0" w:color="FFFFFF" w:themeColor="background1"/>
      </w:tblBorders>
    </w:tblPr>
    <w:tcPr>
      <w:shd w:val="clear" w:color="auto" w:fill="ECF8F4" w:themeFill="accent4" w:themeFillTint="19"/>
    </w:tcPr>
    <w:tblStylePr w:type="firstRow">
      <w:rPr>
        <w:b/>
        <w:bCs/>
      </w:rPr>
      <w:tblPr/>
      <w:tcPr>
        <w:tcBorders>
          <w:top w:val="nil"/>
          <w:left w:val="nil"/>
          <w:bottom w:val="single" w:sz="24" w:space="0" w:color="27CED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F5A" w:themeFill="accent4" w:themeFillShade="99"/>
      </w:tcPr>
    </w:tblStylePr>
    <w:tblStylePr w:type="firstCol">
      <w:rPr>
        <w:color w:val="FFFFFF" w:themeColor="background1"/>
      </w:rPr>
      <w:tblPr/>
      <w:tcPr>
        <w:tcBorders>
          <w:top w:val="nil"/>
          <w:left w:val="nil"/>
          <w:bottom w:val="nil"/>
          <w:right w:val="nil"/>
          <w:insideH w:val="single" w:sz="4" w:space="0" w:color="276F5A" w:themeColor="accent4" w:themeShade="99"/>
          <w:insideV w:val="nil"/>
        </w:tcBorders>
        <w:shd w:val="clear" w:color="auto" w:fill="276F5A"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76F5A" w:themeFill="accent4" w:themeFillShade="99"/>
      </w:tcPr>
    </w:tblStylePr>
    <w:tblStylePr w:type="band1Vert">
      <w:tblPr/>
      <w:tcPr>
        <w:shd w:val="clear" w:color="auto" w:fill="B2E4D5" w:themeFill="accent4" w:themeFillTint="66"/>
      </w:tcPr>
    </w:tblStylePr>
    <w:tblStylePr w:type="band1Horz">
      <w:tblPr/>
      <w:tcPr>
        <w:shd w:val="clear" w:color="auto" w:fill="A0DDCB"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201B9D"/>
    <w:pPr>
      <w:spacing w:after="0"/>
    </w:pPr>
    <w:rPr>
      <w:color w:val="000000" w:themeColor="text1"/>
    </w:rPr>
    <w:tblPr>
      <w:tblStyleRowBandSize w:val="1"/>
      <w:tblStyleColBandSize w:val="1"/>
      <w:tblBorders>
        <w:top w:val="single" w:sz="24" w:space="0" w:color="62A39F" w:themeColor="accent6"/>
        <w:left w:val="single" w:sz="4" w:space="0" w:color="3E8853" w:themeColor="accent5"/>
        <w:bottom w:val="single" w:sz="4" w:space="0" w:color="3E8853" w:themeColor="accent5"/>
        <w:right w:val="single" w:sz="4" w:space="0" w:color="3E8853" w:themeColor="accent5"/>
        <w:insideH w:val="single" w:sz="4" w:space="0" w:color="FFFFFF" w:themeColor="background1"/>
        <w:insideV w:val="single" w:sz="4" w:space="0" w:color="FFFFFF" w:themeColor="background1"/>
      </w:tblBorders>
    </w:tblPr>
    <w:tcPr>
      <w:shd w:val="clear" w:color="auto" w:fill="E9F5ED" w:themeFill="accent5" w:themeFillTint="19"/>
    </w:tcPr>
    <w:tblStylePr w:type="firstRow">
      <w:rPr>
        <w:b/>
        <w:bCs/>
      </w:rPr>
      <w:tblPr/>
      <w:tcPr>
        <w:tcBorders>
          <w:top w:val="nil"/>
          <w:left w:val="nil"/>
          <w:bottom w:val="single" w:sz="24" w:space="0" w:color="62A39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131" w:themeFill="accent5" w:themeFillShade="99"/>
      </w:tcPr>
    </w:tblStylePr>
    <w:tblStylePr w:type="firstCol">
      <w:rPr>
        <w:color w:val="FFFFFF" w:themeColor="background1"/>
      </w:rPr>
      <w:tblPr/>
      <w:tcPr>
        <w:tcBorders>
          <w:top w:val="nil"/>
          <w:left w:val="nil"/>
          <w:bottom w:val="nil"/>
          <w:right w:val="nil"/>
          <w:insideH w:val="single" w:sz="4" w:space="0" w:color="255131" w:themeColor="accent5" w:themeShade="99"/>
          <w:insideV w:val="nil"/>
        </w:tcBorders>
        <w:shd w:val="clear" w:color="auto" w:fill="25513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131" w:themeFill="accent5" w:themeFillShade="99"/>
      </w:tcPr>
    </w:tblStylePr>
    <w:tblStylePr w:type="band1Vert">
      <w:tblPr/>
      <w:tcPr>
        <w:shd w:val="clear" w:color="auto" w:fill="A9D7B6" w:themeFill="accent5" w:themeFillTint="66"/>
      </w:tcPr>
    </w:tblStylePr>
    <w:tblStylePr w:type="band1Horz">
      <w:tblPr/>
      <w:tcPr>
        <w:shd w:val="clear" w:color="auto" w:fill="94CEA4"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201B9D"/>
    <w:pPr>
      <w:spacing w:after="0"/>
    </w:pPr>
    <w:rPr>
      <w:color w:val="000000" w:themeColor="text1"/>
    </w:rPr>
    <w:tblPr>
      <w:tblStyleRowBandSize w:val="1"/>
      <w:tblStyleColBandSize w:val="1"/>
      <w:tblBorders>
        <w:top w:val="single" w:sz="24" w:space="0" w:color="3E8853" w:themeColor="accent5"/>
        <w:left w:val="single" w:sz="4" w:space="0" w:color="62A39F" w:themeColor="accent6"/>
        <w:bottom w:val="single" w:sz="4" w:space="0" w:color="62A39F" w:themeColor="accent6"/>
        <w:right w:val="single" w:sz="4" w:space="0" w:color="62A39F" w:themeColor="accent6"/>
        <w:insideH w:val="single" w:sz="4" w:space="0" w:color="FFFFFF" w:themeColor="background1"/>
        <w:insideV w:val="single" w:sz="4" w:space="0" w:color="FFFFFF" w:themeColor="background1"/>
      </w:tblBorders>
    </w:tblPr>
    <w:tcPr>
      <w:shd w:val="clear" w:color="auto" w:fill="EFF6F5" w:themeFill="accent6" w:themeFillTint="19"/>
    </w:tcPr>
    <w:tblStylePr w:type="firstRow">
      <w:rPr>
        <w:b/>
        <w:bCs/>
      </w:rPr>
      <w:tblPr/>
      <w:tcPr>
        <w:tcBorders>
          <w:top w:val="nil"/>
          <w:left w:val="nil"/>
          <w:bottom w:val="single" w:sz="24" w:space="0" w:color="3E8853"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625F" w:themeFill="accent6" w:themeFillShade="99"/>
      </w:tcPr>
    </w:tblStylePr>
    <w:tblStylePr w:type="firstCol">
      <w:rPr>
        <w:color w:val="FFFFFF" w:themeColor="background1"/>
      </w:rPr>
      <w:tblPr/>
      <w:tcPr>
        <w:tcBorders>
          <w:top w:val="nil"/>
          <w:left w:val="nil"/>
          <w:bottom w:val="nil"/>
          <w:right w:val="nil"/>
          <w:insideH w:val="single" w:sz="4" w:space="0" w:color="39625F" w:themeColor="accent6" w:themeShade="99"/>
          <w:insideV w:val="nil"/>
        </w:tcBorders>
        <w:shd w:val="clear" w:color="auto" w:fill="3962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39625F" w:themeFill="accent6" w:themeFillShade="99"/>
      </w:tcPr>
    </w:tblStylePr>
    <w:tblStylePr w:type="band1Vert">
      <w:tblPr/>
      <w:tcPr>
        <w:shd w:val="clear" w:color="auto" w:fill="C0DAD8" w:themeFill="accent6" w:themeFillTint="66"/>
      </w:tcPr>
    </w:tblStylePr>
    <w:tblStylePr w:type="band1Horz">
      <w:tblPr/>
      <w:tcPr>
        <w:shd w:val="clear" w:color="auto" w:fill="B0D1CF"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rsid w:val="00201B9D"/>
    <w:rPr>
      <w:sz w:val="22"/>
      <w:szCs w:val="16"/>
    </w:rPr>
  </w:style>
  <w:style w:type="paragraph" w:styleId="CommentText">
    <w:name w:val="annotation text"/>
    <w:basedOn w:val="Normal"/>
    <w:link w:val="CommentTextChar"/>
    <w:uiPriority w:val="99"/>
    <w:semiHidden/>
    <w:rsid w:val="00201B9D"/>
    <w:rPr>
      <w:szCs w:val="20"/>
    </w:rPr>
  </w:style>
  <w:style w:type="character" w:customStyle="1" w:styleId="CommentTextChar">
    <w:name w:val="Comment Text Char"/>
    <w:basedOn w:val="DefaultParagraphFont"/>
    <w:link w:val="CommentText"/>
    <w:uiPriority w:val="99"/>
    <w:semiHidden/>
    <w:rsid w:val="00F21BA3"/>
    <w:rPr>
      <w:rFonts w:eastAsiaTheme="minorHAnsi"/>
      <w:color w:val="FFFFFF" w:themeColor="background1"/>
      <w:sz w:val="20"/>
      <w:szCs w:val="20"/>
      <w:lang w:eastAsia="en-US"/>
    </w:rPr>
  </w:style>
  <w:style w:type="paragraph" w:styleId="CommentSubject">
    <w:name w:val="annotation subject"/>
    <w:basedOn w:val="CommentText"/>
    <w:next w:val="CommentText"/>
    <w:link w:val="CommentSubjectChar"/>
    <w:uiPriority w:val="99"/>
    <w:semiHidden/>
    <w:rsid w:val="00201B9D"/>
    <w:rPr>
      <w:b/>
      <w:bCs/>
    </w:rPr>
  </w:style>
  <w:style w:type="character" w:customStyle="1" w:styleId="CommentSubjectChar">
    <w:name w:val="Comment Subject Char"/>
    <w:basedOn w:val="CommentTextChar"/>
    <w:link w:val="CommentSubject"/>
    <w:uiPriority w:val="99"/>
    <w:semiHidden/>
    <w:rsid w:val="00F21BA3"/>
    <w:rPr>
      <w:rFonts w:eastAsiaTheme="minorHAnsi"/>
      <w:b/>
      <w:bCs/>
      <w:color w:val="FFFFFF" w:themeColor="background1"/>
      <w:sz w:val="20"/>
      <w:szCs w:val="20"/>
      <w:lang w:eastAsia="en-US"/>
    </w:rPr>
  </w:style>
  <w:style w:type="table" w:styleId="DarkList">
    <w:name w:val="Dark List"/>
    <w:basedOn w:val="TableNormal"/>
    <w:uiPriority w:val="70"/>
    <w:semiHidden/>
    <w:unhideWhenUsed/>
    <w:rsid w:val="00201B9D"/>
    <w:pPr>
      <w:spacing w:after="0"/>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201B9D"/>
    <w:pPr>
      <w:spacing w:after="0"/>
    </w:pPr>
    <w:rPr>
      <w:color w:val="FFFFFF" w:themeColor="background1"/>
    </w:rPr>
    <w:tblPr>
      <w:tblStyleRowBandSize w:val="1"/>
      <w:tblStyleColBandSize w:val="1"/>
    </w:tblPr>
    <w:tcPr>
      <w:shd w:val="clear" w:color="auto" w:fill="1CADE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D557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481A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481AB" w:themeFill="accent1" w:themeFillShade="BF"/>
      </w:tcPr>
    </w:tblStylePr>
    <w:tblStylePr w:type="band1Vert">
      <w:tblPr/>
      <w:tcPr>
        <w:tcBorders>
          <w:top w:val="nil"/>
          <w:left w:val="nil"/>
          <w:bottom w:val="nil"/>
          <w:right w:val="nil"/>
          <w:insideH w:val="nil"/>
          <w:insideV w:val="nil"/>
        </w:tcBorders>
        <w:shd w:val="clear" w:color="auto" w:fill="1481AB" w:themeFill="accent1" w:themeFillShade="BF"/>
      </w:tcPr>
    </w:tblStylePr>
    <w:tblStylePr w:type="band1Horz">
      <w:tblPr/>
      <w:tcPr>
        <w:tcBorders>
          <w:top w:val="nil"/>
          <w:left w:val="nil"/>
          <w:bottom w:val="nil"/>
          <w:right w:val="nil"/>
          <w:insideH w:val="nil"/>
          <w:insideV w:val="nil"/>
        </w:tcBorders>
        <w:shd w:val="clear" w:color="auto" w:fill="1481AB" w:themeFill="accent1" w:themeFillShade="BF"/>
      </w:tcPr>
    </w:tblStylePr>
  </w:style>
  <w:style w:type="table" w:styleId="DarkList-Accent2">
    <w:name w:val="Dark List Accent 2"/>
    <w:basedOn w:val="TableNormal"/>
    <w:uiPriority w:val="70"/>
    <w:semiHidden/>
    <w:unhideWhenUsed/>
    <w:rsid w:val="00201B9D"/>
    <w:pPr>
      <w:spacing w:after="0"/>
    </w:pPr>
    <w:rPr>
      <w:color w:val="FFFFFF" w:themeColor="background1"/>
    </w:rPr>
    <w:tblPr>
      <w:tblStyleRowBandSize w:val="1"/>
      <w:tblStyleColBandSize w:val="1"/>
    </w:tblPr>
    <w:tcPr>
      <w:shd w:val="clear" w:color="auto" w:fill="2683C6"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34162"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1C619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1C6194" w:themeFill="accent2" w:themeFillShade="BF"/>
      </w:tcPr>
    </w:tblStylePr>
    <w:tblStylePr w:type="band1Vert">
      <w:tblPr/>
      <w:tcPr>
        <w:tcBorders>
          <w:top w:val="nil"/>
          <w:left w:val="nil"/>
          <w:bottom w:val="nil"/>
          <w:right w:val="nil"/>
          <w:insideH w:val="nil"/>
          <w:insideV w:val="nil"/>
        </w:tcBorders>
        <w:shd w:val="clear" w:color="auto" w:fill="1C6194" w:themeFill="accent2" w:themeFillShade="BF"/>
      </w:tcPr>
    </w:tblStylePr>
    <w:tblStylePr w:type="band1Horz">
      <w:tblPr/>
      <w:tcPr>
        <w:tcBorders>
          <w:top w:val="nil"/>
          <w:left w:val="nil"/>
          <w:bottom w:val="nil"/>
          <w:right w:val="nil"/>
          <w:insideH w:val="nil"/>
          <w:insideV w:val="nil"/>
        </w:tcBorders>
        <w:shd w:val="clear" w:color="auto" w:fill="1C6194" w:themeFill="accent2" w:themeFillShade="BF"/>
      </w:tcPr>
    </w:tblStylePr>
  </w:style>
  <w:style w:type="table" w:styleId="DarkList-Accent3">
    <w:name w:val="Dark List Accent 3"/>
    <w:basedOn w:val="TableNormal"/>
    <w:uiPriority w:val="70"/>
    <w:semiHidden/>
    <w:unhideWhenUsed/>
    <w:rsid w:val="00201B9D"/>
    <w:pPr>
      <w:spacing w:after="0"/>
    </w:pPr>
    <w:rPr>
      <w:color w:val="FFFFFF" w:themeColor="background1"/>
    </w:rPr>
    <w:tblPr>
      <w:tblStyleRowBandSize w:val="1"/>
      <w:tblStyleColBandSize w:val="1"/>
    </w:tblPr>
    <w:tcPr>
      <w:shd w:val="clear" w:color="auto" w:fill="27CED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3666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D99A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D99A0" w:themeFill="accent3" w:themeFillShade="BF"/>
      </w:tcPr>
    </w:tblStylePr>
    <w:tblStylePr w:type="band1Vert">
      <w:tblPr/>
      <w:tcPr>
        <w:tcBorders>
          <w:top w:val="nil"/>
          <w:left w:val="nil"/>
          <w:bottom w:val="nil"/>
          <w:right w:val="nil"/>
          <w:insideH w:val="nil"/>
          <w:insideV w:val="nil"/>
        </w:tcBorders>
        <w:shd w:val="clear" w:color="auto" w:fill="1D99A0" w:themeFill="accent3" w:themeFillShade="BF"/>
      </w:tcPr>
    </w:tblStylePr>
    <w:tblStylePr w:type="band1Horz">
      <w:tblPr/>
      <w:tcPr>
        <w:tcBorders>
          <w:top w:val="nil"/>
          <w:left w:val="nil"/>
          <w:bottom w:val="nil"/>
          <w:right w:val="nil"/>
          <w:insideH w:val="nil"/>
          <w:insideV w:val="nil"/>
        </w:tcBorders>
        <w:shd w:val="clear" w:color="auto" w:fill="1D99A0" w:themeFill="accent3" w:themeFillShade="BF"/>
      </w:tcPr>
    </w:tblStylePr>
  </w:style>
  <w:style w:type="table" w:styleId="DarkList-Accent4">
    <w:name w:val="Dark List Accent 4"/>
    <w:basedOn w:val="TableNormal"/>
    <w:uiPriority w:val="70"/>
    <w:semiHidden/>
    <w:unhideWhenUsed/>
    <w:rsid w:val="00201B9D"/>
    <w:pPr>
      <w:spacing w:after="0"/>
    </w:pPr>
    <w:rPr>
      <w:color w:val="FFFFFF" w:themeColor="background1"/>
    </w:rPr>
    <w:tblPr>
      <w:tblStyleRowBandSize w:val="1"/>
      <w:tblStyleColBandSize w:val="1"/>
    </w:tblPr>
    <w:tcPr>
      <w:shd w:val="clear" w:color="auto" w:fill="42BA9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15C4A"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18B7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18B70" w:themeFill="accent4" w:themeFillShade="BF"/>
      </w:tcPr>
    </w:tblStylePr>
    <w:tblStylePr w:type="band1Vert">
      <w:tblPr/>
      <w:tcPr>
        <w:tcBorders>
          <w:top w:val="nil"/>
          <w:left w:val="nil"/>
          <w:bottom w:val="nil"/>
          <w:right w:val="nil"/>
          <w:insideH w:val="nil"/>
          <w:insideV w:val="nil"/>
        </w:tcBorders>
        <w:shd w:val="clear" w:color="auto" w:fill="318B70" w:themeFill="accent4" w:themeFillShade="BF"/>
      </w:tcPr>
    </w:tblStylePr>
    <w:tblStylePr w:type="band1Horz">
      <w:tblPr/>
      <w:tcPr>
        <w:tcBorders>
          <w:top w:val="nil"/>
          <w:left w:val="nil"/>
          <w:bottom w:val="nil"/>
          <w:right w:val="nil"/>
          <w:insideH w:val="nil"/>
          <w:insideV w:val="nil"/>
        </w:tcBorders>
        <w:shd w:val="clear" w:color="auto" w:fill="318B70" w:themeFill="accent4" w:themeFillShade="BF"/>
      </w:tcPr>
    </w:tblStylePr>
  </w:style>
  <w:style w:type="table" w:styleId="DarkList-Accent5">
    <w:name w:val="Dark List Accent 5"/>
    <w:basedOn w:val="TableNormal"/>
    <w:uiPriority w:val="70"/>
    <w:semiHidden/>
    <w:unhideWhenUsed/>
    <w:rsid w:val="00201B9D"/>
    <w:pPr>
      <w:spacing w:after="0"/>
    </w:pPr>
    <w:rPr>
      <w:color w:val="FFFFFF" w:themeColor="background1"/>
    </w:rPr>
    <w:tblPr>
      <w:tblStyleRowBandSize w:val="1"/>
      <w:tblStyleColBandSize w:val="1"/>
    </w:tblPr>
    <w:tcPr>
      <w:shd w:val="clear" w:color="auto" w:fill="3E8853"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E4329"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653E"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653E" w:themeFill="accent5" w:themeFillShade="BF"/>
      </w:tcPr>
    </w:tblStylePr>
    <w:tblStylePr w:type="band1Vert">
      <w:tblPr/>
      <w:tcPr>
        <w:tcBorders>
          <w:top w:val="nil"/>
          <w:left w:val="nil"/>
          <w:bottom w:val="nil"/>
          <w:right w:val="nil"/>
          <w:insideH w:val="nil"/>
          <w:insideV w:val="nil"/>
        </w:tcBorders>
        <w:shd w:val="clear" w:color="auto" w:fill="2E653E" w:themeFill="accent5" w:themeFillShade="BF"/>
      </w:tcPr>
    </w:tblStylePr>
    <w:tblStylePr w:type="band1Horz">
      <w:tblPr/>
      <w:tcPr>
        <w:tcBorders>
          <w:top w:val="nil"/>
          <w:left w:val="nil"/>
          <w:bottom w:val="nil"/>
          <w:right w:val="nil"/>
          <w:insideH w:val="nil"/>
          <w:insideV w:val="nil"/>
        </w:tcBorders>
        <w:shd w:val="clear" w:color="auto" w:fill="2E653E" w:themeFill="accent5" w:themeFillShade="BF"/>
      </w:tcPr>
    </w:tblStylePr>
  </w:style>
  <w:style w:type="table" w:styleId="DarkList-Accent6">
    <w:name w:val="Dark List Accent 6"/>
    <w:basedOn w:val="TableNormal"/>
    <w:uiPriority w:val="70"/>
    <w:rsid w:val="00201B9D"/>
    <w:pPr>
      <w:spacing w:after="0"/>
    </w:pPr>
    <w:rPr>
      <w:color w:val="FFFFFF" w:themeColor="background1"/>
    </w:rPr>
    <w:tblPr>
      <w:tblStyleRowBandSize w:val="1"/>
      <w:tblStyleColBandSize w:val="1"/>
    </w:tblPr>
    <w:tcPr>
      <w:shd w:val="clear" w:color="auto" w:fill="62A39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0514F"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487B7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487B77" w:themeFill="accent6" w:themeFillShade="BF"/>
      </w:tcPr>
    </w:tblStylePr>
    <w:tblStylePr w:type="band1Vert">
      <w:tblPr/>
      <w:tcPr>
        <w:tcBorders>
          <w:top w:val="nil"/>
          <w:left w:val="nil"/>
          <w:bottom w:val="nil"/>
          <w:right w:val="nil"/>
          <w:insideH w:val="nil"/>
          <w:insideV w:val="nil"/>
        </w:tcBorders>
        <w:shd w:val="clear" w:color="auto" w:fill="487B77" w:themeFill="accent6" w:themeFillShade="BF"/>
      </w:tcPr>
    </w:tblStylePr>
    <w:tblStylePr w:type="band1Horz">
      <w:tblPr/>
      <w:tcPr>
        <w:tcBorders>
          <w:top w:val="nil"/>
          <w:left w:val="nil"/>
          <w:bottom w:val="nil"/>
          <w:right w:val="nil"/>
          <w:insideH w:val="nil"/>
          <w:insideV w:val="nil"/>
        </w:tcBorders>
        <w:shd w:val="clear" w:color="auto" w:fill="487B77" w:themeFill="accent6" w:themeFillShade="BF"/>
      </w:tcPr>
    </w:tblStylePr>
  </w:style>
  <w:style w:type="paragraph" w:styleId="Date">
    <w:name w:val="Date"/>
    <w:basedOn w:val="Normal"/>
    <w:next w:val="Normal"/>
    <w:link w:val="DateChar"/>
    <w:uiPriority w:val="99"/>
    <w:semiHidden/>
    <w:rsid w:val="00201B9D"/>
  </w:style>
  <w:style w:type="character" w:customStyle="1" w:styleId="DateChar">
    <w:name w:val="Date Char"/>
    <w:basedOn w:val="DefaultParagraphFont"/>
    <w:link w:val="Date"/>
    <w:uiPriority w:val="99"/>
    <w:semiHidden/>
    <w:rsid w:val="00F21BA3"/>
    <w:rPr>
      <w:rFonts w:eastAsiaTheme="minorHAnsi"/>
      <w:color w:val="FFFFFF" w:themeColor="background1"/>
      <w:sz w:val="20"/>
      <w:szCs w:val="24"/>
      <w:lang w:eastAsia="en-US"/>
    </w:rPr>
  </w:style>
  <w:style w:type="paragraph" w:styleId="DocumentMap">
    <w:name w:val="Document Map"/>
    <w:basedOn w:val="Normal"/>
    <w:link w:val="DocumentMapChar"/>
    <w:uiPriority w:val="99"/>
    <w:semiHidden/>
    <w:rsid w:val="00201B9D"/>
    <w:pPr>
      <w:spacing w:after="0"/>
    </w:pPr>
    <w:rPr>
      <w:rFonts w:ascii="Segoe UI" w:hAnsi="Segoe UI" w:cs="Segoe UI"/>
      <w:szCs w:val="16"/>
    </w:rPr>
  </w:style>
  <w:style w:type="character" w:customStyle="1" w:styleId="DocumentMapChar">
    <w:name w:val="Document Map Char"/>
    <w:basedOn w:val="DefaultParagraphFont"/>
    <w:link w:val="DocumentMap"/>
    <w:uiPriority w:val="99"/>
    <w:semiHidden/>
    <w:rsid w:val="00F21BA3"/>
    <w:rPr>
      <w:rFonts w:ascii="Segoe UI" w:eastAsiaTheme="minorHAnsi" w:hAnsi="Segoe UI" w:cs="Segoe UI"/>
      <w:color w:val="FFFFFF" w:themeColor="background1"/>
      <w:sz w:val="20"/>
      <w:szCs w:val="16"/>
      <w:lang w:eastAsia="en-US"/>
    </w:rPr>
  </w:style>
  <w:style w:type="paragraph" w:styleId="E-mailSignature">
    <w:name w:val="E-mail Signature"/>
    <w:basedOn w:val="Normal"/>
    <w:link w:val="E-mailSignatureChar"/>
    <w:uiPriority w:val="99"/>
    <w:semiHidden/>
    <w:rsid w:val="00201B9D"/>
    <w:pPr>
      <w:spacing w:after="0"/>
    </w:pPr>
  </w:style>
  <w:style w:type="character" w:customStyle="1" w:styleId="E-mailSignatureChar">
    <w:name w:val="E-mail Signature Char"/>
    <w:basedOn w:val="DefaultParagraphFont"/>
    <w:link w:val="E-mailSignature"/>
    <w:uiPriority w:val="99"/>
    <w:semiHidden/>
    <w:rsid w:val="00F21BA3"/>
    <w:rPr>
      <w:rFonts w:eastAsiaTheme="minorHAnsi"/>
      <w:color w:val="FFFFFF" w:themeColor="background1"/>
      <w:sz w:val="20"/>
      <w:szCs w:val="24"/>
      <w:lang w:eastAsia="en-US"/>
    </w:rPr>
  </w:style>
  <w:style w:type="character" w:styleId="Emphasis">
    <w:name w:val="Emphasis"/>
    <w:basedOn w:val="DefaultParagraphFont"/>
    <w:uiPriority w:val="20"/>
    <w:semiHidden/>
    <w:qFormat/>
    <w:rsid w:val="00201B9D"/>
    <w:rPr>
      <w:i/>
      <w:iCs/>
      <w:sz w:val="22"/>
    </w:rPr>
  </w:style>
  <w:style w:type="character" w:styleId="EndnoteReference">
    <w:name w:val="endnote reference"/>
    <w:basedOn w:val="DefaultParagraphFont"/>
    <w:uiPriority w:val="99"/>
    <w:semiHidden/>
    <w:rsid w:val="00201B9D"/>
    <w:rPr>
      <w:sz w:val="22"/>
      <w:vertAlign w:val="superscript"/>
    </w:rPr>
  </w:style>
  <w:style w:type="paragraph" w:styleId="EndnoteText">
    <w:name w:val="endnote text"/>
    <w:basedOn w:val="Normal"/>
    <w:link w:val="EndnoteTextChar"/>
    <w:uiPriority w:val="99"/>
    <w:semiHidden/>
    <w:rsid w:val="00201B9D"/>
    <w:pPr>
      <w:spacing w:after="0"/>
    </w:pPr>
    <w:rPr>
      <w:szCs w:val="20"/>
    </w:rPr>
  </w:style>
  <w:style w:type="character" w:customStyle="1" w:styleId="EndnoteTextChar">
    <w:name w:val="Endnote Text Char"/>
    <w:basedOn w:val="DefaultParagraphFont"/>
    <w:link w:val="EndnoteText"/>
    <w:uiPriority w:val="99"/>
    <w:semiHidden/>
    <w:rsid w:val="00F21BA3"/>
    <w:rPr>
      <w:rFonts w:eastAsiaTheme="minorHAnsi"/>
      <w:color w:val="FFFFFF" w:themeColor="background1"/>
      <w:sz w:val="20"/>
      <w:szCs w:val="20"/>
      <w:lang w:eastAsia="en-US"/>
    </w:rPr>
  </w:style>
  <w:style w:type="paragraph" w:styleId="EnvelopeAddress">
    <w:name w:val="envelope address"/>
    <w:basedOn w:val="Normal"/>
    <w:uiPriority w:val="99"/>
    <w:semiHidden/>
    <w:rsid w:val="00201B9D"/>
    <w:pPr>
      <w:framePr w:w="7920" w:h="1980" w:hRule="exact" w:hSpace="180" w:wrap="auto" w:hAnchor="page" w:xAlign="center" w:yAlign="bottom"/>
      <w:spacing w:after="0"/>
      <w:ind w:left="2880"/>
    </w:pPr>
    <w:rPr>
      <w:rFonts w:asciiTheme="majorHAnsi" w:eastAsiaTheme="majorEastAsia" w:hAnsiTheme="majorHAnsi" w:cstheme="majorBidi"/>
    </w:rPr>
  </w:style>
  <w:style w:type="paragraph" w:styleId="EnvelopeReturn">
    <w:name w:val="envelope return"/>
    <w:basedOn w:val="Normal"/>
    <w:uiPriority w:val="99"/>
    <w:semiHidden/>
    <w:rsid w:val="00201B9D"/>
    <w:pPr>
      <w:spacing w:after="0"/>
    </w:pPr>
    <w:rPr>
      <w:rFonts w:asciiTheme="majorHAnsi" w:eastAsiaTheme="majorEastAsia" w:hAnsiTheme="majorHAnsi" w:cstheme="majorBidi"/>
      <w:szCs w:val="20"/>
    </w:rPr>
  </w:style>
  <w:style w:type="character" w:styleId="FollowedHyperlink">
    <w:name w:val="FollowedHyperlink"/>
    <w:basedOn w:val="DefaultParagraphFont"/>
    <w:uiPriority w:val="99"/>
    <w:semiHidden/>
    <w:rsid w:val="00201B9D"/>
    <w:rPr>
      <w:color w:val="B26B02" w:themeColor="followedHyperlink"/>
      <w:sz w:val="22"/>
      <w:u w:val="single"/>
    </w:rPr>
  </w:style>
  <w:style w:type="character" w:styleId="FootnoteReference">
    <w:name w:val="footnote reference"/>
    <w:basedOn w:val="DefaultParagraphFont"/>
    <w:uiPriority w:val="99"/>
    <w:semiHidden/>
    <w:rsid w:val="00201B9D"/>
    <w:rPr>
      <w:sz w:val="22"/>
      <w:vertAlign w:val="superscript"/>
    </w:rPr>
  </w:style>
  <w:style w:type="paragraph" w:styleId="FootnoteText">
    <w:name w:val="footnote text"/>
    <w:basedOn w:val="Normal"/>
    <w:link w:val="FootnoteTextChar"/>
    <w:uiPriority w:val="99"/>
    <w:semiHidden/>
    <w:rsid w:val="00201B9D"/>
    <w:pPr>
      <w:spacing w:after="0"/>
    </w:pPr>
    <w:rPr>
      <w:szCs w:val="20"/>
    </w:rPr>
  </w:style>
  <w:style w:type="character" w:customStyle="1" w:styleId="FootnoteTextChar">
    <w:name w:val="Footnote Text Char"/>
    <w:basedOn w:val="DefaultParagraphFont"/>
    <w:link w:val="FootnoteText"/>
    <w:uiPriority w:val="99"/>
    <w:semiHidden/>
    <w:rsid w:val="00F21BA3"/>
    <w:rPr>
      <w:rFonts w:eastAsiaTheme="minorHAnsi"/>
      <w:color w:val="FFFFFF" w:themeColor="background1"/>
      <w:sz w:val="20"/>
      <w:szCs w:val="20"/>
      <w:lang w:eastAsia="en-US"/>
    </w:rPr>
  </w:style>
  <w:style w:type="table" w:styleId="GridTable1Light">
    <w:name w:val="Grid Table 1 Light"/>
    <w:basedOn w:val="TableNormal"/>
    <w:uiPriority w:val="46"/>
    <w:rsid w:val="00201B9D"/>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01B9D"/>
    <w:pPr>
      <w:spacing w:after="0"/>
    </w:pPr>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201B9D"/>
    <w:pPr>
      <w:spacing w:after="0"/>
    </w:pPr>
    <w:tblPr>
      <w:tblStyleRowBandSize w:val="1"/>
      <w:tblStyleColBandSize w:val="1"/>
      <w:tblBorders>
        <w:top w:val="single" w:sz="4" w:space="0" w:color="A3CEED" w:themeColor="accent2" w:themeTint="66"/>
        <w:left w:val="single" w:sz="4" w:space="0" w:color="A3CEED" w:themeColor="accent2" w:themeTint="66"/>
        <w:bottom w:val="single" w:sz="4" w:space="0" w:color="A3CEED" w:themeColor="accent2" w:themeTint="66"/>
        <w:right w:val="single" w:sz="4" w:space="0" w:color="A3CEED" w:themeColor="accent2" w:themeTint="66"/>
        <w:insideH w:val="single" w:sz="4" w:space="0" w:color="A3CEED" w:themeColor="accent2" w:themeTint="66"/>
        <w:insideV w:val="single" w:sz="4" w:space="0" w:color="A3CEED" w:themeColor="accent2" w:themeTint="66"/>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2" w:space="0" w:color="74B5E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201B9D"/>
    <w:pPr>
      <w:spacing w:after="0"/>
    </w:pPr>
    <w:tblPr>
      <w:tblStyleRowBandSize w:val="1"/>
      <w:tblStyleColBandSize w:val="1"/>
      <w:tblBorders>
        <w:top w:val="single" w:sz="4" w:space="0" w:color="A8EBEF" w:themeColor="accent3" w:themeTint="66"/>
        <w:left w:val="single" w:sz="4" w:space="0" w:color="A8EBEF" w:themeColor="accent3" w:themeTint="66"/>
        <w:bottom w:val="single" w:sz="4" w:space="0" w:color="A8EBEF" w:themeColor="accent3" w:themeTint="66"/>
        <w:right w:val="single" w:sz="4" w:space="0" w:color="A8EBEF" w:themeColor="accent3" w:themeTint="66"/>
        <w:insideH w:val="single" w:sz="4" w:space="0" w:color="A8EBEF" w:themeColor="accent3" w:themeTint="66"/>
        <w:insideV w:val="single" w:sz="4" w:space="0" w:color="A8EBEF" w:themeColor="accent3" w:themeTint="66"/>
      </w:tblBorders>
    </w:tblPr>
    <w:tblStylePr w:type="firstRow">
      <w:rPr>
        <w:b/>
        <w:bCs/>
      </w:rPr>
      <w:tblPr/>
      <w:tcPr>
        <w:tcBorders>
          <w:bottom w:val="single" w:sz="12" w:space="0" w:color="7CE1E7" w:themeColor="accent3" w:themeTint="99"/>
        </w:tcBorders>
      </w:tcPr>
    </w:tblStylePr>
    <w:tblStylePr w:type="lastRow">
      <w:rPr>
        <w:b/>
        <w:bCs/>
      </w:rPr>
      <w:tblPr/>
      <w:tcPr>
        <w:tcBorders>
          <w:top w:val="double" w:sz="2" w:space="0" w:color="7CE1E7"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201B9D"/>
    <w:pPr>
      <w:spacing w:after="0"/>
    </w:pPr>
    <w:tblPr>
      <w:tblStyleRowBandSize w:val="1"/>
      <w:tblStyleColBandSize w:val="1"/>
      <w:tblBorders>
        <w:top w:val="single" w:sz="4" w:space="0" w:color="B2E4D5" w:themeColor="accent4" w:themeTint="66"/>
        <w:left w:val="single" w:sz="4" w:space="0" w:color="B2E4D5" w:themeColor="accent4" w:themeTint="66"/>
        <w:bottom w:val="single" w:sz="4" w:space="0" w:color="B2E4D5" w:themeColor="accent4" w:themeTint="66"/>
        <w:right w:val="single" w:sz="4" w:space="0" w:color="B2E4D5" w:themeColor="accent4" w:themeTint="66"/>
        <w:insideH w:val="single" w:sz="4" w:space="0" w:color="B2E4D5" w:themeColor="accent4" w:themeTint="66"/>
        <w:insideV w:val="single" w:sz="4" w:space="0" w:color="B2E4D5" w:themeColor="accent4" w:themeTint="66"/>
      </w:tblBorders>
    </w:tblPr>
    <w:tblStylePr w:type="firstRow">
      <w:rPr>
        <w:b/>
        <w:bCs/>
      </w:rPr>
      <w:tblPr/>
      <w:tcPr>
        <w:tcBorders>
          <w:bottom w:val="single" w:sz="12" w:space="0" w:color="8CD6C0" w:themeColor="accent4" w:themeTint="99"/>
        </w:tcBorders>
      </w:tcPr>
    </w:tblStylePr>
    <w:tblStylePr w:type="lastRow">
      <w:rPr>
        <w:b/>
        <w:bCs/>
      </w:rPr>
      <w:tblPr/>
      <w:tcPr>
        <w:tcBorders>
          <w:top w:val="double" w:sz="2" w:space="0" w:color="8CD6C0"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01B9D"/>
    <w:pPr>
      <w:spacing w:after="0"/>
    </w:pPr>
    <w:tblPr>
      <w:tblStyleRowBandSize w:val="1"/>
      <w:tblStyleColBandSize w:val="1"/>
      <w:tblBorders>
        <w:top w:val="single" w:sz="4" w:space="0" w:color="A9D7B6" w:themeColor="accent5" w:themeTint="66"/>
        <w:left w:val="single" w:sz="4" w:space="0" w:color="A9D7B6" w:themeColor="accent5" w:themeTint="66"/>
        <w:bottom w:val="single" w:sz="4" w:space="0" w:color="A9D7B6" w:themeColor="accent5" w:themeTint="66"/>
        <w:right w:val="single" w:sz="4" w:space="0" w:color="A9D7B6" w:themeColor="accent5" w:themeTint="66"/>
        <w:insideH w:val="single" w:sz="4" w:space="0" w:color="A9D7B6" w:themeColor="accent5" w:themeTint="66"/>
        <w:insideV w:val="single" w:sz="4" w:space="0" w:color="A9D7B6" w:themeColor="accent5" w:themeTint="66"/>
      </w:tblBorders>
    </w:tblPr>
    <w:tblStylePr w:type="firstRow">
      <w:rPr>
        <w:b/>
        <w:bCs/>
      </w:rPr>
      <w:tblPr/>
      <w:tcPr>
        <w:tcBorders>
          <w:bottom w:val="single" w:sz="12" w:space="0" w:color="7EC492" w:themeColor="accent5" w:themeTint="99"/>
        </w:tcBorders>
      </w:tcPr>
    </w:tblStylePr>
    <w:tblStylePr w:type="lastRow">
      <w:rPr>
        <w:b/>
        <w:bCs/>
      </w:rPr>
      <w:tblPr/>
      <w:tcPr>
        <w:tcBorders>
          <w:top w:val="double" w:sz="2" w:space="0" w:color="7EC492"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01B9D"/>
    <w:pPr>
      <w:spacing w:after="0"/>
    </w:pPr>
    <w:tblPr>
      <w:tblStyleRowBandSize w:val="1"/>
      <w:tblStyleColBandSize w:val="1"/>
      <w:tblBorders>
        <w:top w:val="single" w:sz="4" w:space="0" w:color="C0DAD8" w:themeColor="accent6" w:themeTint="66"/>
        <w:left w:val="single" w:sz="4" w:space="0" w:color="C0DAD8" w:themeColor="accent6" w:themeTint="66"/>
        <w:bottom w:val="single" w:sz="4" w:space="0" w:color="C0DAD8" w:themeColor="accent6" w:themeTint="66"/>
        <w:right w:val="single" w:sz="4" w:space="0" w:color="C0DAD8" w:themeColor="accent6" w:themeTint="66"/>
        <w:insideH w:val="single" w:sz="4" w:space="0" w:color="C0DAD8" w:themeColor="accent6" w:themeTint="66"/>
        <w:insideV w:val="single" w:sz="4" w:space="0" w:color="C0DAD8" w:themeColor="accent6" w:themeTint="66"/>
      </w:tblBorders>
    </w:tblPr>
    <w:tblStylePr w:type="firstRow">
      <w:rPr>
        <w:b/>
        <w:bCs/>
      </w:rPr>
      <w:tblPr/>
      <w:tcPr>
        <w:tcBorders>
          <w:bottom w:val="single" w:sz="12" w:space="0" w:color="A0C7C5" w:themeColor="accent6" w:themeTint="99"/>
        </w:tcBorders>
      </w:tcPr>
    </w:tblStylePr>
    <w:tblStylePr w:type="lastRow">
      <w:rPr>
        <w:b/>
        <w:bCs/>
      </w:rPr>
      <w:tblPr/>
      <w:tcPr>
        <w:tcBorders>
          <w:top w:val="double" w:sz="2" w:space="0" w:color="A0C7C5"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201B9D"/>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201B9D"/>
    <w:pPr>
      <w:spacing w:after="0"/>
    </w:pPr>
    <w:tblPr>
      <w:tblStyleRowBandSize w:val="1"/>
      <w:tblStyleColBandSize w:val="1"/>
      <w:tblBorders>
        <w:top w:val="single" w:sz="2" w:space="0" w:color="76CDEE" w:themeColor="accent1" w:themeTint="99"/>
        <w:bottom w:val="single" w:sz="2" w:space="0" w:color="76CDEE" w:themeColor="accent1" w:themeTint="99"/>
        <w:insideH w:val="single" w:sz="2" w:space="0" w:color="76CDEE" w:themeColor="accent1" w:themeTint="99"/>
        <w:insideV w:val="single" w:sz="2" w:space="0" w:color="76CDEE" w:themeColor="accent1" w:themeTint="99"/>
      </w:tblBorders>
    </w:tblPr>
    <w:tblStylePr w:type="firstRow">
      <w:rPr>
        <w:b/>
        <w:bCs/>
      </w:rPr>
      <w:tblPr/>
      <w:tcPr>
        <w:tcBorders>
          <w:top w:val="nil"/>
          <w:bottom w:val="single" w:sz="12" w:space="0" w:color="76CDEE" w:themeColor="accent1" w:themeTint="99"/>
          <w:insideH w:val="nil"/>
          <w:insideV w:val="nil"/>
        </w:tcBorders>
        <w:shd w:val="clear" w:color="auto" w:fill="FFFFFF" w:themeFill="background1"/>
      </w:tcPr>
    </w:tblStylePr>
    <w:tblStylePr w:type="lastRow">
      <w:rPr>
        <w:b/>
        <w:bCs/>
      </w:rPr>
      <w:tblPr/>
      <w:tcPr>
        <w:tcBorders>
          <w:top w:val="double" w:sz="2" w:space="0" w:color="76CDE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GridTable2-Accent2">
    <w:name w:val="Grid Table 2 Accent 2"/>
    <w:basedOn w:val="TableNormal"/>
    <w:uiPriority w:val="47"/>
    <w:rsid w:val="00201B9D"/>
    <w:pPr>
      <w:spacing w:after="0"/>
    </w:pPr>
    <w:tblPr>
      <w:tblStyleRowBandSize w:val="1"/>
      <w:tblStyleColBandSize w:val="1"/>
      <w:tblBorders>
        <w:top w:val="single" w:sz="2" w:space="0" w:color="74B5E4" w:themeColor="accent2" w:themeTint="99"/>
        <w:bottom w:val="single" w:sz="2" w:space="0" w:color="74B5E4" w:themeColor="accent2" w:themeTint="99"/>
        <w:insideH w:val="single" w:sz="2" w:space="0" w:color="74B5E4" w:themeColor="accent2" w:themeTint="99"/>
        <w:insideV w:val="single" w:sz="2" w:space="0" w:color="74B5E4" w:themeColor="accent2" w:themeTint="99"/>
      </w:tblBorders>
    </w:tblPr>
    <w:tblStylePr w:type="firstRow">
      <w:rPr>
        <w:b/>
        <w:bCs/>
      </w:rPr>
      <w:tblPr/>
      <w:tcPr>
        <w:tcBorders>
          <w:top w:val="nil"/>
          <w:bottom w:val="single" w:sz="12" w:space="0" w:color="74B5E4" w:themeColor="accent2" w:themeTint="99"/>
          <w:insideH w:val="nil"/>
          <w:insideV w:val="nil"/>
        </w:tcBorders>
        <w:shd w:val="clear" w:color="auto" w:fill="FFFFFF" w:themeFill="background1"/>
      </w:tcPr>
    </w:tblStylePr>
    <w:tblStylePr w:type="lastRow">
      <w:rPr>
        <w:b/>
        <w:bCs/>
      </w:rPr>
      <w:tblPr/>
      <w:tcPr>
        <w:tcBorders>
          <w:top w:val="double" w:sz="2" w:space="0" w:color="74B5E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2-Accent3">
    <w:name w:val="Grid Table 2 Accent 3"/>
    <w:basedOn w:val="TableNormal"/>
    <w:uiPriority w:val="47"/>
    <w:rsid w:val="00201B9D"/>
    <w:pPr>
      <w:spacing w:after="0"/>
    </w:pPr>
    <w:tblPr>
      <w:tblStyleRowBandSize w:val="1"/>
      <w:tblStyleColBandSize w:val="1"/>
      <w:tblBorders>
        <w:top w:val="single" w:sz="2" w:space="0" w:color="7CE1E7" w:themeColor="accent3" w:themeTint="99"/>
        <w:bottom w:val="single" w:sz="2" w:space="0" w:color="7CE1E7" w:themeColor="accent3" w:themeTint="99"/>
        <w:insideH w:val="single" w:sz="2" w:space="0" w:color="7CE1E7" w:themeColor="accent3" w:themeTint="99"/>
        <w:insideV w:val="single" w:sz="2" w:space="0" w:color="7CE1E7" w:themeColor="accent3" w:themeTint="99"/>
      </w:tblBorders>
    </w:tblPr>
    <w:tblStylePr w:type="firstRow">
      <w:rPr>
        <w:b/>
        <w:bCs/>
      </w:rPr>
      <w:tblPr/>
      <w:tcPr>
        <w:tcBorders>
          <w:top w:val="nil"/>
          <w:bottom w:val="single" w:sz="12" w:space="0" w:color="7CE1E7" w:themeColor="accent3" w:themeTint="99"/>
          <w:insideH w:val="nil"/>
          <w:insideV w:val="nil"/>
        </w:tcBorders>
        <w:shd w:val="clear" w:color="auto" w:fill="FFFFFF" w:themeFill="background1"/>
      </w:tcPr>
    </w:tblStylePr>
    <w:tblStylePr w:type="lastRow">
      <w:rPr>
        <w:b/>
        <w:bCs/>
      </w:rPr>
      <w:tblPr/>
      <w:tcPr>
        <w:tcBorders>
          <w:top w:val="double" w:sz="2" w:space="0" w:color="7CE1E7"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table" w:styleId="GridTable2-Accent4">
    <w:name w:val="Grid Table 2 Accent 4"/>
    <w:basedOn w:val="TableNormal"/>
    <w:uiPriority w:val="47"/>
    <w:rsid w:val="00201B9D"/>
    <w:pPr>
      <w:spacing w:after="0"/>
    </w:pPr>
    <w:tblPr>
      <w:tblStyleRowBandSize w:val="1"/>
      <w:tblStyleColBandSize w:val="1"/>
      <w:tblBorders>
        <w:top w:val="single" w:sz="2" w:space="0" w:color="8CD6C0" w:themeColor="accent4" w:themeTint="99"/>
        <w:bottom w:val="single" w:sz="2" w:space="0" w:color="8CD6C0" w:themeColor="accent4" w:themeTint="99"/>
        <w:insideH w:val="single" w:sz="2" w:space="0" w:color="8CD6C0" w:themeColor="accent4" w:themeTint="99"/>
        <w:insideV w:val="single" w:sz="2" w:space="0" w:color="8CD6C0" w:themeColor="accent4" w:themeTint="99"/>
      </w:tblBorders>
    </w:tblPr>
    <w:tblStylePr w:type="firstRow">
      <w:rPr>
        <w:b/>
        <w:bCs/>
      </w:rPr>
      <w:tblPr/>
      <w:tcPr>
        <w:tcBorders>
          <w:top w:val="nil"/>
          <w:bottom w:val="single" w:sz="12" w:space="0" w:color="8CD6C0" w:themeColor="accent4" w:themeTint="99"/>
          <w:insideH w:val="nil"/>
          <w:insideV w:val="nil"/>
        </w:tcBorders>
        <w:shd w:val="clear" w:color="auto" w:fill="FFFFFF" w:themeFill="background1"/>
      </w:tcPr>
    </w:tblStylePr>
    <w:tblStylePr w:type="lastRow">
      <w:rPr>
        <w:b/>
        <w:bCs/>
      </w:rPr>
      <w:tblPr/>
      <w:tcPr>
        <w:tcBorders>
          <w:top w:val="double" w:sz="2" w:space="0" w:color="8CD6C0"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GridTable2-Accent5">
    <w:name w:val="Grid Table 2 Accent 5"/>
    <w:basedOn w:val="TableNormal"/>
    <w:uiPriority w:val="47"/>
    <w:rsid w:val="00201B9D"/>
    <w:pPr>
      <w:spacing w:after="0"/>
    </w:pPr>
    <w:tblPr>
      <w:tblStyleRowBandSize w:val="1"/>
      <w:tblStyleColBandSize w:val="1"/>
      <w:tblBorders>
        <w:top w:val="single" w:sz="2" w:space="0" w:color="7EC492" w:themeColor="accent5" w:themeTint="99"/>
        <w:bottom w:val="single" w:sz="2" w:space="0" w:color="7EC492" w:themeColor="accent5" w:themeTint="99"/>
        <w:insideH w:val="single" w:sz="2" w:space="0" w:color="7EC492" w:themeColor="accent5" w:themeTint="99"/>
        <w:insideV w:val="single" w:sz="2" w:space="0" w:color="7EC492" w:themeColor="accent5" w:themeTint="99"/>
      </w:tblBorders>
    </w:tblPr>
    <w:tblStylePr w:type="firstRow">
      <w:rPr>
        <w:b/>
        <w:bCs/>
      </w:rPr>
      <w:tblPr/>
      <w:tcPr>
        <w:tcBorders>
          <w:top w:val="nil"/>
          <w:bottom w:val="single" w:sz="12" w:space="0" w:color="7EC492" w:themeColor="accent5" w:themeTint="99"/>
          <w:insideH w:val="nil"/>
          <w:insideV w:val="nil"/>
        </w:tcBorders>
        <w:shd w:val="clear" w:color="auto" w:fill="FFFFFF" w:themeFill="background1"/>
      </w:tcPr>
    </w:tblStylePr>
    <w:tblStylePr w:type="lastRow">
      <w:rPr>
        <w:b/>
        <w:bCs/>
      </w:rPr>
      <w:tblPr/>
      <w:tcPr>
        <w:tcBorders>
          <w:top w:val="double" w:sz="2" w:space="0" w:color="7EC492"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styleId="GridTable2-Accent6">
    <w:name w:val="Grid Table 2 Accent 6"/>
    <w:basedOn w:val="TableNormal"/>
    <w:uiPriority w:val="47"/>
    <w:rsid w:val="00201B9D"/>
    <w:pPr>
      <w:spacing w:after="0"/>
    </w:pPr>
    <w:tblPr>
      <w:tblStyleRowBandSize w:val="1"/>
      <w:tblStyleColBandSize w:val="1"/>
      <w:tblBorders>
        <w:top w:val="single" w:sz="2" w:space="0" w:color="A0C7C5" w:themeColor="accent6" w:themeTint="99"/>
        <w:bottom w:val="single" w:sz="2" w:space="0" w:color="A0C7C5" w:themeColor="accent6" w:themeTint="99"/>
        <w:insideH w:val="single" w:sz="2" w:space="0" w:color="A0C7C5" w:themeColor="accent6" w:themeTint="99"/>
        <w:insideV w:val="single" w:sz="2" w:space="0" w:color="A0C7C5" w:themeColor="accent6" w:themeTint="99"/>
      </w:tblBorders>
    </w:tblPr>
    <w:tblStylePr w:type="firstRow">
      <w:rPr>
        <w:b/>
        <w:bCs/>
      </w:rPr>
      <w:tblPr/>
      <w:tcPr>
        <w:tcBorders>
          <w:top w:val="nil"/>
          <w:bottom w:val="single" w:sz="12" w:space="0" w:color="A0C7C5" w:themeColor="accent6" w:themeTint="99"/>
          <w:insideH w:val="nil"/>
          <w:insideV w:val="nil"/>
        </w:tcBorders>
        <w:shd w:val="clear" w:color="auto" w:fill="FFFFFF" w:themeFill="background1"/>
      </w:tcPr>
    </w:tblStylePr>
    <w:tblStylePr w:type="lastRow">
      <w:rPr>
        <w:b/>
        <w:bCs/>
      </w:rPr>
      <w:tblPr/>
      <w:tcPr>
        <w:tcBorders>
          <w:top w:val="double" w:sz="2" w:space="0" w:color="A0C7C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styleId="GridTable3">
    <w:name w:val="Grid Table 3"/>
    <w:basedOn w:val="TableNormal"/>
    <w:uiPriority w:val="48"/>
    <w:rsid w:val="00201B9D"/>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201B9D"/>
    <w:pPr>
      <w:spacing w:after="0"/>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bottom w:val="single" w:sz="4" w:space="0" w:color="76CDEE" w:themeColor="accent1" w:themeTint="99"/>
        </w:tcBorders>
      </w:tcPr>
    </w:tblStylePr>
    <w:tblStylePr w:type="nwCell">
      <w:tblPr/>
      <w:tcPr>
        <w:tcBorders>
          <w:bottom w:val="single" w:sz="4" w:space="0" w:color="76CDEE" w:themeColor="accent1" w:themeTint="99"/>
        </w:tcBorders>
      </w:tcPr>
    </w:tblStylePr>
    <w:tblStylePr w:type="seCell">
      <w:tblPr/>
      <w:tcPr>
        <w:tcBorders>
          <w:top w:val="single" w:sz="4" w:space="0" w:color="76CDEE" w:themeColor="accent1" w:themeTint="99"/>
        </w:tcBorders>
      </w:tcPr>
    </w:tblStylePr>
    <w:tblStylePr w:type="swCell">
      <w:tblPr/>
      <w:tcPr>
        <w:tcBorders>
          <w:top w:val="single" w:sz="4" w:space="0" w:color="76CDEE" w:themeColor="accent1" w:themeTint="99"/>
        </w:tcBorders>
      </w:tcPr>
    </w:tblStylePr>
  </w:style>
  <w:style w:type="table" w:styleId="GridTable3-Accent2">
    <w:name w:val="Grid Table 3 Accent 2"/>
    <w:basedOn w:val="TableNormal"/>
    <w:uiPriority w:val="48"/>
    <w:rsid w:val="00201B9D"/>
    <w:pPr>
      <w:spacing w:after="0"/>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2" w:themeFillTint="33"/>
      </w:tcPr>
    </w:tblStylePr>
    <w:tblStylePr w:type="band1Horz">
      <w:tblPr/>
      <w:tcPr>
        <w:shd w:val="clear" w:color="auto" w:fill="D0E6F6" w:themeFill="accent2" w:themeFillTint="33"/>
      </w:tcPr>
    </w:tblStylePr>
    <w:tblStylePr w:type="neCell">
      <w:tblPr/>
      <w:tcPr>
        <w:tcBorders>
          <w:bottom w:val="single" w:sz="4" w:space="0" w:color="74B5E4" w:themeColor="accent2" w:themeTint="99"/>
        </w:tcBorders>
      </w:tcPr>
    </w:tblStylePr>
    <w:tblStylePr w:type="nwCell">
      <w:tblPr/>
      <w:tcPr>
        <w:tcBorders>
          <w:bottom w:val="single" w:sz="4" w:space="0" w:color="74B5E4" w:themeColor="accent2" w:themeTint="99"/>
        </w:tcBorders>
      </w:tcPr>
    </w:tblStylePr>
    <w:tblStylePr w:type="seCell">
      <w:tblPr/>
      <w:tcPr>
        <w:tcBorders>
          <w:top w:val="single" w:sz="4" w:space="0" w:color="74B5E4" w:themeColor="accent2" w:themeTint="99"/>
        </w:tcBorders>
      </w:tcPr>
    </w:tblStylePr>
    <w:tblStylePr w:type="swCell">
      <w:tblPr/>
      <w:tcPr>
        <w:tcBorders>
          <w:top w:val="single" w:sz="4" w:space="0" w:color="74B5E4" w:themeColor="accent2" w:themeTint="99"/>
        </w:tcBorders>
      </w:tcPr>
    </w:tblStylePr>
  </w:style>
  <w:style w:type="table" w:styleId="GridTable3-Accent3">
    <w:name w:val="Grid Table 3 Accent 3"/>
    <w:basedOn w:val="TableNormal"/>
    <w:uiPriority w:val="48"/>
    <w:rsid w:val="00201B9D"/>
    <w:pPr>
      <w:spacing w:after="0"/>
    </w:pPr>
    <w:tblPr>
      <w:tblStyleRowBandSize w:val="1"/>
      <w:tblStyleColBandSize w:val="1"/>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F5F7" w:themeFill="accent3" w:themeFillTint="33"/>
      </w:tcPr>
    </w:tblStylePr>
    <w:tblStylePr w:type="band1Horz">
      <w:tblPr/>
      <w:tcPr>
        <w:shd w:val="clear" w:color="auto" w:fill="D3F5F7" w:themeFill="accent3" w:themeFillTint="33"/>
      </w:tcPr>
    </w:tblStylePr>
    <w:tblStylePr w:type="neCell">
      <w:tblPr/>
      <w:tcPr>
        <w:tcBorders>
          <w:bottom w:val="single" w:sz="4" w:space="0" w:color="7CE1E7" w:themeColor="accent3" w:themeTint="99"/>
        </w:tcBorders>
      </w:tcPr>
    </w:tblStylePr>
    <w:tblStylePr w:type="nwCell">
      <w:tblPr/>
      <w:tcPr>
        <w:tcBorders>
          <w:bottom w:val="single" w:sz="4" w:space="0" w:color="7CE1E7" w:themeColor="accent3" w:themeTint="99"/>
        </w:tcBorders>
      </w:tcPr>
    </w:tblStylePr>
    <w:tblStylePr w:type="seCell">
      <w:tblPr/>
      <w:tcPr>
        <w:tcBorders>
          <w:top w:val="single" w:sz="4" w:space="0" w:color="7CE1E7" w:themeColor="accent3" w:themeTint="99"/>
        </w:tcBorders>
      </w:tcPr>
    </w:tblStylePr>
    <w:tblStylePr w:type="swCell">
      <w:tblPr/>
      <w:tcPr>
        <w:tcBorders>
          <w:top w:val="single" w:sz="4" w:space="0" w:color="7CE1E7" w:themeColor="accent3" w:themeTint="99"/>
        </w:tcBorders>
      </w:tcPr>
    </w:tblStylePr>
  </w:style>
  <w:style w:type="table" w:styleId="GridTable3-Accent4">
    <w:name w:val="Grid Table 3 Accent 4"/>
    <w:basedOn w:val="TableNormal"/>
    <w:uiPriority w:val="48"/>
    <w:rsid w:val="00201B9D"/>
    <w:pPr>
      <w:spacing w:after="0"/>
    </w:pPr>
    <w:tblPr>
      <w:tblStyleRowBandSize w:val="1"/>
      <w:tblStyleColBandSize w:val="1"/>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8F1EA" w:themeFill="accent4" w:themeFillTint="33"/>
      </w:tcPr>
    </w:tblStylePr>
    <w:tblStylePr w:type="band1Horz">
      <w:tblPr/>
      <w:tcPr>
        <w:shd w:val="clear" w:color="auto" w:fill="D8F1EA" w:themeFill="accent4" w:themeFillTint="33"/>
      </w:tcPr>
    </w:tblStylePr>
    <w:tblStylePr w:type="neCell">
      <w:tblPr/>
      <w:tcPr>
        <w:tcBorders>
          <w:bottom w:val="single" w:sz="4" w:space="0" w:color="8CD6C0" w:themeColor="accent4" w:themeTint="99"/>
        </w:tcBorders>
      </w:tcPr>
    </w:tblStylePr>
    <w:tblStylePr w:type="nwCell">
      <w:tblPr/>
      <w:tcPr>
        <w:tcBorders>
          <w:bottom w:val="single" w:sz="4" w:space="0" w:color="8CD6C0" w:themeColor="accent4" w:themeTint="99"/>
        </w:tcBorders>
      </w:tcPr>
    </w:tblStylePr>
    <w:tblStylePr w:type="seCell">
      <w:tblPr/>
      <w:tcPr>
        <w:tcBorders>
          <w:top w:val="single" w:sz="4" w:space="0" w:color="8CD6C0" w:themeColor="accent4" w:themeTint="99"/>
        </w:tcBorders>
      </w:tcPr>
    </w:tblStylePr>
    <w:tblStylePr w:type="swCell">
      <w:tblPr/>
      <w:tcPr>
        <w:tcBorders>
          <w:top w:val="single" w:sz="4" w:space="0" w:color="8CD6C0" w:themeColor="accent4" w:themeTint="99"/>
        </w:tcBorders>
      </w:tcPr>
    </w:tblStylePr>
  </w:style>
  <w:style w:type="table" w:styleId="GridTable3-Accent5">
    <w:name w:val="Grid Table 3 Accent 5"/>
    <w:basedOn w:val="TableNormal"/>
    <w:uiPriority w:val="48"/>
    <w:rsid w:val="00201B9D"/>
    <w:pPr>
      <w:spacing w:after="0"/>
    </w:p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BDA" w:themeFill="accent5" w:themeFillTint="33"/>
      </w:tcPr>
    </w:tblStylePr>
    <w:tblStylePr w:type="band1Horz">
      <w:tblPr/>
      <w:tcPr>
        <w:shd w:val="clear" w:color="auto" w:fill="D3EBDA" w:themeFill="accent5" w:themeFillTint="33"/>
      </w:tcPr>
    </w:tblStylePr>
    <w:tblStylePr w:type="neCell">
      <w:tblPr/>
      <w:tcPr>
        <w:tcBorders>
          <w:bottom w:val="single" w:sz="4" w:space="0" w:color="7EC492" w:themeColor="accent5" w:themeTint="99"/>
        </w:tcBorders>
      </w:tcPr>
    </w:tblStylePr>
    <w:tblStylePr w:type="nwCell">
      <w:tblPr/>
      <w:tcPr>
        <w:tcBorders>
          <w:bottom w:val="single" w:sz="4" w:space="0" w:color="7EC492" w:themeColor="accent5" w:themeTint="99"/>
        </w:tcBorders>
      </w:tcPr>
    </w:tblStylePr>
    <w:tblStylePr w:type="seCell">
      <w:tblPr/>
      <w:tcPr>
        <w:tcBorders>
          <w:top w:val="single" w:sz="4" w:space="0" w:color="7EC492" w:themeColor="accent5" w:themeTint="99"/>
        </w:tcBorders>
      </w:tcPr>
    </w:tblStylePr>
    <w:tblStylePr w:type="swCell">
      <w:tblPr/>
      <w:tcPr>
        <w:tcBorders>
          <w:top w:val="single" w:sz="4" w:space="0" w:color="7EC492" w:themeColor="accent5" w:themeTint="99"/>
        </w:tcBorders>
      </w:tcPr>
    </w:tblStylePr>
  </w:style>
  <w:style w:type="table" w:styleId="GridTable3-Accent6">
    <w:name w:val="Grid Table 3 Accent 6"/>
    <w:basedOn w:val="TableNormal"/>
    <w:uiPriority w:val="48"/>
    <w:rsid w:val="00201B9D"/>
    <w:pPr>
      <w:spacing w:after="0"/>
    </w:pPr>
    <w:tblPr>
      <w:tblStyleRowBandSize w:val="1"/>
      <w:tblStyleColBandSize w:val="1"/>
      <w:tblBorders>
        <w:top w:val="single" w:sz="4" w:space="0" w:color="A0C7C5" w:themeColor="accent6" w:themeTint="99"/>
        <w:left w:val="single" w:sz="4" w:space="0" w:color="A0C7C5" w:themeColor="accent6" w:themeTint="99"/>
        <w:bottom w:val="single" w:sz="4" w:space="0" w:color="A0C7C5" w:themeColor="accent6" w:themeTint="99"/>
        <w:right w:val="single" w:sz="4" w:space="0" w:color="A0C7C5" w:themeColor="accent6" w:themeTint="99"/>
        <w:insideH w:val="single" w:sz="4" w:space="0" w:color="A0C7C5" w:themeColor="accent6" w:themeTint="99"/>
        <w:insideV w:val="single" w:sz="4" w:space="0" w:color="A0C7C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CEB" w:themeFill="accent6" w:themeFillTint="33"/>
      </w:tcPr>
    </w:tblStylePr>
    <w:tblStylePr w:type="band1Horz">
      <w:tblPr/>
      <w:tcPr>
        <w:shd w:val="clear" w:color="auto" w:fill="DFECEB" w:themeFill="accent6" w:themeFillTint="33"/>
      </w:tcPr>
    </w:tblStylePr>
    <w:tblStylePr w:type="neCell">
      <w:tblPr/>
      <w:tcPr>
        <w:tcBorders>
          <w:bottom w:val="single" w:sz="4" w:space="0" w:color="A0C7C5" w:themeColor="accent6" w:themeTint="99"/>
        </w:tcBorders>
      </w:tcPr>
    </w:tblStylePr>
    <w:tblStylePr w:type="nwCell">
      <w:tblPr/>
      <w:tcPr>
        <w:tcBorders>
          <w:bottom w:val="single" w:sz="4" w:space="0" w:color="A0C7C5" w:themeColor="accent6" w:themeTint="99"/>
        </w:tcBorders>
      </w:tcPr>
    </w:tblStylePr>
    <w:tblStylePr w:type="seCell">
      <w:tblPr/>
      <w:tcPr>
        <w:tcBorders>
          <w:top w:val="single" w:sz="4" w:space="0" w:color="A0C7C5" w:themeColor="accent6" w:themeTint="99"/>
        </w:tcBorders>
      </w:tcPr>
    </w:tblStylePr>
    <w:tblStylePr w:type="swCell">
      <w:tblPr/>
      <w:tcPr>
        <w:tcBorders>
          <w:top w:val="single" w:sz="4" w:space="0" w:color="A0C7C5" w:themeColor="accent6" w:themeTint="99"/>
        </w:tcBorders>
      </w:tcPr>
    </w:tblStylePr>
  </w:style>
  <w:style w:type="table" w:styleId="GridTable4">
    <w:name w:val="Grid Table 4"/>
    <w:basedOn w:val="TableNormal"/>
    <w:uiPriority w:val="49"/>
    <w:rsid w:val="00201B9D"/>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201B9D"/>
    <w:pPr>
      <w:spacing w:after="0"/>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GridTable4-Accent2">
    <w:name w:val="Grid Table 4 Accent 2"/>
    <w:basedOn w:val="TableNormal"/>
    <w:uiPriority w:val="49"/>
    <w:rsid w:val="00201B9D"/>
    <w:pPr>
      <w:spacing w:after="0"/>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4-Accent3">
    <w:name w:val="Grid Table 4 Accent 3"/>
    <w:basedOn w:val="TableNormal"/>
    <w:uiPriority w:val="49"/>
    <w:rsid w:val="00201B9D"/>
    <w:pPr>
      <w:spacing w:after="0"/>
    </w:pPr>
    <w:tblPr>
      <w:tblStyleRowBandSize w:val="1"/>
      <w:tblStyleColBandSize w:val="1"/>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color w:val="FFFFFF" w:themeColor="background1"/>
      </w:rPr>
      <w:tblPr/>
      <w:tcPr>
        <w:tcBorders>
          <w:top w:val="single" w:sz="4" w:space="0" w:color="27CED7" w:themeColor="accent3"/>
          <w:left w:val="single" w:sz="4" w:space="0" w:color="27CED7" w:themeColor="accent3"/>
          <w:bottom w:val="single" w:sz="4" w:space="0" w:color="27CED7" w:themeColor="accent3"/>
          <w:right w:val="single" w:sz="4" w:space="0" w:color="27CED7" w:themeColor="accent3"/>
          <w:insideH w:val="nil"/>
          <w:insideV w:val="nil"/>
        </w:tcBorders>
        <w:shd w:val="clear" w:color="auto" w:fill="27CED7" w:themeFill="accent3"/>
      </w:tcPr>
    </w:tblStylePr>
    <w:tblStylePr w:type="lastRow">
      <w:rPr>
        <w:b/>
        <w:bCs/>
      </w:rPr>
      <w:tblPr/>
      <w:tcPr>
        <w:tcBorders>
          <w:top w:val="double" w:sz="4" w:space="0" w:color="27CED7" w:themeColor="accent3"/>
        </w:tcBorders>
      </w:tc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table" w:styleId="GridTable4-Accent4">
    <w:name w:val="Grid Table 4 Accent 4"/>
    <w:basedOn w:val="TableNormal"/>
    <w:uiPriority w:val="49"/>
    <w:rsid w:val="00201B9D"/>
    <w:pPr>
      <w:spacing w:after="0"/>
    </w:pPr>
    <w:tblPr>
      <w:tblStyleRowBandSize w:val="1"/>
      <w:tblStyleColBandSize w:val="1"/>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color w:val="FFFFFF" w:themeColor="background1"/>
      </w:rPr>
      <w:tblPr/>
      <w:tcPr>
        <w:tcBorders>
          <w:top w:val="single" w:sz="4" w:space="0" w:color="42BA97" w:themeColor="accent4"/>
          <w:left w:val="single" w:sz="4" w:space="0" w:color="42BA97" w:themeColor="accent4"/>
          <w:bottom w:val="single" w:sz="4" w:space="0" w:color="42BA97" w:themeColor="accent4"/>
          <w:right w:val="single" w:sz="4" w:space="0" w:color="42BA97" w:themeColor="accent4"/>
          <w:insideH w:val="nil"/>
          <w:insideV w:val="nil"/>
        </w:tcBorders>
        <w:shd w:val="clear" w:color="auto" w:fill="42BA97" w:themeFill="accent4"/>
      </w:tcPr>
    </w:tblStylePr>
    <w:tblStylePr w:type="lastRow">
      <w:rPr>
        <w:b/>
        <w:bCs/>
      </w:rPr>
      <w:tblPr/>
      <w:tcPr>
        <w:tcBorders>
          <w:top w:val="double" w:sz="4" w:space="0" w:color="42BA97" w:themeColor="accent4"/>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GridTable4-Accent5">
    <w:name w:val="Grid Table 4 Accent 5"/>
    <w:basedOn w:val="TableNormal"/>
    <w:uiPriority w:val="49"/>
    <w:rsid w:val="00201B9D"/>
    <w:pPr>
      <w:spacing w:after="0"/>
    </w:p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color w:val="FFFFFF" w:themeColor="background1"/>
      </w:rPr>
      <w:tblPr/>
      <w:tcPr>
        <w:tcBorders>
          <w:top w:val="single" w:sz="4" w:space="0" w:color="3E8853" w:themeColor="accent5"/>
          <w:left w:val="single" w:sz="4" w:space="0" w:color="3E8853" w:themeColor="accent5"/>
          <w:bottom w:val="single" w:sz="4" w:space="0" w:color="3E8853" w:themeColor="accent5"/>
          <w:right w:val="single" w:sz="4" w:space="0" w:color="3E8853" w:themeColor="accent5"/>
          <w:insideH w:val="nil"/>
          <w:insideV w:val="nil"/>
        </w:tcBorders>
        <w:shd w:val="clear" w:color="auto" w:fill="3E8853" w:themeFill="accent5"/>
      </w:tcPr>
    </w:tblStylePr>
    <w:tblStylePr w:type="lastRow">
      <w:rPr>
        <w:b/>
        <w:bCs/>
      </w:rPr>
      <w:tblPr/>
      <w:tcPr>
        <w:tcBorders>
          <w:top w:val="double" w:sz="4" w:space="0" w:color="3E8853" w:themeColor="accent5"/>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styleId="GridTable4-Accent6">
    <w:name w:val="Grid Table 4 Accent 6"/>
    <w:basedOn w:val="TableNormal"/>
    <w:uiPriority w:val="49"/>
    <w:rsid w:val="00201B9D"/>
    <w:pPr>
      <w:spacing w:after="0"/>
    </w:pPr>
    <w:tblPr>
      <w:tblStyleRowBandSize w:val="1"/>
      <w:tblStyleColBandSize w:val="1"/>
      <w:tblBorders>
        <w:top w:val="single" w:sz="4" w:space="0" w:color="A0C7C5" w:themeColor="accent6" w:themeTint="99"/>
        <w:left w:val="single" w:sz="4" w:space="0" w:color="A0C7C5" w:themeColor="accent6" w:themeTint="99"/>
        <w:bottom w:val="single" w:sz="4" w:space="0" w:color="A0C7C5" w:themeColor="accent6" w:themeTint="99"/>
        <w:right w:val="single" w:sz="4" w:space="0" w:color="A0C7C5" w:themeColor="accent6" w:themeTint="99"/>
        <w:insideH w:val="single" w:sz="4" w:space="0" w:color="A0C7C5" w:themeColor="accent6" w:themeTint="99"/>
        <w:insideV w:val="single" w:sz="4" w:space="0" w:color="A0C7C5" w:themeColor="accent6" w:themeTint="99"/>
      </w:tblBorders>
    </w:tblPr>
    <w:tblStylePr w:type="firstRow">
      <w:rPr>
        <w:b/>
        <w:bCs/>
        <w:color w:val="FFFFFF" w:themeColor="background1"/>
      </w:rPr>
      <w:tblPr/>
      <w:tcPr>
        <w:tcBorders>
          <w:top w:val="single" w:sz="4" w:space="0" w:color="62A39F" w:themeColor="accent6"/>
          <w:left w:val="single" w:sz="4" w:space="0" w:color="62A39F" w:themeColor="accent6"/>
          <w:bottom w:val="single" w:sz="4" w:space="0" w:color="62A39F" w:themeColor="accent6"/>
          <w:right w:val="single" w:sz="4" w:space="0" w:color="62A39F" w:themeColor="accent6"/>
          <w:insideH w:val="nil"/>
          <w:insideV w:val="nil"/>
        </w:tcBorders>
        <w:shd w:val="clear" w:color="auto" w:fill="62A39F" w:themeFill="accent6"/>
      </w:tcPr>
    </w:tblStylePr>
    <w:tblStylePr w:type="lastRow">
      <w:rPr>
        <w:b/>
        <w:bCs/>
      </w:rPr>
      <w:tblPr/>
      <w:tcPr>
        <w:tcBorders>
          <w:top w:val="double" w:sz="4" w:space="0" w:color="62A39F" w:themeColor="accent6"/>
        </w:tcBorders>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styleId="GridTable5Dark">
    <w:name w:val="Grid Table 5 Dark"/>
    <w:basedOn w:val="TableNormal"/>
    <w:uiPriority w:val="50"/>
    <w:rsid w:val="00201B9D"/>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201B9D"/>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table" w:styleId="GridTable5Dark-Accent2">
    <w:name w:val="Grid Table 5 Dark Accent 2"/>
    <w:basedOn w:val="TableNormal"/>
    <w:uiPriority w:val="50"/>
    <w:rsid w:val="00201B9D"/>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 w:type="table" w:styleId="GridTable5Dark-Accent3">
    <w:name w:val="Grid Table 5 Dark Accent 3"/>
    <w:basedOn w:val="TableNormal"/>
    <w:uiPriority w:val="50"/>
    <w:rsid w:val="00201B9D"/>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F5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7CED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7CED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7CED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7CED7" w:themeFill="accent3"/>
      </w:tcPr>
    </w:tblStylePr>
    <w:tblStylePr w:type="band1Vert">
      <w:tblPr/>
      <w:tcPr>
        <w:shd w:val="clear" w:color="auto" w:fill="A8EBEF" w:themeFill="accent3" w:themeFillTint="66"/>
      </w:tcPr>
    </w:tblStylePr>
    <w:tblStylePr w:type="band1Horz">
      <w:tblPr/>
      <w:tcPr>
        <w:shd w:val="clear" w:color="auto" w:fill="A8EBEF" w:themeFill="accent3" w:themeFillTint="66"/>
      </w:tcPr>
    </w:tblStylePr>
  </w:style>
  <w:style w:type="table" w:styleId="GridTable5Dark-Accent4">
    <w:name w:val="Grid Table 5 Dark Accent 4"/>
    <w:basedOn w:val="TableNormal"/>
    <w:uiPriority w:val="50"/>
    <w:rsid w:val="00201B9D"/>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F1E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2BA9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2BA9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2BA9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2BA97" w:themeFill="accent4"/>
      </w:tcPr>
    </w:tblStylePr>
    <w:tblStylePr w:type="band1Vert">
      <w:tblPr/>
      <w:tcPr>
        <w:shd w:val="clear" w:color="auto" w:fill="B2E4D5" w:themeFill="accent4" w:themeFillTint="66"/>
      </w:tcPr>
    </w:tblStylePr>
    <w:tblStylePr w:type="band1Horz">
      <w:tblPr/>
      <w:tcPr>
        <w:shd w:val="clear" w:color="auto" w:fill="B2E4D5" w:themeFill="accent4" w:themeFillTint="66"/>
      </w:tcPr>
    </w:tblStylePr>
  </w:style>
  <w:style w:type="table" w:styleId="GridTable5Dark-Accent5">
    <w:name w:val="Grid Table 5 Dark Accent 5"/>
    <w:basedOn w:val="TableNormal"/>
    <w:uiPriority w:val="50"/>
    <w:rsid w:val="00201B9D"/>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BDA"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E885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E885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E885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E8853" w:themeFill="accent5"/>
      </w:tcPr>
    </w:tblStylePr>
    <w:tblStylePr w:type="band1Vert">
      <w:tblPr/>
      <w:tcPr>
        <w:shd w:val="clear" w:color="auto" w:fill="A9D7B6" w:themeFill="accent5" w:themeFillTint="66"/>
      </w:tcPr>
    </w:tblStylePr>
    <w:tblStylePr w:type="band1Horz">
      <w:tblPr/>
      <w:tcPr>
        <w:shd w:val="clear" w:color="auto" w:fill="A9D7B6" w:themeFill="accent5" w:themeFillTint="66"/>
      </w:tcPr>
    </w:tblStylePr>
  </w:style>
  <w:style w:type="table" w:styleId="GridTable5Dark-Accent6">
    <w:name w:val="Grid Table 5 Dark Accent 6"/>
    <w:basedOn w:val="TableNormal"/>
    <w:uiPriority w:val="50"/>
    <w:rsid w:val="00201B9D"/>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CE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A39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A39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A39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A39F" w:themeFill="accent6"/>
      </w:tcPr>
    </w:tblStylePr>
    <w:tblStylePr w:type="band1Vert">
      <w:tblPr/>
      <w:tcPr>
        <w:shd w:val="clear" w:color="auto" w:fill="C0DAD8" w:themeFill="accent6" w:themeFillTint="66"/>
      </w:tcPr>
    </w:tblStylePr>
    <w:tblStylePr w:type="band1Horz">
      <w:tblPr/>
      <w:tcPr>
        <w:shd w:val="clear" w:color="auto" w:fill="C0DAD8" w:themeFill="accent6" w:themeFillTint="66"/>
      </w:tcPr>
    </w:tblStylePr>
  </w:style>
  <w:style w:type="table" w:styleId="GridTable6Colorful">
    <w:name w:val="Grid Table 6 Colorful"/>
    <w:basedOn w:val="TableNormal"/>
    <w:uiPriority w:val="51"/>
    <w:rsid w:val="00201B9D"/>
    <w:pPr>
      <w:spacing w:after="0"/>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201B9D"/>
    <w:pPr>
      <w:spacing w:after="0"/>
    </w:pPr>
    <w:rPr>
      <w:color w:val="1481AB" w:themeColor="accent1" w:themeShade="BF"/>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GridTable6Colorful-Accent2">
    <w:name w:val="Grid Table 6 Colorful Accent 2"/>
    <w:basedOn w:val="TableNormal"/>
    <w:uiPriority w:val="51"/>
    <w:rsid w:val="00201B9D"/>
    <w:pPr>
      <w:spacing w:after="0"/>
    </w:pPr>
    <w:rPr>
      <w:color w:val="1C6194" w:themeColor="accent2" w:themeShade="BF"/>
    </w:r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4" w:space="0" w:color="74B5E4" w:themeColor="accent2" w:themeTint="99"/>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6Colorful-Accent3">
    <w:name w:val="Grid Table 6 Colorful Accent 3"/>
    <w:basedOn w:val="TableNormal"/>
    <w:uiPriority w:val="51"/>
    <w:rsid w:val="00201B9D"/>
    <w:pPr>
      <w:spacing w:after="0"/>
    </w:pPr>
    <w:rPr>
      <w:color w:val="1D99A0" w:themeColor="accent3" w:themeShade="BF"/>
    </w:rPr>
    <w:tblPr>
      <w:tblStyleRowBandSize w:val="1"/>
      <w:tblStyleColBandSize w:val="1"/>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rPr>
      <w:tblPr/>
      <w:tcPr>
        <w:tcBorders>
          <w:bottom w:val="single" w:sz="12" w:space="0" w:color="7CE1E7" w:themeColor="accent3" w:themeTint="99"/>
        </w:tcBorders>
      </w:tcPr>
    </w:tblStylePr>
    <w:tblStylePr w:type="lastRow">
      <w:rPr>
        <w:b/>
        <w:bCs/>
      </w:rPr>
      <w:tblPr/>
      <w:tcPr>
        <w:tcBorders>
          <w:top w:val="double" w:sz="4" w:space="0" w:color="7CE1E7" w:themeColor="accent3" w:themeTint="99"/>
        </w:tcBorders>
      </w:tc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table" w:styleId="GridTable6Colorful-Accent4">
    <w:name w:val="Grid Table 6 Colorful Accent 4"/>
    <w:basedOn w:val="TableNormal"/>
    <w:uiPriority w:val="51"/>
    <w:rsid w:val="00201B9D"/>
    <w:pPr>
      <w:spacing w:after="0"/>
    </w:pPr>
    <w:rPr>
      <w:color w:val="318B70" w:themeColor="accent4" w:themeShade="BF"/>
    </w:rPr>
    <w:tblPr>
      <w:tblStyleRowBandSize w:val="1"/>
      <w:tblStyleColBandSize w:val="1"/>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rPr>
      <w:tblPr/>
      <w:tcPr>
        <w:tcBorders>
          <w:bottom w:val="single" w:sz="12" w:space="0" w:color="8CD6C0" w:themeColor="accent4" w:themeTint="99"/>
        </w:tcBorders>
      </w:tcPr>
    </w:tblStylePr>
    <w:tblStylePr w:type="lastRow">
      <w:rPr>
        <w:b/>
        <w:bCs/>
      </w:rPr>
      <w:tblPr/>
      <w:tcPr>
        <w:tcBorders>
          <w:top w:val="double" w:sz="4" w:space="0" w:color="8CD6C0" w:themeColor="accent4" w:themeTint="99"/>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GridTable6Colorful-Accent5">
    <w:name w:val="Grid Table 6 Colorful Accent 5"/>
    <w:basedOn w:val="TableNormal"/>
    <w:uiPriority w:val="51"/>
    <w:rsid w:val="00201B9D"/>
    <w:pPr>
      <w:spacing w:after="0"/>
    </w:pPr>
    <w:rPr>
      <w:color w:val="2E653E" w:themeColor="accent5" w:themeShade="BF"/>
    </w:r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rPr>
      <w:tblPr/>
      <w:tcPr>
        <w:tcBorders>
          <w:bottom w:val="single" w:sz="12" w:space="0" w:color="7EC492" w:themeColor="accent5" w:themeTint="99"/>
        </w:tcBorders>
      </w:tcPr>
    </w:tblStylePr>
    <w:tblStylePr w:type="lastRow">
      <w:rPr>
        <w:b/>
        <w:bCs/>
      </w:rPr>
      <w:tblPr/>
      <w:tcPr>
        <w:tcBorders>
          <w:top w:val="double" w:sz="4" w:space="0" w:color="7EC492" w:themeColor="accent5" w:themeTint="99"/>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styleId="GridTable6Colorful-Accent6">
    <w:name w:val="Grid Table 6 Colorful Accent 6"/>
    <w:basedOn w:val="TableNormal"/>
    <w:uiPriority w:val="51"/>
    <w:rsid w:val="00201B9D"/>
    <w:pPr>
      <w:spacing w:after="0"/>
    </w:pPr>
    <w:rPr>
      <w:color w:val="487B77" w:themeColor="accent6" w:themeShade="BF"/>
    </w:rPr>
    <w:tblPr>
      <w:tblStyleRowBandSize w:val="1"/>
      <w:tblStyleColBandSize w:val="1"/>
      <w:tblBorders>
        <w:top w:val="single" w:sz="4" w:space="0" w:color="A0C7C5" w:themeColor="accent6" w:themeTint="99"/>
        <w:left w:val="single" w:sz="4" w:space="0" w:color="A0C7C5" w:themeColor="accent6" w:themeTint="99"/>
        <w:bottom w:val="single" w:sz="4" w:space="0" w:color="A0C7C5" w:themeColor="accent6" w:themeTint="99"/>
        <w:right w:val="single" w:sz="4" w:space="0" w:color="A0C7C5" w:themeColor="accent6" w:themeTint="99"/>
        <w:insideH w:val="single" w:sz="4" w:space="0" w:color="A0C7C5" w:themeColor="accent6" w:themeTint="99"/>
        <w:insideV w:val="single" w:sz="4" w:space="0" w:color="A0C7C5" w:themeColor="accent6" w:themeTint="99"/>
      </w:tblBorders>
    </w:tblPr>
    <w:tblStylePr w:type="firstRow">
      <w:rPr>
        <w:b/>
        <w:bCs/>
      </w:rPr>
      <w:tblPr/>
      <w:tcPr>
        <w:tcBorders>
          <w:bottom w:val="single" w:sz="12" w:space="0" w:color="A0C7C5" w:themeColor="accent6" w:themeTint="99"/>
        </w:tcBorders>
      </w:tcPr>
    </w:tblStylePr>
    <w:tblStylePr w:type="lastRow">
      <w:rPr>
        <w:b/>
        <w:bCs/>
      </w:rPr>
      <w:tblPr/>
      <w:tcPr>
        <w:tcBorders>
          <w:top w:val="double" w:sz="4" w:space="0" w:color="A0C7C5" w:themeColor="accent6" w:themeTint="99"/>
        </w:tcBorders>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styleId="GridTable7Colorful">
    <w:name w:val="Grid Table 7 Colorful"/>
    <w:basedOn w:val="TableNormal"/>
    <w:uiPriority w:val="52"/>
    <w:rsid w:val="00201B9D"/>
    <w:pPr>
      <w:spacing w:after="0"/>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201B9D"/>
    <w:pPr>
      <w:spacing w:after="0"/>
    </w:pPr>
    <w:rPr>
      <w:color w:val="1481AB" w:themeColor="accent1" w:themeShade="BF"/>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bottom w:val="single" w:sz="4" w:space="0" w:color="76CDEE" w:themeColor="accent1" w:themeTint="99"/>
        </w:tcBorders>
      </w:tcPr>
    </w:tblStylePr>
    <w:tblStylePr w:type="nwCell">
      <w:tblPr/>
      <w:tcPr>
        <w:tcBorders>
          <w:bottom w:val="single" w:sz="4" w:space="0" w:color="76CDEE" w:themeColor="accent1" w:themeTint="99"/>
        </w:tcBorders>
      </w:tcPr>
    </w:tblStylePr>
    <w:tblStylePr w:type="seCell">
      <w:tblPr/>
      <w:tcPr>
        <w:tcBorders>
          <w:top w:val="single" w:sz="4" w:space="0" w:color="76CDEE" w:themeColor="accent1" w:themeTint="99"/>
        </w:tcBorders>
      </w:tcPr>
    </w:tblStylePr>
    <w:tblStylePr w:type="swCell">
      <w:tblPr/>
      <w:tcPr>
        <w:tcBorders>
          <w:top w:val="single" w:sz="4" w:space="0" w:color="76CDEE" w:themeColor="accent1" w:themeTint="99"/>
        </w:tcBorders>
      </w:tcPr>
    </w:tblStylePr>
  </w:style>
  <w:style w:type="table" w:styleId="GridTable7Colorful-Accent2">
    <w:name w:val="Grid Table 7 Colorful Accent 2"/>
    <w:basedOn w:val="TableNormal"/>
    <w:uiPriority w:val="52"/>
    <w:rsid w:val="00201B9D"/>
    <w:pPr>
      <w:spacing w:after="0"/>
    </w:pPr>
    <w:rPr>
      <w:color w:val="1C6194" w:themeColor="accent2" w:themeShade="BF"/>
    </w:r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2" w:themeFillTint="33"/>
      </w:tcPr>
    </w:tblStylePr>
    <w:tblStylePr w:type="band1Horz">
      <w:tblPr/>
      <w:tcPr>
        <w:shd w:val="clear" w:color="auto" w:fill="D0E6F6" w:themeFill="accent2" w:themeFillTint="33"/>
      </w:tcPr>
    </w:tblStylePr>
    <w:tblStylePr w:type="neCell">
      <w:tblPr/>
      <w:tcPr>
        <w:tcBorders>
          <w:bottom w:val="single" w:sz="4" w:space="0" w:color="74B5E4" w:themeColor="accent2" w:themeTint="99"/>
        </w:tcBorders>
      </w:tcPr>
    </w:tblStylePr>
    <w:tblStylePr w:type="nwCell">
      <w:tblPr/>
      <w:tcPr>
        <w:tcBorders>
          <w:bottom w:val="single" w:sz="4" w:space="0" w:color="74B5E4" w:themeColor="accent2" w:themeTint="99"/>
        </w:tcBorders>
      </w:tcPr>
    </w:tblStylePr>
    <w:tblStylePr w:type="seCell">
      <w:tblPr/>
      <w:tcPr>
        <w:tcBorders>
          <w:top w:val="single" w:sz="4" w:space="0" w:color="74B5E4" w:themeColor="accent2" w:themeTint="99"/>
        </w:tcBorders>
      </w:tcPr>
    </w:tblStylePr>
    <w:tblStylePr w:type="swCell">
      <w:tblPr/>
      <w:tcPr>
        <w:tcBorders>
          <w:top w:val="single" w:sz="4" w:space="0" w:color="74B5E4" w:themeColor="accent2" w:themeTint="99"/>
        </w:tcBorders>
      </w:tcPr>
    </w:tblStylePr>
  </w:style>
  <w:style w:type="table" w:styleId="GridTable7Colorful-Accent3">
    <w:name w:val="Grid Table 7 Colorful Accent 3"/>
    <w:basedOn w:val="TableNormal"/>
    <w:uiPriority w:val="52"/>
    <w:rsid w:val="00201B9D"/>
    <w:pPr>
      <w:spacing w:after="0"/>
    </w:pPr>
    <w:rPr>
      <w:color w:val="1D99A0" w:themeColor="accent3" w:themeShade="BF"/>
    </w:rPr>
    <w:tblPr>
      <w:tblStyleRowBandSize w:val="1"/>
      <w:tblStyleColBandSize w:val="1"/>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F5F7" w:themeFill="accent3" w:themeFillTint="33"/>
      </w:tcPr>
    </w:tblStylePr>
    <w:tblStylePr w:type="band1Horz">
      <w:tblPr/>
      <w:tcPr>
        <w:shd w:val="clear" w:color="auto" w:fill="D3F5F7" w:themeFill="accent3" w:themeFillTint="33"/>
      </w:tcPr>
    </w:tblStylePr>
    <w:tblStylePr w:type="neCell">
      <w:tblPr/>
      <w:tcPr>
        <w:tcBorders>
          <w:bottom w:val="single" w:sz="4" w:space="0" w:color="7CE1E7" w:themeColor="accent3" w:themeTint="99"/>
        </w:tcBorders>
      </w:tcPr>
    </w:tblStylePr>
    <w:tblStylePr w:type="nwCell">
      <w:tblPr/>
      <w:tcPr>
        <w:tcBorders>
          <w:bottom w:val="single" w:sz="4" w:space="0" w:color="7CE1E7" w:themeColor="accent3" w:themeTint="99"/>
        </w:tcBorders>
      </w:tcPr>
    </w:tblStylePr>
    <w:tblStylePr w:type="seCell">
      <w:tblPr/>
      <w:tcPr>
        <w:tcBorders>
          <w:top w:val="single" w:sz="4" w:space="0" w:color="7CE1E7" w:themeColor="accent3" w:themeTint="99"/>
        </w:tcBorders>
      </w:tcPr>
    </w:tblStylePr>
    <w:tblStylePr w:type="swCell">
      <w:tblPr/>
      <w:tcPr>
        <w:tcBorders>
          <w:top w:val="single" w:sz="4" w:space="0" w:color="7CE1E7" w:themeColor="accent3" w:themeTint="99"/>
        </w:tcBorders>
      </w:tcPr>
    </w:tblStylePr>
  </w:style>
  <w:style w:type="table" w:styleId="GridTable7Colorful-Accent4">
    <w:name w:val="Grid Table 7 Colorful Accent 4"/>
    <w:basedOn w:val="TableNormal"/>
    <w:uiPriority w:val="52"/>
    <w:rsid w:val="00201B9D"/>
    <w:pPr>
      <w:spacing w:after="0"/>
    </w:pPr>
    <w:rPr>
      <w:color w:val="318B70" w:themeColor="accent4" w:themeShade="BF"/>
    </w:rPr>
    <w:tblPr>
      <w:tblStyleRowBandSize w:val="1"/>
      <w:tblStyleColBandSize w:val="1"/>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8F1EA" w:themeFill="accent4" w:themeFillTint="33"/>
      </w:tcPr>
    </w:tblStylePr>
    <w:tblStylePr w:type="band1Horz">
      <w:tblPr/>
      <w:tcPr>
        <w:shd w:val="clear" w:color="auto" w:fill="D8F1EA" w:themeFill="accent4" w:themeFillTint="33"/>
      </w:tcPr>
    </w:tblStylePr>
    <w:tblStylePr w:type="neCell">
      <w:tblPr/>
      <w:tcPr>
        <w:tcBorders>
          <w:bottom w:val="single" w:sz="4" w:space="0" w:color="8CD6C0" w:themeColor="accent4" w:themeTint="99"/>
        </w:tcBorders>
      </w:tcPr>
    </w:tblStylePr>
    <w:tblStylePr w:type="nwCell">
      <w:tblPr/>
      <w:tcPr>
        <w:tcBorders>
          <w:bottom w:val="single" w:sz="4" w:space="0" w:color="8CD6C0" w:themeColor="accent4" w:themeTint="99"/>
        </w:tcBorders>
      </w:tcPr>
    </w:tblStylePr>
    <w:tblStylePr w:type="seCell">
      <w:tblPr/>
      <w:tcPr>
        <w:tcBorders>
          <w:top w:val="single" w:sz="4" w:space="0" w:color="8CD6C0" w:themeColor="accent4" w:themeTint="99"/>
        </w:tcBorders>
      </w:tcPr>
    </w:tblStylePr>
    <w:tblStylePr w:type="swCell">
      <w:tblPr/>
      <w:tcPr>
        <w:tcBorders>
          <w:top w:val="single" w:sz="4" w:space="0" w:color="8CD6C0" w:themeColor="accent4" w:themeTint="99"/>
        </w:tcBorders>
      </w:tcPr>
    </w:tblStylePr>
  </w:style>
  <w:style w:type="table" w:styleId="GridTable7Colorful-Accent5">
    <w:name w:val="Grid Table 7 Colorful Accent 5"/>
    <w:basedOn w:val="TableNormal"/>
    <w:uiPriority w:val="52"/>
    <w:rsid w:val="00201B9D"/>
    <w:pPr>
      <w:spacing w:after="0"/>
    </w:pPr>
    <w:rPr>
      <w:color w:val="2E653E" w:themeColor="accent5" w:themeShade="BF"/>
    </w:r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BDA" w:themeFill="accent5" w:themeFillTint="33"/>
      </w:tcPr>
    </w:tblStylePr>
    <w:tblStylePr w:type="band1Horz">
      <w:tblPr/>
      <w:tcPr>
        <w:shd w:val="clear" w:color="auto" w:fill="D3EBDA" w:themeFill="accent5" w:themeFillTint="33"/>
      </w:tcPr>
    </w:tblStylePr>
    <w:tblStylePr w:type="neCell">
      <w:tblPr/>
      <w:tcPr>
        <w:tcBorders>
          <w:bottom w:val="single" w:sz="4" w:space="0" w:color="7EC492" w:themeColor="accent5" w:themeTint="99"/>
        </w:tcBorders>
      </w:tcPr>
    </w:tblStylePr>
    <w:tblStylePr w:type="nwCell">
      <w:tblPr/>
      <w:tcPr>
        <w:tcBorders>
          <w:bottom w:val="single" w:sz="4" w:space="0" w:color="7EC492" w:themeColor="accent5" w:themeTint="99"/>
        </w:tcBorders>
      </w:tcPr>
    </w:tblStylePr>
    <w:tblStylePr w:type="seCell">
      <w:tblPr/>
      <w:tcPr>
        <w:tcBorders>
          <w:top w:val="single" w:sz="4" w:space="0" w:color="7EC492" w:themeColor="accent5" w:themeTint="99"/>
        </w:tcBorders>
      </w:tcPr>
    </w:tblStylePr>
    <w:tblStylePr w:type="swCell">
      <w:tblPr/>
      <w:tcPr>
        <w:tcBorders>
          <w:top w:val="single" w:sz="4" w:space="0" w:color="7EC492" w:themeColor="accent5" w:themeTint="99"/>
        </w:tcBorders>
      </w:tcPr>
    </w:tblStylePr>
  </w:style>
  <w:style w:type="table" w:styleId="GridTable7Colorful-Accent6">
    <w:name w:val="Grid Table 7 Colorful Accent 6"/>
    <w:basedOn w:val="TableNormal"/>
    <w:uiPriority w:val="52"/>
    <w:rsid w:val="00201B9D"/>
    <w:pPr>
      <w:spacing w:after="0"/>
    </w:pPr>
    <w:rPr>
      <w:color w:val="487B77" w:themeColor="accent6" w:themeShade="BF"/>
    </w:rPr>
    <w:tblPr>
      <w:tblStyleRowBandSize w:val="1"/>
      <w:tblStyleColBandSize w:val="1"/>
      <w:tblBorders>
        <w:top w:val="single" w:sz="4" w:space="0" w:color="A0C7C5" w:themeColor="accent6" w:themeTint="99"/>
        <w:left w:val="single" w:sz="4" w:space="0" w:color="A0C7C5" w:themeColor="accent6" w:themeTint="99"/>
        <w:bottom w:val="single" w:sz="4" w:space="0" w:color="A0C7C5" w:themeColor="accent6" w:themeTint="99"/>
        <w:right w:val="single" w:sz="4" w:space="0" w:color="A0C7C5" w:themeColor="accent6" w:themeTint="99"/>
        <w:insideH w:val="single" w:sz="4" w:space="0" w:color="A0C7C5" w:themeColor="accent6" w:themeTint="99"/>
        <w:insideV w:val="single" w:sz="4" w:space="0" w:color="A0C7C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CEB" w:themeFill="accent6" w:themeFillTint="33"/>
      </w:tcPr>
    </w:tblStylePr>
    <w:tblStylePr w:type="band1Horz">
      <w:tblPr/>
      <w:tcPr>
        <w:shd w:val="clear" w:color="auto" w:fill="DFECEB" w:themeFill="accent6" w:themeFillTint="33"/>
      </w:tcPr>
    </w:tblStylePr>
    <w:tblStylePr w:type="neCell">
      <w:tblPr/>
      <w:tcPr>
        <w:tcBorders>
          <w:bottom w:val="single" w:sz="4" w:space="0" w:color="A0C7C5" w:themeColor="accent6" w:themeTint="99"/>
        </w:tcBorders>
      </w:tcPr>
    </w:tblStylePr>
    <w:tblStylePr w:type="nwCell">
      <w:tblPr/>
      <w:tcPr>
        <w:tcBorders>
          <w:bottom w:val="single" w:sz="4" w:space="0" w:color="A0C7C5" w:themeColor="accent6" w:themeTint="99"/>
        </w:tcBorders>
      </w:tcPr>
    </w:tblStylePr>
    <w:tblStylePr w:type="seCell">
      <w:tblPr/>
      <w:tcPr>
        <w:tcBorders>
          <w:top w:val="single" w:sz="4" w:space="0" w:color="A0C7C5" w:themeColor="accent6" w:themeTint="99"/>
        </w:tcBorders>
      </w:tcPr>
    </w:tblStylePr>
    <w:tblStylePr w:type="swCell">
      <w:tblPr/>
      <w:tcPr>
        <w:tcBorders>
          <w:top w:val="single" w:sz="4" w:space="0" w:color="A0C7C5" w:themeColor="accent6" w:themeTint="99"/>
        </w:tcBorders>
      </w:tcPr>
    </w:tblStylePr>
  </w:style>
  <w:style w:type="character" w:customStyle="1" w:styleId="Hashtag1">
    <w:name w:val="Hashtag1"/>
    <w:basedOn w:val="DefaultParagraphFont"/>
    <w:uiPriority w:val="99"/>
    <w:semiHidden/>
    <w:rsid w:val="00201B9D"/>
    <w:rPr>
      <w:color w:val="2B579A"/>
      <w:sz w:val="22"/>
      <w:shd w:val="clear" w:color="auto" w:fill="E6E6E6"/>
    </w:rPr>
  </w:style>
  <w:style w:type="character" w:customStyle="1" w:styleId="Heading3Char">
    <w:name w:val="Heading 3 Char"/>
    <w:basedOn w:val="DefaultParagraphFont"/>
    <w:link w:val="Heading3"/>
    <w:uiPriority w:val="2"/>
    <w:rsid w:val="00F21BA3"/>
    <w:rPr>
      <w:rFonts w:asciiTheme="majorHAnsi" w:eastAsiaTheme="minorHAnsi" w:hAnsiTheme="majorHAnsi"/>
      <w:b/>
      <w:color w:val="62A39F" w:themeColor="accent6"/>
      <w:sz w:val="20"/>
      <w:szCs w:val="24"/>
      <w:lang w:eastAsia="en-US"/>
    </w:rPr>
  </w:style>
  <w:style w:type="character" w:customStyle="1" w:styleId="Heading4Char">
    <w:name w:val="Heading 4 Char"/>
    <w:basedOn w:val="DefaultParagraphFont"/>
    <w:link w:val="Heading4"/>
    <w:uiPriority w:val="2"/>
    <w:semiHidden/>
    <w:rsid w:val="00927B78"/>
    <w:rPr>
      <w:rFonts w:asciiTheme="majorHAnsi" w:eastAsiaTheme="minorHAnsi" w:hAnsiTheme="majorHAnsi"/>
      <w:b/>
      <w:bCs/>
      <w:color w:val="42BA97" w:themeColor="accent4"/>
      <w:sz w:val="20"/>
      <w:szCs w:val="24"/>
      <w:lang w:eastAsia="en-US"/>
    </w:rPr>
  </w:style>
  <w:style w:type="character" w:customStyle="1" w:styleId="Heading5Char">
    <w:name w:val="Heading 5 Char"/>
    <w:basedOn w:val="DefaultParagraphFont"/>
    <w:link w:val="Heading5"/>
    <w:uiPriority w:val="2"/>
    <w:semiHidden/>
    <w:rsid w:val="00F21BA3"/>
    <w:rPr>
      <w:rFonts w:ascii="Californian FB" w:eastAsiaTheme="minorHAnsi" w:hAnsi="Californian FB"/>
      <w:color w:val="FFFFFF" w:themeColor="background1"/>
      <w:sz w:val="36"/>
      <w:szCs w:val="36"/>
      <w:lang w:eastAsia="en-US"/>
    </w:rPr>
  </w:style>
  <w:style w:type="character" w:customStyle="1" w:styleId="Heading6Char">
    <w:name w:val="Heading 6 Char"/>
    <w:basedOn w:val="DefaultParagraphFont"/>
    <w:link w:val="Heading6"/>
    <w:uiPriority w:val="2"/>
    <w:semiHidden/>
    <w:rsid w:val="00F21BA3"/>
    <w:rPr>
      <w:rFonts w:asciiTheme="majorHAnsi" w:eastAsiaTheme="majorEastAsia" w:hAnsiTheme="majorHAnsi" w:cstheme="majorBidi"/>
      <w:color w:val="0D5571" w:themeColor="accent1" w:themeShade="7F"/>
      <w:sz w:val="20"/>
      <w:szCs w:val="24"/>
      <w:lang w:eastAsia="en-US"/>
    </w:rPr>
  </w:style>
  <w:style w:type="character" w:customStyle="1" w:styleId="Heading7Char">
    <w:name w:val="Heading 7 Char"/>
    <w:basedOn w:val="DefaultParagraphFont"/>
    <w:link w:val="Heading7"/>
    <w:uiPriority w:val="2"/>
    <w:semiHidden/>
    <w:rsid w:val="00F21BA3"/>
    <w:rPr>
      <w:rFonts w:asciiTheme="majorHAnsi" w:eastAsiaTheme="majorEastAsia" w:hAnsiTheme="majorHAnsi" w:cstheme="majorBidi"/>
      <w:i/>
      <w:iCs/>
      <w:color w:val="0D5571" w:themeColor="accent1" w:themeShade="7F"/>
      <w:sz w:val="20"/>
      <w:szCs w:val="24"/>
      <w:lang w:eastAsia="en-US"/>
    </w:rPr>
  </w:style>
  <w:style w:type="character" w:customStyle="1" w:styleId="Heading8Char">
    <w:name w:val="Heading 8 Char"/>
    <w:basedOn w:val="DefaultParagraphFont"/>
    <w:link w:val="Heading8"/>
    <w:uiPriority w:val="2"/>
    <w:semiHidden/>
    <w:rsid w:val="00F21BA3"/>
    <w:rPr>
      <w:rFonts w:asciiTheme="majorHAnsi" w:eastAsiaTheme="majorEastAsia" w:hAnsiTheme="majorHAnsi" w:cstheme="majorBidi"/>
      <w:color w:val="272727" w:themeColor="text1" w:themeTint="D8"/>
      <w:sz w:val="20"/>
      <w:szCs w:val="21"/>
      <w:lang w:eastAsia="en-US"/>
    </w:rPr>
  </w:style>
  <w:style w:type="character" w:customStyle="1" w:styleId="Heading9Char">
    <w:name w:val="Heading 9 Char"/>
    <w:basedOn w:val="DefaultParagraphFont"/>
    <w:link w:val="Heading9"/>
    <w:uiPriority w:val="2"/>
    <w:semiHidden/>
    <w:rsid w:val="00F21BA3"/>
    <w:rPr>
      <w:rFonts w:asciiTheme="majorHAnsi" w:eastAsiaTheme="majorEastAsia" w:hAnsiTheme="majorHAnsi" w:cstheme="majorBidi"/>
      <w:i/>
      <w:iCs/>
      <w:color w:val="272727" w:themeColor="text1" w:themeTint="D8"/>
      <w:sz w:val="20"/>
      <w:szCs w:val="21"/>
      <w:lang w:eastAsia="en-US"/>
    </w:rPr>
  </w:style>
  <w:style w:type="character" w:styleId="HTMLAcronym">
    <w:name w:val="HTML Acronym"/>
    <w:basedOn w:val="DefaultParagraphFont"/>
    <w:uiPriority w:val="99"/>
    <w:semiHidden/>
    <w:rsid w:val="00201B9D"/>
    <w:rPr>
      <w:sz w:val="22"/>
    </w:rPr>
  </w:style>
  <w:style w:type="paragraph" w:styleId="HTMLAddress">
    <w:name w:val="HTML Address"/>
    <w:basedOn w:val="Normal"/>
    <w:link w:val="HTMLAddressChar"/>
    <w:uiPriority w:val="99"/>
    <w:semiHidden/>
    <w:rsid w:val="00201B9D"/>
    <w:pPr>
      <w:spacing w:after="0"/>
    </w:pPr>
    <w:rPr>
      <w:i/>
      <w:iCs/>
    </w:rPr>
  </w:style>
  <w:style w:type="character" w:customStyle="1" w:styleId="HTMLAddressChar">
    <w:name w:val="HTML Address Char"/>
    <w:basedOn w:val="DefaultParagraphFont"/>
    <w:link w:val="HTMLAddress"/>
    <w:uiPriority w:val="99"/>
    <w:semiHidden/>
    <w:rsid w:val="00F21BA3"/>
    <w:rPr>
      <w:rFonts w:eastAsiaTheme="minorHAnsi"/>
      <w:i/>
      <w:iCs/>
      <w:color w:val="FFFFFF" w:themeColor="background1"/>
      <w:sz w:val="20"/>
      <w:szCs w:val="24"/>
      <w:lang w:eastAsia="en-US"/>
    </w:rPr>
  </w:style>
  <w:style w:type="character" w:styleId="HTMLCite">
    <w:name w:val="HTML Cite"/>
    <w:basedOn w:val="DefaultParagraphFont"/>
    <w:uiPriority w:val="99"/>
    <w:semiHidden/>
    <w:rsid w:val="00201B9D"/>
    <w:rPr>
      <w:i/>
      <w:iCs/>
      <w:sz w:val="22"/>
    </w:rPr>
  </w:style>
  <w:style w:type="character" w:styleId="HTMLCode">
    <w:name w:val="HTML Code"/>
    <w:basedOn w:val="DefaultParagraphFont"/>
    <w:uiPriority w:val="99"/>
    <w:semiHidden/>
    <w:rsid w:val="00201B9D"/>
    <w:rPr>
      <w:rFonts w:ascii="Consolas" w:hAnsi="Consolas"/>
      <w:sz w:val="22"/>
      <w:szCs w:val="20"/>
    </w:rPr>
  </w:style>
  <w:style w:type="character" w:styleId="HTMLDefinition">
    <w:name w:val="HTML Definition"/>
    <w:basedOn w:val="DefaultParagraphFont"/>
    <w:uiPriority w:val="99"/>
    <w:semiHidden/>
    <w:rsid w:val="00201B9D"/>
    <w:rPr>
      <w:i/>
      <w:iCs/>
      <w:sz w:val="22"/>
    </w:rPr>
  </w:style>
  <w:style w:type="character" w:styleId="HTMLKeyboard">
    <w:name w:val="HTML Keyboard"/>
    <w:basedOn w:val="DefaultParagraphFont"/>
    <w:uiPriority w:val="99"/>
    <w:semiHidden/>
    <w:rsid w:val="00201B9D"/>
    <w:rPr>
      <w:rFonts w:ascii="Consolas" w:hAnsi="Consolas"/>
      <w:sz w:val="22"/>
      <w:szCs w:val="20"/>
    </w:rPr>
  </w:style>
  <w:style w:type="paragraph" w:styleId="HTMLPreformatted">
    <w:name w:val="HTML Preformatted"/>
    <w:basedOn w:val="Normal"/>
    <w:link w:val="HTMLPreformattedChar"/>
    <w:uiPriority w:val="99"/>
    <w:semiHidden/>
    <w:rsid w:val="00201B9D"/>
    <w:pPr>
      <w:spacing w:after="0"/>
    </w:pPr>
    <w:rPr>
      <w:rFonts w:ascii="Consolas" w:hAnsi="Consolas"/>
      <w:szCs w:val="20"/>
    </w:rPr>
  </w:style>
  <w:style w:type="character" w:customStyle="1" w:styleId="HTMLPreformattedChar">
    <w:name w:val="HTML Preformatted Char"/>
    <w:basedOn w:val="DefaultParagraphFont"/>
    <w:link w:val="HTMLPreformatted"/>
    <w:uiPriority w:val="99"/>
    <w:semiHidden/>
    <w:rsid w:val="00F21BA3"/>
    <w:rPr>
      <w:rFonts w:ascii="Consolas" w:eastAsiaTheme="minorHAnsi" w:hAnsi="Consolas"/>
      <w:color w:val="FFFFFF" w:themeColor="background1"/>
      <w:sz w:val="20"/>
      <w:szCs w:val="20"/>
      <w:lang w:eastAsia="en-US"/>
    </w:rPr>
  </w:style>
  <w:style w:type="character" w:styleId="HTMLSample">
    <w:name w:val="HTML Sample"/>
    <w:basedOn w:val="DefaultParagraphFont"/>
    <w:uiPriority w:val="99"/>
    <w:semiHidden/>
    <w:rsid w:val="00201B9D"/>
    <w:rPr>
      <w:rFonts w:ascii="Consolas" w:hAnsi="Consolas"/>
      <w:sz w:val="24"/>
      <w:szCs w:val="24"/>
    </w:rPr>
  </w:style>
  <w:style w:type="character" w:styleId="HTMLTypewriter">
    <w:name w:val="HTML Typewriter"/>
    <w:basedOn w:val="DefaultParagraphFont"/>
    <w:uiPriority w:val="99"/>
    <w:semiHidden/>
    <w:rsid w:val="00201B9D"/>
    <w:rPr>
      <w:rFonts w:ascii="Consolas" w:hAnsi="Consolas"/>
      <w:sz w:val="22"/>
      <w:szCs w:val="20"/>
    </w:rPr>
  </w:style>
  <w:style w:type="character" w:styleId="HTMLVariable">
    <w:name w:val="HTML Variable"/>
    <w:basedOn w:val="DefaultParagraphFont"/>
    <w:uiPriority w:val="99"/>
    <w:semiHidden/>
    <w:rsid w:val="00201B9D"/>
    <w:rPr>
      <w:i/>
      <w:iCs/>
      <w:sz w:val="22"/>
    </w:rPr>
  </w:style>
  <w:style w:type="character" w:styleId="Hyperlink">
    <w:name w:val="Hyperlink"/>
    <w:basedOn w:val="DefaultParagraphFont"/>
    <w:uiPriority w:val="99"/>
    <w:semiHidden/>
    <w:rsid w:val="00201B9D"/>
    <w:rPr>
      <w:color w:val="6EAC1C" w:themeColor="hyperlink"/>
      <w:sz w:val="22"/>
      <w:u w:val="single"/>
    </w:rPr>
  </w:style>
  <w:style w:type="paragraph" w:styleId="Index1">
    <w:name w:val="index 1"/>
    <w:basedOn w:val="Normal"/>
    <w:next w:val="Normal"/>
    <w:autoRedefine/>
    <w:uiPriority w:val="99"/>
    <w:semiHidden/>
    <w:rsid w:val="00201B9D"/>
    <w:pPr>
      <w:spacing w:after="0"/>
      <w:ind w:left="180" w:hanging="180"/>
    </w:pPr>
  </w:style>
  <w:style w:type="paragraph" w:styleId="Index2">
    <w:name w:val="index 2"/>
    <w:basedOn w:val="Normal"/>
    <w:next w:val="Normal"/>
    <w:autoRedefine/>
    <w:uiPriority w:val="99"/>
    <w:semiHidden/>
    <w:rsid w:val="00201B9D"/>
    <w:pPr>
      <w:spacing w:after="0"/>
      <w:ind w:left="360" w:hanging="180"/>
    </w:pPr>
  </w:style>
  <w:style w:type="paragraph" w:styleId="Index3">
    <w:name w:val="index 3"/>
    <w:basedOn w:val="Normal"/>
    <w:next w:val="Normal"/>
    <w:autoRedefine/>
    <w:uiPriority w:val="99"/>
    <w:semiHidden/>
    <w:rsid w:val="00201B9D"/>
    <w:pPr>
      <w:spacing w:after="0"/>
      <w:ind w:left="540" w:hanging="180"/>
    </w:pPr>
  </w:style>
  <w:style w:type="paragraph" w:styleId="Index4">
    <w:name w:val="index 4"/>
    <w:basedOn w:val="Normal"/>
    <w:next w:val="Normal"/>
    <w:autoRedefine/>
    <w:uiPriority w:val="99"/>
    <w:semiHidden/>
    <w:rsid w:val="00201B9D"/>
    <w:pPr>
      <w:spacing w:after="0"/>
      <w:ind w:left="720" w:hanging="180"/>
    </w:pPr>
  </w:style>
  <w:style w:type="paragraph" w:styleId="Index5">
    <w:name w:val="index 5"/>
    <w:basedOn w:val="Normal"/>
    <w:next w:val="Normal"/>
    <w:autoRedefine/>
    <w:uiPriority w:val="99"/>
    <w:semiHidden/>
    <w:rsid w:val="00201B9D"/>
    <w:pPr>
      <w:spacing w:after="0"/>
      <w:ind w:left="900" w:hanging="180"/>
    </w:pPr>
  </w:style>
  <w:style w:type="paragraph" w:styleId="Index6">
    <w:name w:val="index 6"/>
    <w:basedOn w:val="Normal"/>
    <w:next w:val="Normal"/>
    <w:autoRedefine/>
    <w:uiPriority w:val="99"/>
    <w:semiHidden/>
    <w:rsid w:val="00201B9D"/>
    <w:pPr>
      <w:spacing w:after="0"/>
      <w:ind w:left="1080" w:hanging="180"/>
    </w:pPr>
  </w:style>
  <w:style w:type="paragraph" w:styleId="Index7">
    <w:name w:val="index 7"/>
    <w:basedOn w:val="Normal"/>
    <w:next w:val="Normal"/>
    <w:autoRedefine/>
    <w:uiPriority w:val="99"/>
    <w:semiHidden/>
    <w:rsid w:val="00201B9D"/>
    <w:pPr>
      <w:spacing w:after="0"/>
      <w:ind w:left="1260" w:hanging="180"/>
    </w:pPr>
  </w:style>
  <w:style w:type="paragraph" w:styleId="Index8">
    <w:name w:val="index 8"/>
    <w:basedOn w:val="Normal"/>
    <w:next w:val="Normal"/>
    <w:autoRedefine/>
    <w:uiPriority w:val="99"/>
    <w:semiHidden/>
    <w:rsid w:val="00201B9D"/>
    <w:pPr>
      <w:spacing w:after="0"/>
      <w:ind w:left="1440" w:hanging="180"/>
    </w:pPr>
  </w:style>
  <w:style w:type="paragraph" w:styleId="Index9">
    <w:name w:val="index 9"/>
    <w:basedOn w:val="Normal"/>
    <w:next w:val="Normal"/>
    <w:autoRedefine/>
    <w:uiPriority w:val="99"/>
    <w:semiHidden/>
    <w:rsid w:val="00201B9D"/>
    <w:pPr>
      <w:spacing w:after="0"/>
      <w:ind w:left="1620" w:hanging="180"/>
    </w:pPr>
  </w:style>
  <w:style w:type="paragraph" w:styleId="IndexHeading">
    <w:name w:val="index heading"/>
    <w:basedOn w:val="Normal"/>
    <w:next w:val="Index1"/>
    <w:uiPriority w:val="99"/>
    <w:semiHidden/>
    <w:rsid w:val="00201B9D"/>
    <w:rPr>
      <w:rFonts w:asciiTheme="majorHAnsi" w:eastAsiaTheme="majorEastAsia" w:hAnsiTheme="majorHAnsi" w:cstheme="majorBidi"/>
      <w:b/>
      <w:bCs/>
    </w:rPr>
  </w:style>
  <w:style w:type="table" w:styleId="LightGrid">
    <w:name w:val="Light Grid"/>
    <w:basedOn w:val="TableNormal"/>
    <w:uiPriority w:val="62"/>
    <w:semiHidden/>
    <w:unhideWhenUsed/>
    <w:rsid w:val="00201B9D"/>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201B9D"/>
    <w:pPr>
      <w:spacing w:after="0"/>
    </w:pPr>
    <w:tblPr>
      <w:tblStyleRowBandSize w:val="1"/>
      <w:tblStyleColBandSize w:val="1"/>
      <w:tblBorders>
        <w:top w:val="single" w:sz="8" w:space="0" w:color="1CADE4" w:themeColor="accent1"/>
        <w:left w:val="single" w:sz="8" w:space="0" w:color="1CADE4" w:themeColor="accent1"/>
        <w:bottom w:val="single" w:sz="8" w:space="0" w:color="1CADE4" w:themeColor="accent1"/>
        <w:right w:val="single" w:sz="8" w:space="0" w:color="1CADE4" w:themeColor="accent1"/>
        <w:insideH w:val="single" w:sz="8" w:space="0" w:color="1CADE4" w:themeColor="accent1"/>
        <w:insideV w:val="single" w:sz="8" w:space="0" w:color="1CADE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CADE4" w:themeColor="accent1"/>
          <w:left w:val="single" w:sz="8" w:space="0" w:color="1CADE4" w:themeColor="accent1"/>
          <w:bottom w:val="single" w:sz="18" w:space="0" w:color="1CADE4" w:themeColor="accent1"/>
          <w:right w:val="single" w:sz="8" w:space="0" w:color="1CADE4" w:themeColor="accent1"/>
          <w:insideH w:val="nil"/>
          <w:insideV w:val="single" w:sz="8" w:space="0" w:color="1CADE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CADE4" w:themeColor="accent1"/>
          <w:left w:val="single" w:sz="8" w:space="0" w:color="1CADE4" w:themeColor="accent1"/>
          <w:bottom w:val="single" w:sz="8" w:space="0" w:color="1CADE4" w:themeColor="accent1"/>
          <w:right w:val="single" w:sz="8" w:space="0" w:color="1CADE4" w:themeColor="accent1"/>
          <w:insideH w:val="nil"/>
          <w:insideV w:val="single" w:sz="8" w:space="0" w:color="1CADE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CADE4" w:themeColor="accent1"/>
          <w:left w:val="single" w:sz="8" w:space="0" w:color="1CADE4" w:themeColor="accent1"/>
          <w:bottom w:val="single" w:sz="8" w:space="0" w:color="1CADE4" w:themeColor="accent1"/>
          <w:right w:val="single" w:sz="8" w:space="0" w:color="1CADE4" w:themeColor="accent1"/>
        </w:tcBorders>
      </w:tcPr>
    </w:tblStylePr>
    <w:tblStylePr w:type="band1Vert">
      <w:tblPr/>
      <w:tcPr>
        <w:tcBorders>
          <w:top w:val="single" w:sz="8" w:space="0" w:color="1CADE4" w:themeColor="accent1"/>
          <w:left w:val="single" w:sz="8" w:space="0" w:color="1CADE4" w:themeColor="accent1"/>
          <w:bottom w:val="single" w:sz="8" w:space="0" w:color="1CADE4" w:themeColor="accent1"/>
          <w:right w:val="single" w:sz="8" w:space="0" w:color="1CADE4" w:themeColor="accent1"/>
        </w:tcBorders>
        <w:shd w:val="clear" w:color="auto" w:fill="C6EAF8" w:themeFill="accent1" w:themeFillTint="3F"/>
      </w:tcPr>
    </w:tblStylePr>
    <w:tblStylePr w:type="band1Horz">
      <w:tblPr/>
      <w:tcPr>
        <w:tcBorders>
          <w:top w:val="single" w:sz="8" w:space="0" w:color="1CADE4" w:themeColor="accent1"/>
          <w:left w:val="single" w:sz="8" w:space="0" w:color="1CADE4" w:themeColor="accent1"/>
          <w:bottom w:val="single" w:sz="8" w:space="0" w:color="1CADE4" w:themeColor="accent1"/>
          <w:right w:val="single" w:sz="8" w:space="0" w:color="1CADE4" w:themeColor="accent1"/>
          <w:insideV w:val="single" w:sz="8" w:space="0" w:color="1CADE4" w:themeColor="accent1"/>
        </w:tcBorders>
        <w:shd w:val="clear" w:color="auto" w:fill="C6EAF8" w:themeFill="accent1" w:themeFillTint="3F"/>
      </w:tcPr>
    </w:tblStylePr>
    <w:tblStylePr w:type="band2Horz">
      <w:tblPr/>
      <w:tcPr>
        <w:tcBorders>
          <w:top w:val="single" w:sz="8" w:space="0" w:color="1CADE4" w:themeColor="accent1"/>
          <w:left w:val="single" w:sz="8" w:space="0" w:color="1CADE4" w:themeColor="accent1"/>
          <w:bottom w:val="single" w:sz="8" w:space="0" w:color="1CADE4" w:themeColor="accent1"/>
          <w:right w:val="single" w:sz="8" w:space="0" w:color="1CADE4" w:themeColor="accent1"/>
          <w:insideV w:val="single" w:sz="8" w:space="0" w:color="1CADE4" w:themeColor="accent1"/>
        </w:tcBorders>
      </w:tcPr>
    </w:tblStylePr>
  </w:style>
  <w:style w:type="table" w:styleId="LightGrid-Accent2">
    <w:name w:val="Light Grid Accent 2"/>
    <w:basedOn w:val="TableNormal"/>
    <w:uiPriority w:val="62"/>
    <w:semiHidden/>
    <w:unhideWhenUsed/>
    <w:rsid w:val="00201B9D"/>
    <w:pPr>
      <w:spacing w:after="0"/>
    </w:pPr>
    <w:tblPr>
      <w:tblStyleRowBandSize w:val="1"/>
      <w:tblStyleColBandSize w:val="1"/>
      <w:tblBorders>
        <w:top w:val="single" w:sz="8" w:space="0" w:color="2683C6" w:themeColor="accent2"/>
        <w:left w:val="single" w:sz="8" w:space="0" w:color="2683C6" w:themeColor="accent2"/>
        <w:bottom w:val="single" w:sz="8" w:space="0" w:color="2683C6" w:themeColor="accent2"/>
        <w:right w:val="single" w:sz="8" w:space="0" w:color="2683C6" w:themeColor="accent2"/>
        <w:insideH w:val="single" w:sz="8" w:space="0" w:color="2683C6" w:themeColor="accent2"/>
        <w:insideV w:val="single" w:sz="8" w:space="0" w:color="2683C6"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683C6" w:themeColor="accent2"/>
          <w:left w:val="single" w:sz="8" w:space="0" w:color="2683C6" w:themeColor="accent2"/>
          <w:bottom w:val="single" w:sz="18" w:space="0" w:color="2683C6" w:themeColor="accent2"/>
          <w:right w:val="single" w:sz="8" w:space="0" w:color="2683C6" w:themeColor="accent2"/>
          <w:insideH w:val="nil"/>
          <w:insideV w:val="single" w:sz="8" w:space="0" w:color="2683C6"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683C6" w:themeColor="accent2"/>
          <w:left w:val="single" w:sz="8" w:space="0" w:color="2683C6" w:themeColor="accent2"/>
          <w:bottom w:val="single" w:sz="8" w:space="0" w:color="2683C6" w:themeColor="accent2"/>
          <w:right w:val="single" w:sz="8" w:space="0" w:color="2683C6" w:themeColor="accent2"/>
          <w:insideH w:val="nil"/>
          <w:insideV w:val="single" w:sz="8" w:space="0" w:color="2683C6"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683C6" w:themeColor="accent2"/>
          <w:left w:val="single" w:sz="8" w:space="0" w:color="2683C6" w:themeColor="accent2"/>
          <w:bottom w:val="single" w:sz="8" w:space="0" w:color="2683C6" w:themeColor="accent2"/>
          <w:right w:val="single" w:sz="8" w:space="0" w:color="2683C6" w:themeColor="accent2"/>
        </w:tcBorders>
      </w:tcPr>
    </w:tblStylePr>
    <w:tblStylePr w:type="band1Vert">
      <w:tblPr/>
      <w:tcPr>
        <w:tcBorders>
          <w:top w:val="single" w:sz="8" w:space="0" w:color="2683C6" w:themeColor="accent2"/>
          <w:left w:val="single" w:sz="8" w:space="0" w:color="2683C6" w:themeColor="accent2"/>
          <w:bottom w:val="single" w:sz="8" w:space="0" w:color="2683C6" w:themeColor="accent2"/>
          <w:right w:val="single" w:sz="8" w:space="0" w:color="2683C6" w:themeColor="accent2"/>
        </w:tcBorders>
        <w:shd w:val="clear" w:color="auto" w:fill="C5E0F4" w:themeFill="accent2" w:themeFillTint="3F"/>
      </w:tcPr>
    </w:tblStylePr>
    <w:tblStylePr w:type="band1Horz">
      <w:tblPr/>
      <w:tcPr>
        <w:tcBorders>
          <w:top w:val="single" w:sz="8" w:space="0" w:color="2683C6" w:themeColor="accent2"/>
          <w:left w:val="single" w:sz="8" w:space="0" w:color="2683C6" w:themeColor="accent2"/>
          <w:bottom w:val="single" w:sz="8" w:space="0" w:color="2683C6" w:themeColor="accent2"/>
          <w:right w:val="single" w:sz="8" w:space="0" w:color="2683C6" w:themeColor="accent2"/>
          <w:insideV w:val="single" w:sz="8" w:space="0" w:color="2683C6" w:themeColor="accent2"/>
        </w:tcBorders>
        <w:shd w:val="clear" w:color="auto" w:fill="C5E0F4" w:themeFill="accent2" w:themeFillTint="3F"/>
      </w:tcPr>
    </w:tblStylePr>
    <w:tblStylePr w:type="band2Horz">
      <w:tblPr/>
      <w:tcPr>
        <w:tcBorders>
          <w:top w:val="single" w:sz="8" w:space="0" w:color="2683C6" w:themeColor="accent2"/>
          <w:left w:val="single" w:sz="8" w:space="0" w:color="2683C6" w:themeColor="accent2"/>
          <w:bottom w:val="single" w:sz="8" w:space="0" w:color="2683C6" w:themeColor="accent2"/>
          <w:right w:val="single" w:sz="8" w:space="0" w:color="2683C6" w:themeColor="accent2"/>
          <w:insideV w:val="single" w:sz="8" w:space="0" w:color="2683C6" w:themeColor="accent2"/>
        </w:tcBorders>
      </w:tcPr>
    </w:tblStylePr>
  </w:style>
  <w:style w:type="table" w:styleId="LightGrid-Accent3">
    <w:name w:val="Light Grid Accent 3"/>
    <w:basedOn w:val="TableNormal"/>
    <w:uiPriority w:val="62"/>
    <w:semiHidden/>
    <w:unhideWhenUsed/>
    <w:rsid w:val="00201B9D"/>
    <w:pPr>
      <w:spacing w:after="0"/>
    </w:pPr>
    <w:tblPr>
      <w:tblStyleRowBandSize w:val="1"/>
      <w:tblStyleColBandSize w:val="1"/>
      <w:tblBorders>
        <w:top w:val="single" w:sz="8" w:space="0" w:color="27CED7" w:themeColor="accent3"/>
        <w:left w:val="single" w:sz="8" w:space="0" w:color="27CED7" w:themeColor="accent3"/>
        <w:bottom w:val="single" w:sz="8" w:space="0" w:color="27CED7" w:themeColor="accent3"/>
        <w:right w:val="single" w:sz="8" w:space="0" w:color="27CED7" w:themeColor="accent3"/>
        <w:insideH w:val="single" w:sz="8" w:space="0" w:color="27CED7" w:themeColor="accent3"/>
        <w:insideV w:val="single" w:sz="8" w:space="0" w:color="27CED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7CED7" w:themeColor="accent3"/>
          <w:left w:val="single" w:sz="8" w:space="0" w:color="27CED7" w:themeColor="accent3"/>
          <w:bottom w:val="single" w:sz="18" w:space="0" w:color="27CED7" w:themeColor="accent3"/>
          <w:right w:val="single" w:sz="8" w:space="0" w:color="27CED7" w:themeColor="accent3"/>
          <w:insideH w:val="nil"/>
          <w:insideV w:val="single" w:sz="8" w:space="0" w:color="27CED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7CED7" w:themeColor="accent3"/>
          <w:left w:val="single" w:sz="8" w:space="0" w:color="27CED7" w:themeColor="accent3"/>
          <w:bottom w:val="single" w:sz="8" w:space="0" w:color="27CED7" w:themeColor="accent3"/>
          <w:right w:val="single" w:sz="8" w:space="0" w:color="27CED7" w:themeColor="accent3"/>
          <w:insideH w:val="nil"/>
          <w:insideV w:val="single" w:sz="8" w:space="0" w:color="27CED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7CED7" w:themeColor="accent3"/>
          <w:left w:val="single" w:sz="8" w:space="0" w:color="27CED7" w:themeColor="accent3"/>
          <w:bottom w:val="single" w:sz="8" w:space="0" w:color="27CED7" w:themeColor="accent3"/>
          <w:right w:val="single" w:sz="8" w:space="0" w:color="27CED7" w:themeColor="accent3"/>
        </w:tcBorders>
      </w:tcPr>
    </w:tblStylePr>
    <w:tblStylePr w:type="band1Vert">
      <w:tblPr/>
      <w:tcPr>
        <w:tcBorders>
          <w:top w:val="single" w:sz="8" w:space="0" w:color="27CED7" w:themeColor="accent3"/>
          <w:left w:val="single" w:sz="8" w:space="0" w:color="27CED7" w:themeColor="accent3"/>
          <w:bottom w:val="single" w:sz="8" w:space="0" w:color="27CED7" w:themeColor="accent3"/>
          <w:right w:val="single" w:sz="8" w:space="0" w:color="27CED7" w:themeColor="accent3"/>
        </w:tcBorders>
        <w:shd w:val="clear" w:color="auto" w:fill="C9F2F5" w:themeFill="accent3" w:themeFillTint="3F"/>
      </w:tcPr>
    </w:tblStylePr>
    <w:tblStylePr w:type="band1Horz">
      <w:tblPr/>
      <w:tcPr>
        <w:tcBorders>
          <w:top w:val="single" w:sz="8" w:space="0" w:color="27CED7" w:themeColor="accent3"/>
          <w:left w:val="single" w:sz="8" w:space="0" w:color="27CED7" w:themeColor="accent3"/>
          <w:bottom w:val="single" w:sz="8" w:space="0" w:color="27CED7" w:themeColor="accent3"/>
          <w:right w:val="single" w:sz="8" w:space="0" w:color="27CED7" w:themeColor="accent3"/>
          <w:insideV w:val="single" w:sz="8" w:space="0" w:color="27CED7" w:themeColor="accent3"/>
        </w:tcBorders>
        <w:shd w:val="clear" w:color="auto" w:fill="C9F2F5" w:themeFill="accent3" w:themeFillTint="3F"/>
      </w:tcPr>
    </w:tblStylePr>
    <w:tblStylePr w:type="band2Horz">
      <w:tblPr/>
      <w:tcPr>
        <w:tcBorders>
          <w:top w:val="single" w:sz="8" w:space="0" w:color="27CED7" w:themeColor="accent3"/>
          <w:left w:val="single" w:sz="8" w:space="0" w:color="27CED7" w:themeColor="accent3"/>
          <w:bottom w:val="single" w:sz="8" w:space="0" w:color="27CED7" w:themeColor="accent3"/>
          <w:right w:val="single" w:sz="8" w:space="0" w:color="27CED7" w:themeColor="accent3"/>
          <w:insideV w:val="single" w:sz="8" w:space="0" w:color="27CED7" w:themeColor="accent3"/>
        </w:tcBorders>
      </w:tcPr>
    </w:tblStylePr>
  </w:style>
  <w:style w:type="table" w:styleId="LightGrid-Accent4">
    <w:name w:val="Light Grid Accent 4"/>
    <w:basedOn w:val="TableNormal"/>
    <w:uiPriority w:val="62"/>
    <w:semiHidden/>
    <w:unhideWhenUsed/>
    <w:rsid w:val="00201B9D"/>
    <w:pPr>
      <w:spacing w:after="0"/>
    </w:pPr>
    <w:tblPr>
      <w:tblStyleRowBandSize w:val="1"/>
      <w:tblStyleColBandSize w:val="1"/>
      <w:tblBorders>
        <w:top w:val="single" w:sz="8" w:space="0" w:color="42BA97" w:themeColor="accent4"/>
        <w:left w:val="single" w:sz="8" w:space="0" w:color="42BA97" w:themeColor="accent4"/>
        <w:bottom w:val="single" w:sz="8" w:space="0" w:color="42BA97" w:themeColor="accent4"/>
        <w:right w:val="single" w:sz="8" w:space="0" w:color="42BA97" w:themeColor="accent4"/>
        <w:insideH w:val="single" w:sz="8" w:space="0" w:color="42BA97" w:themeColor="accent4"/>
        <w:insideV w:val="single" w:sz="8" w:space="0" w:color="42BA9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2BA97" w:themeColor="accent4"/>
          <w:left w:val="single" w:sz="8" w:space="0" w:color="42BA97" w:themeColor="accent4"/>
          <w:bottom w:val="single" w:sz="18" w:space="0" w:color="42BA97" w:themeColor="accent4"/>
          <w:right w:val="single" w:sz="8" w:space="0" w:color="42BA97" w:themeColor="accent4"/>
          <w:insideH w:val="nil"/>
          <w:insideV w:val="single" w:sz="8" w:space="0" w:color="42BA9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2BA97" w:themeColor="accent4"/>
          <w:left w:val="single" w:sz="8" w:space="0" w:color="42BA97" w:themeColor="accent4"/>
          <w:bottom w:val="single" w:sz="8" w:space="0" w:color="42BA97" w:themeColor="accent4"/>
          <w:right w:val="single" w:sz="8" w:space="0" w:color="42BA97" w:themeColor="accent4"/>
          <w:insideH w:val="nil"/>
          <w:insideV w:val="single" w:sz="8" w:space="0" w:color="42BA9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2BA97" w:themeColor="accent4"/>
          <w:left w:val="single" w:sz="8" w:space="0" w:color="42BA97" w:themeColor="accent4"/>
          <w:bottom w:val="single" w:sz="8" w:space="0" w:color="42BA97" w:themeColor="accent4"/>
          <w:right w:val="single" w:sz="8" w:space="0" w:color="42BA97" w:themeColor="accent4"/>
        </w:tcBorders>
      </w:tcPr>
    </w:tblStylePr>
    <w:tblStylePr w:type="band1Vert">
      <w:tblPr/>
      <w:tcPr>
        <w:tcBorders>
          <w:top w:val="single" w:sz="8" w:space="0" w:color="42BA97" w:themeColor="accent4"/>
          <w:left w:val="single" w:sz="8" w:space="0" w:color="42BA97" w:themeColor="accent4"/>
          <w:bottom w:val="single" w:sz="8" w:space="0" w:color="42BA97" w:themeColor="accent4"/>
          <w:right w:val="single" w:sz="8" w:space="0" w:color="42BA97" w:themeColor="accent4"/>
        </w:tcBorders>
        <w:shd w:val="clear" w:color="auto" w:fill="CFEEE5" w:themeFill="accent4" w:themeFillTint="3F"/>
      </w:tcPr>
    </w:tblStylePr>
    <w:tblStylePr w:type="band1Horz">
      <w:tblPr/>
      <w:tcPr>
        <w:tcBorders>
          <w:top w:val="single" w:sz="8" w:space="0" w:color="42BA97" w:themeColor="accent4"/>
          <w:left w:val="single" w:sz="8" w:space="0" w:color="42BA97" w:themeColor="accent4"/>
          <w:bottom w:val="single" w:sz="8" w:space="0" w:color="42BA97" w:themeColor="accent4"/>
          <w:right w:val="single" w:sz="8" w:space="0" w:color="42BA97" w:themeColor="accent4"/>
          <w:insideV w:val="single" w:sz="8" w:space="0" w:color="42BA97" w:themeColor="accent4"/>
        </w:tcBorders>
        <w:shd w:val="clear" w:color="auto" w:fill="CFEEE5" w:themeFill="accent4" w:themeFillTint="3F"/>
      </w:tcPr>
    </w:tblStylePr>
    <w:tblStylePr w:type="band2Horz">
      <w:tblPr/>
      <w:tcPr>
        <w:tcBorders>
          <w:top w:val="single" w:sz="8" w:space="0" w:color="42BA97" w:themeColor="accent4"/>
          <w:left w:val="single" w:sz="8" w:space="0" w:color="42BA97" w:themeColor="accent4"/>
          <w:bottom w:val="single" w:sz="8" w:space="0" w:color="42BA97" w:themeColor="accent4"/>
          <w:right w:val="single" w:sz="8" w:space="0" w:color="42BA97" w:themeColor="accent4"/>
          <w:insideV w:val="single" w:sz="8" w:space="0" w:color="42BA97" w:themeColor="accent4"/>
        </w:tcBorders>
      </w:tcPr>
    </w:tblStylePr>
  </w:style>
  <w:style w:type="table" w:styleId="LightGrid-Accent5">
    <w:name w:val="Light Grid Accent 5"/>
    <w:basedOn w:val="TableNormal"/>
    <w:uiPriority w:val="62"/>
    <w:semiHidden/>
    <w:unhideWhenUsed/>
    <w:rsid w:val="00201B9D"/>
    <w:pPr>
      <w:spacing w:after="0"/>
    </w:pPr>
    <w:tblPr>
      <w:tblStyleRowBandSize w:val="1"/>
      <w:tblStyleColBandSize w:val="1"/>
      <w:tblBorders>
        <w:top w:val="single" w:sz="8" w:space="0" w:color="3E8853" w:themeColor="accent5"/>
        <w:left w:val="single" w:sz="8" w:space="0" w:color="3E8853" w:themeColor="accent5"/>
        <w:bottom w:val="single" w:sz="8" w:space="0" w:color="3E8853" w:themeColor="accent5"/>
        <w:right w:val="single" w:sz="8" w:space="0" w:color="3E8853" w:themeColor="accent5"/>
        <w:insideH w:val="single" w:sz="8" w:space="0" w:color="3E8853" w:themeColor="accent5"/>
        <w:insideV w:val="single" w:sz="8" w:space="0" w:color="3E8853"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E8853" w:themeColor="accent5"/>
          <w:left w:val="single" w:sz="8" w:space="0" w:color="3E8853" w:themeColor="accent5"/>
          <w:bottom w:val="single" w:sz="18" w:space="0" w:color="3E8853" w:themeColor="accent5"/>
          <w:right w:val="single" w:sz="8" w:space="0" w:color="3E8853" w:themeColor="accent5"/>
          <w:insideH w:val="nil"/>
          <w:insideV w:val="single" w:sz="8" w:space="0" w:color="3E8853"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E8853" w:themeColor="accent5"/>
          <w:left w:val="single" w:sz="8" w:space="0" w:color="3E8853" w:themeColor="accent5"/>
          <w:bottom w:val="single" w:sz="8" w:space="0" w:color="3E8853" w:themeColor="accent5"/>
          <w:right w:val="single" w:sz="8" w:space="0" w:color="3E8853" w:themeColor="accent5"/>
          <w:insideH w:val="nil"/>
          <w:insideV w:val="single" w:sz="8" w:space="0" w:color="3E8853"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E8853" w:themeColor="accent5"/>
          <w:left w:val="single" w:sz="8" w:space="0" w:color="3E8853" w:themeColor="accent5"/>
          <w:bottom w:val="single" w:sz="8" w:space="0" w:color="3E8853" w:themeColor="accent5"/>
          <w:right w:val="single" w:sz="8" w:space="0" w:color="3E8853" w:themeColor="accent5"/>
        </w:tcBorders>
      </w:tcPr>
    </w:tblStylePr>
    <w:tblStylePr w:type="band1Vert">
      <w:tblPr/>
      <w:tcPr>
        <w:tcBorders>
          <w:top w:val="single" w:sz="8" w:space="0" w:color="3E8853" w:themeColor="accent5"/>
          <w:left w:val="single" w:sz="8" w:space="0" w:color="3E8853" w:themeColor="accent5"/>
          <w:bottom w:val="single" w:sz="8" w:space="0" w:color="3E8853" w:themeColor="accent5"/>
          <w:right w:val="single" w:sz="8" w:space="0" w:color="3E8853" w:themeColor="accent5"/>
        </w:tcBorders>
        <w:shd w:val="clear" w:color="auto" w:fill="C9E6D2" w:themeFill="accent5" w:themeFillTint="3F"/>
      </w:tcPr>
    </w:tblStylePr>
    <w:tblStylePr w:type="band1Horz">
      <w:tblPr/>
      <w:tcPr>
        <w:tcBorders>
          <w:top w:val="single" w:sz="8" w:space="0" w:color="3E8853" w:themeColor="accent5"/>
          <w:left w:val="single" w:sz="8" w:space="0" w:color="3E8853" w:themeColor="accent5"/>
          <w:bottom w:val="single" w:sz="8" w:space="0" w:color="3E8853" w:themeColor="accent5"/>
          <w:right w:val="single" w:sz="8" w:space="0" w:color="3E8853" w:themeColor="accent5"/>
          <w:insideV w:val="single" w:sz="8" w:space="0" w:color="3E8853" w:themeColor="accent5"/>
        </w:tcBorders>
        <w:shd w:val="clear" w:color="auto" w:fill="C9E6D2" w:themeFill="accent5" w:themeFillTint="3F"/>
      </w:tcPr>
    </w:tblStylePr>
    <w:tblStylePr w:type="band2Horz">
      <w:tblPr/>
      <w:tcPr>
        <w:tcBorders>
          <w:top w:val="single" w:sz="8" w:space="0" w:color="3E8853" w:themeColor="accent5"/>
          <w:left w:val="single" w:sz="8" w:space="0" w:color="3E8853" w:themeColor="accent5"/>
          <w:bottom w:val="single" w:sz="8" w:space="0" w:color="3E8853" w:themeColor="accent5"/>
          <w:right w:val="single" w:sz="8" w:space="0" w:color="3E8853" w:themeColor="accent5"/>
          <w:insideV w:val="single" w:sz="8" w:space="0" w:color="3E8853" w:themeColor="accent5"/>
        </w:tcBorders>
      </w:tcPr>
    </w:tblStylePr>
  </w:style>
  <w:style w:type="table" w:styleId="LightGrid-Accent6">
    <w:name w:val="Light Grid Accent 6"/>
    <w:basedOn w:val="TableNormal"/>
    <w:uiPriority w:val="62"/>
    <w:semiHidden/>
    <w:unhideWhenUsed/>
    <w:rsid w:val="00201B9D"/>
    <w:pPr>
      <w:spacing w:after="0"/>
    </w:pPr>
    <w:tblPr>
      <w:tblStyleRowBandSize w:val="1"/>
      <w:tblStyleColBandSize w:val="1"/>
      <w:tblBorders>
        <w:top w:val="single" w:sz="8" w:space="0" w:color="62A39F" w:themeColor="accent6"/>
        <w:left w:val="single" w:sz="8" w:space="0" w:color="62A39F" w:themeColor="accent6"/>
        <w:bottom w:val="single" w:sz="8" w:space="0" w:color="62A39F" w:themeColor="accent6"/>
        <w:right w:val="single" w:sz="8" w:space="0" w:color="62A39F" w:themeColor="accent6"/>
        <w:insideH w:val="single" w:sz="8" w:space="0" w:color="62A39F" w:themeColor="accent6"/>
        <w:insideV w:val="single" w:sz="8" w:space="0" w:color="62A39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2A39F" w:themeColor="accent6"/>
          <w:left w:val="single" w:sz="8" w:space="0" w:color="62A39F" w:themeColor="accent6"/>
          <w:bottom w:val="single" w:sz="18" w:space="0" w:color="62A39F" w:themeColor="accent6"/>
          <w:right w:val="single" w:sz="8" w:space="0" w:color="62A39F" w:themeColor="accent6"/>
          <w:insideH w:val="nil"/>
          <w:insideV w:val="single" w:sz="8" w:space="0" w:color="62A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2A39F" w:themeColor="accent6"/>
          <w:left w:val="single" w:sz="8" w:space="0" w:color="62A39F" w:themeColor="accent6"/>
          <w:bottom w:val="single" w:sz="8" w:space="0" w:color="62A39F" w:themeColor="accent6"/>
          <w:right w:val="single" w:sz="8" w:space="0" w:color="62A39F" w:themeColor="accent6"/>
          <w:insideH w:val="nil"/>
          <w:insideV w:val="single" w:sz="8" w:space="0" w:color="62A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2A39F" w:themeColor="accent6"/>
          <w:left w:val="single" w:sz="8" w:space="0" w:color="62A39F" w:themeColor="accent6"/>
          <w:bottom w:val="single" w:sz="8" w:space="0" w:color="62A39F" w:themeColor="accent6"/>
          <w:right w:val="single" w:sz="8" w:space="0" w:color="62A39F" w:themeColor="accent6"/>
        </w:tcBorders>
      </w:tcPr>
    </w:tblStylePr>
    <w:tblStylePr w:type="band1Vert">
      <w:tblPr/>
      <w:tcPr>
        <w:tcBorders>
          <w:top w:val="single" w:sz="8" w:space="0" w:color="62A39F" w:themeColor="accent6"/>
          <w:left w:val="single" w:sz="8" w:space="0" w:color="62A39F" w:themeColor="accent6"/>
          <w:bottom w:val="single" w:sz="8" w:space="0" w:color="62A39F" w:themeColor="accent6"/>
          <w:right w:val="single" w:sz="8" w:space="0" w:color="62A39F" w:themeColor="accent6"/>
        </w:tcBorders>
        <w:shd w:val="clear" w:color="auto" w:fill="D8E8E7" w:themeFill="accent6" w:themeFillTint="3F"/>
      </w:tcPr>
    </w:tblStylePr>
    <w:tblStylePr w:type="band1Horz">
      <w:tblPr/>
      <w:tcPr>
        <w:tcBorders>
          <w:top w:val="single" w:sz="8" w:space="0" w:color="62A39F" w:themeColor="accent6"/>
          <w:left w:val="single" w:sz="8" w:space="0" w:color="62A39F" w:themeColor="accent6"/>
          <w:bottom w:val="single" w:sz="8" w:space="0" w:color="62A39F" w:themeColor="accent6"/>
          <w:right w:val="single" w:sz="8" w:space="0" w:color="62A39F" w:themeColor="accent6"/>
          <w:insideV w:val="single" w:sz="8" w:space="0" w:color="62A39F" w:themeColor="accent6"/>
        </w:tcBorders>
        <w:shd w:val="clear" w:color="auto" w:fill="D8E8E7" w:themeFill="accent6" w:themeFillTint="3F"/>
      </w:tcPr>
    </w:tblStylePr>
    <w:tblStylePr w:type="band2Horz">
      <w:tblPr/>
      <w:tcPr>
        <w:tcBorders>
          <w:top w:val="single" w:sz="8" w:space="0" w:color="62A39F" w:themeColor="accent6"/>
          <w:left w:val="single" w:sz="8" w:space="0" w:color="62A39F" w:themeColor="accent6"/>
          <w:bottom w:val="single" w:sz="8" w:space="0" w:color="62A39F" w:themeColor="accent6"/>
          <w:right w:val="single" w:sz="8" w:space="0" w:color="62A39F" w:themeColor="accent6"/>
          <w:insideV w:val="single" w:sz="8" w:space="0" w:color="62A39F" w:themeColor="accent6"/>
        </w:tcBorders>
      </w:tcPr>
    </w:tblStylePr>
  </w:style>
  <w:style w:type="table" w:styleId="LightList">
    <w:name w:val="Light List"/>
    <w:basedOn w:val="TableNormal"/>
    <w:uiPriority w:val="61"/>
    <w:semiHidden/>
    <w:unhideWhenUsed/>
    <w:rsid w:val="00201B9D"/>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201B9D"/>
    <w:pPr>
      <w:spacing w:after="0"/>
    </w:pPr>
    <w:tblPr>
      <w:tblStyleRowBandSize w:val="1"/>
      <w:tblStyleColBandSize w:val="1"/>
      <w:tblBorders>
        <w:top w:val="single" w:sz="8" w:space="0" w:color="1CADE4" w:themeColor="accent1"/>
        <w:left w:val="single" w:sz="8" w:space="0" w:color="1CADE4" w:themeColor="accent1"/>
        <w:bottom w:val="single" w:sz="8" w:space="0" w:color="1CADE4" w:themeColor="accent1"/>
        <w:right w:val="single" w:sz="8" w:space="0" w:color="1CADE4" w:themeColor="accent1"/>
      </w:tblBorders>
    </w:tblPr>
    <w:tblStylePr w:type="firstRow">
      <w:pPr>
        <w:spacing w:before="0" w:after="0" w:line="240" w:lineRule="auto"/>
      </w:pPr>
      <w:rPr>
        <w:b/>
        <w:bCs/>
        <w:color w:val="FFFFFF" w:themeColor="background1"/>
      </w:rPr>
      <w:tblPr/>
      <w:tcPr>
        <w:shd w:val="clear" w:color="auto" w:fill="1CADE4" w:themeFill="accent1"/>
      </w:tcPr>
    </w:tblStylePr>
    <w:tblStylePr w:type="lastRow">
      <w:pPr>
        <w:spacing w:before="0" w:after="0" w:line="240" w:lineRule="auto"/>
      </w:pPr>
      <w:rPr>
        <w:b/>
        <w:bCs/>
      </w:rPr>
      <w:tblPr/>
      <w:tcPr>
        <w:tcBorders>
          <w:top w:val="double" w:sz="6" w:space="0" w:color="1CADE4" w:themeColor="accent1"/>
          <w:left w:val="single" w:sz="8" w:space="0" w:color="1CADE4" w:themeColor="accent1"/>
          <w:bottom w:val="single" w:sz="8" w:space="0" w:color="1CADE4" w:themeColor="accent1"/>
          <w:right w:val="single" w:sz="8" w:space="0" w:color="1CADE4" w:themeColor="accent1"/>
        </w:tcBorders>
      </w:tcPr>
    </w:tblStylePr>
    <w:tblStylePr w:type="firstCol">
      <w:rPr>
        <w:b/>
        <w:bCs/>
      </w:rPr>
    </w:tblStylePr>
    <w:tblStylePr w:type="lastCol">
      <w:rPr>
        <w:b/>
        <w:bCs/>
      </w:rPr>
    </w:tblStylePr>
    <w:tblStylePr w:type="band1Vert">
      <w:tblPr/>
      <w:tcPr>
        <w:tcBorders>
          <w:top w:val="single" w:sz="8" w:space="0" w:color="1CADE4" w:themeColor="accent1"/>
          <w:left w:val="single" w:sz="8" w:space="0" w:color="1CADE4" w:themeColor="accent1"/>
          <w:bottom w:val="single" w:sz="8" w:space="0" w:color="1CADE4" w:themeColor="accent1"/>
          <w:right w:val="single" w:sz="8" w:space="0" w:color="1CADE4" w:themeColor="accent1"/>
        </w:tcBorders>
      </w:tcPr>
    </w:tblStylePr>
    <w:tblStylePr w:type="band1Horz">
      <w:tblPr/>
      <w:tcPr>
        <w:tcBorders>
          <w:top w:val="single" w:sz="8" w:space="0" w:color="1CADE4" w:themeColor="accent1"/>
          <w:left w:val="single" w:sz="8" w:space="0" w:color="1CADE4" w:themeColor="accent1"/>
          <w:bottom w:val="single" w:sz="8" w:space="0" w:color="1CADE4" w:themeColor="accent1"/>
          <w:right w:val="single" w:sz="8" w:space="0" w:color="1CADE4" w:themeColor="accent1"/>
        </w:tcBorders>
      </w:tcPr>
    </w:tblStylePr>
  </w:style>
  <w:style w:type="table" w:styleId="LightList-Accent2">
    <w:name w:val="Light List Accent 2"/>
    <w:basedOn w:val="TableNormal"/>
    <w:uiPriority w:val="61"/>
    <w:semiHidden/>
    <w:unhideWhenUsed/>
    <w:rsid w:val="00201B9D"/>
    <w:pPr>
      <w:spacing w:after="0"/>
    </w:pPr>
    <w:tblPr>
      <w:tblStyleRowBandSize w:val="1"/>
      <w:tblStyleColBandSize w:val="1"/>
      <w:tblBorders>
        <w:top w:val="single" w:sz="8" w:space="0" w:color="2683C6" w:themeColor="accent2"/>
        <w:left w:val="single" w:sz="8" w:space="0" w:color="2683C6" w:themeColor="accent2"/>
        <w:bottom w:val="single" w:sz="8" w:space="0" w:color="2683C6" w:themeColor="accent2"/>
        <w:right w:val="single" w:sz="8" w:space="0" w:color="2683C6" w:themeColor="accent2"/>
      </w:tblBorders>
    </w:tblPr>
    <w:tblStylePr w:type="firstRow">
      <w:pPr>
        <w:spacing w:before="0" w:after="0" w:line="240" w:lineRule="auto"/>
      </w:pPr>
      <w:rPr>
        <w:b/>
        <w:bCs/>
        <w:color w:val="FFFFFF" w:themeColor="background1"/>
      </w:rPr>
      <w:tblPr/>
      <w:tcPr>
        <w:shd w:val="clear" w:color="auto" w:fill="2683C6" w:themeFill="accent2"/>
      </w:tcPr>
    </w:tblStylePr>
    <w:tblStylePr w:type="lastRow">
      <w:pPr>
        <w:spacing w:before="0" w:after="0" w:line="240" w:lineRule="auto"/>
      </w:pPr>
      <w:rPr>
        <w:b/>
        <w:bCs/>
      </w:rPr>
      <w:tblPr/>
      <w:tcPr>
        <w:tcBorders>
          <w:top w:val="double" w:sz="6" w:space="0" w:color="2683C6" w:themeColor="accent2"/>
          <w:left w:val="single" w:sz="8" w:space="0" w:color="2683C6" w:themeColor="accent2"/>
          <w:bottom w:val="single" w:sz="8" w:space="0" w:color="2683C6" w:themeColor="accent2"/>
          <w:right w:val="single" w:sz="8" w:space="0" w:color="2683C6" w:themeColor="accent2"/>
        </w:tcBorders>
      </w:tcPr>
    </w:tblStylePr>
    <w:tblStylePr w:type="firstCol">
      <w:rPr>
        <w:b/>
        <w:bCs/>
      </w:rPr>
    </w:tblStylePr>
    <w:tblStylePr w:type="lastCol">
      <w:rPr>
        <w:b/>
        <w:bCs/>
      </w:rPr>
    </w:tblStylePr>
    <w:tblStylePr w:type="band1Vert">
      <w:tblPr/>
      <w:tcPr>
        <w:tcBorders>
          <w:top w:val="single" w:sz="8" w:space="0" w:color="2683C6" w:themeColor="accent2"/>
          <w:left w:val="single" w:sz="8" w:space="0" w:color="2683C6" w:themeColor="accent2"/>
          <w:bottom w:val="single" w:sz="8" w:space="0" w:color="2683C6" w:themeColor="accent2"/>
          <w:right w:val="single" w:sz="8" w:space="0" w:color="2683C6" w:themeColor="accent2"/>
        </w:tcBorders>
      </w:tcPr>
    </w:tblStylePr>
    <w:tblStylePr w:type="band1Horz">
      <w:tblPr/>
      <w:tcPr>
        <w:tcBorders>
          <w:top w:val="single" w:sz="8" w:space="0" w:color="2683C6" w:themeColor="accent2"/>
          <w:left w:val="single" w:sz="8" w:space="0" w:color="2683C6" w:themeColor="accent2"/>
          <w:bottom w:val="single" w:sz="8" w:space="0" w:color="2683C6" w:themeColor="accent2"/>
          <w:right w:val="single" w:sz="8" w:space="0" w:color="2683C6" w:themeColor="accent2"/>
        </w:tcBorders>
      </w:tcPr>
    </w:tblStylePr>
  </w:style>
  <w:style w:type="table" w:styleId="LightList-Accent3">
    <w:name w:val="Light List Accent 3"/>
    <w:basedOn w:val="TableNormal"/>
    <w:uiPriority w:val="61"/>
    <w:semiHidden/>
    <w:unhideWhenUsed/>
    <w:rsid w:val="00201B9D"/>
    <w:pPr>
      <w:spacing w:after="0"/>
    </w:pPr>
    <w:tblPr>
      <w:tblStyleRowBandSize w:val="1"/>
      <w:tblStyleColBandSize w:val="1"/>
      <w:tblBorders>
        <w:top w:val="single" w:sz="8" w:space="0" w:color="27CED7" w:themeColor="accent3"/>
        <w:left w:val="single" w:sz="8" w:space="0" w:color="27CED7" w:themeColor="accent3"/>
        <w:bottom w:val="single" w:sz="8" w:space="0" w:color="27CED7" w:themeColor="accent3"/>
        <w:right w:val="single" w:sz="8" w:space="0" w:color="27CED7" w:themeColor="accent3"/>
      </w:tblBorders>
    </w:tblPr>
    <w:tblStylePr w:type="firstRow">
      <w:pPr>
        <w:spacing w:before="0" w:after="0" w:line="240" w:lineRule="auto"/>
      </w:pPr>
      <w:rPr>
        <w:b/>
        <w:bCs/>
        <w:color w:val="FFFFFF" w:themeColor="background1"/>
      </w:rPr>
      <w:tblPr/>
      <w:tcPr>
        <w:shd w:val="clear" w:color="auto" w:fill="27CED7" w:themeFill="accent3"/>
      </w:tcPr>
    </w:tblStylePr>
    <w:tblStylePr w:type="lastRow">
      <w:pPr>
        <w:spacing w:before="0" w:after="0" w:line="240" w:lineRule="auto"/>
      </w:pPr>
      <w:rPr>
        <w:b/>
        <w:bCs/>
      </w:rPr>
      <w:tblPr/>
      <w:tcPr>
        <w:tcBorders>
          <w:top w:val="double" w:sz="6" w:space="0" w:color="27CED7" w:themeColor="accent3"/>
          <w:left w:val="single" w:sz="8" w:space="0" w:color="27CED7" w:themeColor="accent3"/>
          <w:bottom w:val="single" w:sz="8" w:space="0" w:color="27CED7" w:themeColor="accent3"/>
          <w:right w:val="single" w:sz="8" w:space="0" w:color="27CED7" w:themeColor="accent3"/>
        </w:tcBorders>
      </w:tcPr>
    </w:tblStylePr>
    <w:tblStylePr w:type="firstCol">
      <w:rPr>
        <w:b/>
        <w:bCs/>
      </w:rPr>
    </w:tblStylePr>
    <w:tblStylePr w:type="lastCol">
      <w:rPr>
        <w:b/>
        <w:bCs/>
      </w:rPr>
    </w:tblStylePr>
    <w:tblStylePr w:type="band1Vert">
      <w:tblPr/>
      <w:tcPr>
        <w:tcBorders>
          <w:top w:val="single" w:sz="8" w:space="0" w:color="27CED7" w:themeColor="accent3"/>
          <w:left w:val="single" w:sz="8" w:space="0" w:color="27CED7" w:themeColor="accent3"/>
          <w:bottom w:val="single" w:sz="8" w:space="0" w:color="27CED7" w:themeColor="accent3"/>
          <w:right w:val="single" w:sz="8" w:space="0" w:color="27CED7" w:themeColor="accent3"/>
        </w:tcBorders>
      </w:tcPr>
    </w:tblStylePr>
    <w:tblStylePr w:type="band1Horz">
      <w:tblPr/>
      <w:tcPr>
        <w:tcBorders>
          <w:top w:val="single" w:sz="8" w:space="0" w:color="27CED7" w:themeColor="accent3"/>
          <w:left w:val="single" w:sz="8" w:space="0" w:color="27CED7" w:themeColor="accent3"/>
          <w:bottom w:val="single" w:sz="8" w:space="0" w:color="27CED7" w:themeColor="accent3"/>
          <w:right w:val="single" w:sz="8" w:space="0" w:color="27CED7" w:themeColor="accent3"/>
        </w:tcBorders>
      </w:tcPr>
    </w:tblStylePr>
  </w:style>
  <w:style w:type="table" w:styleId="LightList-Accent4">
    <w:name w:val="Light List Accent 4"/>
    <w:basedOn w:val="TableNormal"/>
    <w:uiPriority w:val="61"/>
    <w:semiHidden/>
    <w:unhideWhenUsed/>
    <w:rsid w:val="00201B9D"/>
    <w:pPr>
      <w:spacing w:after="0"/>
    </w:pPr>
    <w:tblPr>
      <w:tblStyleRowBandSize w:val="1"/>
      <w:tblStyleColBandSize w:val="1"/>
      <w:tblBorders>
        <w:top w:val="single" w:sz="8" w:space="0" w:color="42BA97" w:themeColor="accent4"/>
        <w:left w:val="single" w:sz="8" w:space="0" w:color="42BA97" w:themeColor="accent4"/>
        <w:bottom w:val="single" w:sz="8" w:space="0" w:color="42BA97" w:themeColor="accent4"/>
        <w:right w:val="single" w:sz="8" w:space="0" w:color="42BA97" w:themeColor="accent4"/>
      </w:tblBorders>
    </w:tblPr>
    <w:tblStylePr w:type="firstRow">
      <w:pPr>
        <w:spacing w:before="0" w:after="0" w:line="240" w:lineRule="auto"/>
      </w:pPr>
      <w:rPr>
        <w:b/>
        <w:bCs/>
        <w:color w:val="FFFFFF" w:themeColor="background1"/>
      </w:rPr>
      <w:tblPr/>
      <w:tcPr>
        <w:shd w:val="clear" w:color="auto" w:fill="42BA97" w:themeFill="accent4"/>
      </w:tcPr>
    </w:tblStylePr>
    <w:tblStylePr w:type="lastRow">
      <w:pPr>
        <w:spacing w:before="0" w:after="0" w:line="240" w:lineRule="auto"/>
      </w:pPr>
      <w:rPr>
        <w:b/>
        <w:bCs/>
      </w:rPr>
      <w:tblPr/>
      <w:tcPr>
        <w:tcBorders>
          <w:top w:val="double" w:sz="6" w:space="0" w:color="42BA97" w:themeColor="accent4"/>
          <w:left w:val="single" w:sz="8" w:space="0" w:color="42BA97" w:themeColor="accent4"/>
          <w:bottom w:val="single" w:sz="8" w:space="0" w:color="42BA97" w:themeColor="accent4"/>
          <w:right w:val="single" w:sz="8" w:space="0" w:color="42BA97" w:themeColor="accent4"/>
        </w:tcBorders>
      </w:tcPr>
    </w:tblStylePr>
    <w:tblStylePr w:type="firstCol">
      <w:rPr>
        <w:b/>
        <w:bCs/>
      </w:rPr>
    </w:tblStylePr>
    <w:tblStylePr w:type="lastCol">
      <w:rPr>
        <w:b/>
        <w:bCs/>
      </w:rPr>
    </w:tblStylePr>
    <w:tblStylePr w:type="band1Vert">
      <w:tblPr/>
      <w:tcPr>
        <w:tcBorders>
          <w:top w:val="single" w:sz="8" w:space="0" w:color="42BA97" w:themeColor="accent4"/>
          <w:left w:val="single" w:sz="8" w:space="0" w:color="42BA97" w:themeColor="accent4"/>
          <w:bottom w:val="single" w:sz="8" w:space="0" w:color="42BA97" w:themeColor="accent4"/>
          <w:right w:val="single" w:sz="8" w:space="0" w:color="42BA97" w:themeColor="accent4"/>
        </w:tcBorders>
      </w:tcPr>
    </w:tblStylePr>
    <w:tblStylePr w:type="band1Horz">
      <w:tblPr/>
      <w:tcPr>
        <w:tcBorders>
          <w:top w:val="single" w:sz="8" w:space="0" w:color="42BA97" w:themeColor="accent4"/>
          <w:left w:val="single" w:sz="8" w:space="0" w:color="42BA97" w:themeColor="accent4"/>
          <w:bottom w:val="single" w:sz="8" w:space="0" w:color="42BA97" w:themeColor="accent4"/>
          <w:right w:val="single" w:sz="8" w:space="0" w:color="42BA97" w:themeColor="accent4"/>
        </w:tcBorders>
      </w:tcPr>
    </w:tblStylePr>
  </w:style>
  <w:style w:type="table" w:styleId="LightList-Accent5">
    <w:name w:val="Light List Accent 5"/>
    <w:basedOn w:val="TableNormal"/>
    <w:uiPriority w:val="61"/>
    <w:semiHidden/>
    <w:unhideWhenUsed/>
    <w:rsid w:val="00201B9D"/>
    <w:pPr>
      <w:spacing w:after="0"/>
    </w:pPr>
    <w:tblPr>
      <w:tblStyleRowBandSize w:val="1"/>
      <w:tblStyleColBandSize w:val="1"/>
      <w:tblBorders>
        <w:top w:val="single" w:sz="8" w:space="0" w:color="3E8853" w:themeColor="accent5"/>
        <w:left w:val="single" w:sz="8" w:space="0" w:color="3E8853" w:themeColor="accent5"/>
        <w:bottom w:val="single" w:sz="8" w:space="0" w:color="3E8853" w:themeColor="accent5"/>
        <w:right w:val="single" w:sz="8" w:space="0" w:color="3E8853" w:themeColor="accent5"/>
      </w:tblBorders>
    </w:tblPr>
    <w:tblStylePr w:type="firstRow">
      <w:pPr>
        <w:spacing w:before="0" w:after="0" w:line="240" w:lineRule="auto"/>
      </w:pPr>
      <w:rPr>
        <w:b/>
        <w:bCs/>
        <w:color w:val="FFFFFF" w:themeColor="background1"/>
      </w:rPr>
      <w:tblPr/>
      <w:tcPr>
        <w:shd w:val="clear" w:color="auto" w:fill="3E8853" w:themeFill="accent5"/>
      </w:tcPr>
    </w:tblStylePr>
    <w:tblStylePr w:type="lastRow">
      <w:pPr>
        <w:spacing w:before="0" w:after="0" w:line="240" w:lineRule="auto"/>
      </w:pPr>
      <w:rPr>
        <w:b/>
        <w:bCs/>
      </w:rPr>
      <w:tblPr/>
      <w:tcPr>
        <w:tcBorders>
          <w:top w:val="double" w:sz="6" w:space="0" w:color="3E8853" w:themeColor="accent5"/>
          <w:left w:val="single" w:sz="8" w:space="0" w:color="3E8853" w:themeColor="accent5"/>
          <w:bottom w:val="single" w:sz="8" w:space="0" w:color="3E8853" w:themeColor="accent5"/>
          <w:right w:val="single" w:sz="8" w:space="0" w:color="3E8853" w:themeColor="accent5"/>
        </w:tcBorders>
      </w:tcPr>
    </w:tblStylePr>
    <w:tblStylePr w:type="firstCol">
      <w:rPr>
        <w:b/>
        <w:bCs/>
      </w:rPr>
    </w:tblStylePr>
    <w:tblStylePr w:type="lastCol">
      <w:rPr>
        <w:b/>
        <w:bCs/>
      </w:rPr>
    </w:tblStylePr>
    <w:tblStylePr w:type="band1Vert">
      <w:tblPr/>
      <w:tcPr>
        <w:tcBorders>
          <w:top w:val="single" w:sz="8" w:space="0" w:color="3E8853" w:themeColor="accent5"/>
          <w:left w:val="single" w:sz="8" w:space="0" w:color="3E8853" w:themeColor="accent5"/>
          <w:bottom w:val="single" w:sz="8" w:space="0" w:color="3E8853" w:themeColor="accent5"/>
          <w:right w:val="single" w:sz="8" w:space="0" w:color="3E8853" w:themeColor="accent5"/>
        </w:tcBorders>
      </w:tcPr>
    </w:tblStylePr>
    <w:tblStylePr w:type="band1Horz">
      <w:tblPr/>
      <w:tcPr>
        <w:tcBorders>
          <w:top w:val="single" w:sz="8" w:space="0" w:color="3E8853" w:themeColor="accent5"/>
          <w:left w:val="single" w:sz="8" w:space="0" w:color="3E8853" w:themeColor="accent5"/>
          <w:bottom w:val="single" w:sz="8" w:space="0" w:color="3E8853" w:themeColor="accent5"/>
          <w:right w:val="single" w:sz="8" w:space="0" w:color="3E8853" w:themeColor="accent5"/>
        </w:tcBorders>
      </w:tcPr>
    </w:tblStylePr>
  </w:style>
  <w:style w:type="table" w:styleId="LightList-Accent6">
    <w:name w:val="Light List Accent 6"/>
    <w:basedOn w:val="TableNormal"/>
    <w:uiPriority w:val="61"/>
    <w:semiHidden/>
    <w:unhideWhenUsed/>
    <w:rsid w:val="00201B9D"/>
    <w:pPr>
      <w:spacing w:after="0"/>
    </w:pPr>
    <w:tblPr>
      <w:tblStyleRowBandSize w:val="1"/>
      <w:tblStyleColBandSize w:val="1"/>
      <w:tblBorders>
        <w:top w:val="single" w:sz="8" w:space="0" w:color="62A39F" w:themeColor="accent6"/>
        <w:left w:val="single" w:sz="8" w:space="0" w:color="62A39F" w:themeColor="accent6"/>
        <w:bottom w:val="single" w:sz="8" w:space="0" w:color="62A39F" w:themeColor="accent6"/>
        <w:right w:val="single" w:sz="8" w:space="0" w:color="62A39F" w:themeColor="accent6"/>
      </w:tblBorders>
    </w:tblPr>
    <w:tblStylePr w:type="firstRow">
      <w:pPr>
        <w:spacing w:before="0" w:after="0" w:line="240" w:lineRule="auto"/>
      </w:pPr>
      <w:rPr>
        <w:b/>
        <w:bCs/>
        <w:color w:val="FFFFFF" w:themeColor="background1"/>
      </w:rPr>
      <w:tblPr/>
      <w:tcPr>
        <w:shd w:val="clear" w:color="auto" w:fill="62A39F" w:themeFill="accent6"/>
      </w:tcPr>
    </w:tblStylePr>
    <w:tblStylePr w:type="lastRow">
      <w:pPr>
        <w:spacing w:before="0" w:after="0" w:line="240" w:lineRule="auto"/>
      </w:pPr>
      <w:rPr>
        <w:b/>
        <w:bCs/>
      </w:rPr>
      <w:tblPr/>
      <w:tcPr>
        <w:tcBorders>
          <w:top w:val="double" w:sz="6" w:space="0" w:color="62A39F" w:themeColor="accent6"/>
          <w:left w:val="single" w:sz="8" w:space="0" w:color="62A39F" w:themeColor="accent6"/>
          <w:bottom w:val="single" w:sz="8" w:space="0" w:color="62A39F" w:themeColor="accent6"/>
          <w:right w:val="single" w:sz="8" w:space="0" w:color="62A39F" w:themeColor="accent6"/>
        </w:tcBorders>
      </w:tcPr>
    </w:tblStylePr>
    <w:tblStylePr w:type="firstCol">
      <w:rPr>
        <w:b/>
        <w:bCs/>
      </w:rPr>
    </w:tblStylePr>
    <w:tblStylePr w:type="lastCol">
      <w:rPr>
        <w:b/>
        <w:bCs/>
      </w:rPr>
    </w:tblStylePr>
    <w:tblStylePr w:type="band1Vert">
      <w:tblPr/>
      <w:tcPr>
        <w:tcBorders>
          <w:top w:val="single" w:sz="8" w:space="0" w:color="62A39F" w:themeColor="accent6"/>
          <w:left w:val="single" w:sz="8" w:space="0" w:color="62A39F" w:themeColor="accent6"/>
          <w:bottom w:val="single" w:sz="8" w:space="0" w:color="62A39F" w:themeColor="accent6"/>
          <w:right w:val="single" w:sz="8" w:space="0" w:color="62A39F" w:themeColor="accent6"/>
        </w:tcBorders>
      </w:tcPr>
    </w:tblStylePr>
    <w:tblStylePr w:type="band1Horz">
      <w:tblPr/>
      <w:tcPr>
        <w:tcBorders>
          <w:top w:val="single" w:sz="8" w:space="0" w:color="62A39F" w:themeColor="accent6"/>
          <w:left w:val="single" w:sz="8" w:space="0" w:color="62A39F" w:themeColor="accent6"/>
          <w:bottom w:val="single" w:sz="8" w:space="0" w:color="62A39F" w:themeColor="accent6"/>
          <w:right w:val="single" w:sz="8" w:space="0" w:color="62A39F" w:themeColor="accent6"/>
        </w:tcBorders>
      </w:tcPr>
    </w:tblStylePr>
  </w:style>
  <w:style w:type="table" w:styleId="LightShading">
    <w:name w:val="Light Shading"/>
    <w:basedOn w:val="TableNormal"/>
    <w:uiPriority w:val="60"/>
    <w:semiHidden/>
    <w:unhideWhenUsed/>
    <w:rsid w:val="00201B9D"/>
    <w:pPr>
      <w:spacing w:after="0"/>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201B9D"/>
    <w:pPr>
      <w:spacing w:after="0"/>
    </w:pPr>
    <w:rPr>
      <w:color w:val="1481AB" w:themeColor="accent1" w:themeShade="BF"/>
    </w:rPr>
    <w:tblPr>
      <w:tblStyleRowBandSize w:val="1"/>
      <w:tblStyleColBandSize w:val="1"/>
      <w:tblBorders>
        <w:top w:val="single" w:sz="8" w:space="0" w:color="1CADE4" w:themeColor="accent1"/>
        <w:bottom w:val="single" w:sz="8" w:space="0" w:color="1CADE4" w:themeColor="accent1"/>
      </w:tblBorders>
    </w:tblPr>
    <w:tblStylePr w:type="firstRow">
      <w:pPr>
        <w:spacing w:before="0" w:after="0" w:line="240" w:lineRule="auto"/>
      </w:pPr>
      <w:rPr>
        <w:b/>
        <w:bCs/>
      </w:rPr>
      <w:tblPr/>
      <w:tcPr>
        <w:tcBorders>
          <w:top w:val="single" w:sz="8" w:space="0" w:color="1CADE4" w:themeColor="accent1"/>
          <w:left w:val="nil"/>
          <w:bottom w:val="single" w:sz="8" w:space="0" w:color="1CADE4" w:themeColor="accent1"/>
          <w:right w:val="nil"/>
          <w:insideH w:val="nil"/>
          <w:insideV w:val="nil"/>
        </w:tcBorders>
      </w:tcPr>
    </w:tblStylePr>
    <w:tblStylePr w:type="lastRow">
      <w:pPr>
        <w:spacing w:before="0" w:after="0" w:line="240" w:lineRule="auto"/>
      </w:pPr>
      <w:rPr>
        <w:b/>
        <w:bCs/>
      </w:rPr>
      <w:tblPr/>
      <w:tcPr>
        <w:tcBorders>
          <w:top w:val="single" w:sz="8" w:space="0" w:color="1CADE4" w:themeColor="accent1"/>
          <w:left w:val="nil"/>
          <w:bottom w:val="single" w:sz="8" w:space="0" w:color="1CADE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6EAF8" w:themeFill="accent1" w:themeFillTint="3F"/>
      </w:tcPr>
    </w:tblStylePr>
    <w:tblStylePr w:type="band1Horz">
      <w:tblPr/>
      <w:tcPr>
        <w:tcBorders>
          <w:left w:val="nil"/>
          <w:right w:val="nil"/>
          <w:insideH w:val="nil"/>
          <w:insideV w:val="nil"/>
        </w:tcBorders>
        <w:shd w:val="clear" w:color="auto" w:fill="C6EAF8" w:themeFill="accent1" w:themeFillTint="3F"/>
      </w:tcPr>
    </w:tblStylePr>
  </w:style>
  <w:style w:type="table" w:styleId="LightShading-Accent2">
    <w:name w:val="Light Shading Accent 2"/>
    <w:basedOn w:val="TableNormal"/>
    <w:uiPriority w:val="60"/>
    <w:semiHidden/>
    <w:unhideWhenUsed/>
    <w:rsid w:val="00201B9D"/>
    <w:pPr>
      <w:spacing w:after="0"/>
    </w:pPr>
    <w:rPr>
      <w:color w:val="1C6194" w:themeColor="accent2" w:themeShade="BF"/>
    </w:rPr>
    <w:tblPr>
      <w:tblStyleRowBandSize w:val="1"/>
      <w:tblStyleColBandSize w:val="1"/>
      <w:tblBorders>
        <w:top w:val="single" w:sz="8" w:space="0" w:color="2683C6" w:themeColor="accent2"/>
        <w:bottom w:val="single" w:sz="8" w:space="0" w:color="2683C6" w:themeColor="accent2"/>
      </w:tblBorders>
    </w:tblPr>
    <w:tblStylePr w:type="firstRow">
      <w:pPr>
        <w:spacing w:before="0" w:after="0" w:line="240" w:lineRule="auto"/>
      </w:pPr>
      <w:rPr>
        <w:b/>
        <w:bCs/>
      </w:rPr>
      <w:tblPr/>
      <w:tcPr>
        <w:tcBorders>
          <w:top w:val="single" w:sz="8" w:space="0" w:color="2683C6" w:themeColor="accent2"/>
          <w:left w:val="nil"/>
          <w:bottom w:val="single" w:sz="8" w:space="0" w:color="2683C6" w:themeColor="accent2"/>
          <w:right w:val="nil"/>
          <w:insideH w:val="nil"/>
          <w:insideV w:val="nil"/>
        </w:tcBorders>
      </w:tcPr>
    </w:tblStylePr>
    <w:tblStylePr w:type="lastRow">
      <w:pPr>
        <w:spacing w:before="0" w:after="0" w:line="240" w:lineRule="auto"/>
      </w:pPr>
      <w:rPr>
        <w:b/>
        <w:bCs/>
      </w:rPr>
      <w:tblPr/>
      <w:tcPr>
        <w:tcBorders>
          <w:top w:val="single" w:sz="8" w:space="0" w:color="2683C6" w:themeColor="accent2"/>
          <w:left w:val="nil"/>
          <w:bottom w:val="single" w:sz="8" w:space="0" w:color="2683C6"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5E0F4" w:themeFill="accent2" w:themeFillTint="3F"/>
      </w:tcPr>
    </w:tblStylePr>
    <w:tblStylePr w:type="band1Horz">
      <w:tblPr/>
      <w:tcPr>
        <w:tcBorders>
          <w:left w:val="nil"/>
          <w:right w:val="nil"/>
          <w:insideH w:val="nil"/>
          <w:insideV w:val="nil"/>
        </w:tcBorders>
        <w:shd w:val="clear" w:color="auto" w:fill="C5E0F4" w:themeFill="accent2" w:themeFillTint="3F"/>
      </w:tcPr>
    </w:tblStylePr>
  </w:style>
  <w:style w:type="table" w:styleId="LightShading-Accent3">
    <w:name w:val="Light Shading Accent 3"/>
    <w:basedOn w:val="TableNormal"/>
    <w:uiPriority w:val="60"/>
    <w:semiHidden/>
    <w:unhideWhenUsed/>
    <w:rsid w:val="00201B9D"/>
    <w:pPr>
      <w:spacing w:after="0"/>
    </w:pPr>
    <w:rPr>
      <w:color w:val="1D99A0" w:themeColor="accent3" w:themeShade="BF"/>
    </w:rPr>
    <w:tblPr>
      <w:tblStyleRowBandSize w:val="1"/>
      <w:tblStyleColBandSize w:val="1"/>
      <w:tblBorders>
        <w:top w:val="single" w:sz="8" w:space="0" w:color="27CED7" w:themeColor="accent3"/>
        <w:bottom w:val="single" w:sz="8" w:space="0" w:color="27CED7" w:themeColor="accent3"/>
      </w:tblBorders>
    </w:tblPr>
    <w:tblStylePr w:type="firstRow">
      <w:pPr>
        <w:spacing w:before="0" w:after="0" w:line="240" w:lineRule="auto"/>
      </w:pPr>
      <w:rPr>
        <w:b/>
        <w:bCs/>
      </w:rPr>
      <w:tblPr/>
      <w:tcPr>
        <w:tcBorders>
          <w:top w:val="single" w:sz="8" w:space="0" w:color="27CED7" w:themeColor="accent3"/>
          <w:left w:val="nil"/>
          <w:bottom w:val="single" w:sz="8" w:space="0" w:color="27CED7" w:themeColor="accent3"/>
          <w:right w:val="nil"/>
          <w:insideH w:val="nil"/>
          <w:insideV w:val="nil"/>
        </w:tcBorders>
      </w:tcPr>
    </w:tblStylePr>
    <w:tblStylePr w:type="lastRow">
      <w:pPr>
        <w:spacing w:before="0" w:after="0" w:line="240" w:lineRule="auto"/>
      </w:pPr>
      <w:rPr>
        <w:b/>
        <w:bCs/>
      </w:rPr>
      <w:tblPr/>
      <w:tcPr>
        <w:tcBorders>
          <w:top w:val="single" w:sz="8" w:space="0" w:color="27CED7" w:themeColor="accent3"/>
          <w:left w:val="nil"/>
          <w:bottom w:val="single" w:sz="8" w:space="0" w:color="27CED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9F2F5" w:themeFill="accent3" w:themeFillTint="3F"/>
      </w:tcPr>
    </w:tblStylePr>
    <w:tblStylePr w:type="band1Horz">
      <w:tblPr/>
      <w:tcPr>
        <w:tcBorders>
          <w:left w:val="nil"/>
          <w:right w:val="nil"/>
          <w:insideH w:val="nil"/>
          <w:insideV w:val="nil"/>
        </w:tcBorders>
        <w:shd w:val="clear" w:color="auto" w:fill="C9F2F5" w:themeFill="accent3" w:themeFillTint="3F"/>
      </w:tcPr>
    </w:tblStylePr>
  </w:style>
  <w:style w:type="table" w:styleId="LightShading-Accent4">
    <w:name w:val="Light Shading Accent 4"/>
    <w:basedOn w:val="TableNormal"/>
    <w:uiPriority w:val="60"/>
    <w:semiHidden/>
    <w:unhideWhenUsed/>
    <w:rsid w:val="00201B9D"/>
    <w:pPr>
      <w:spacing w:after="0"/>
    </w:pPr>
    <w:rPr>
      <w:color w:val="318B70" w:themeColor="accent4" w:themeShade="BF"/>
    </w:rPr>
    <w:tblPr>
      <w:tblStyleRowBandSize w:val="1"/>
      <w:tblStyleColBandSize w:val="1"/>
      <w:tblBorders>
        <w:top w:val="single" w:sz="8" w:space="0" w:color="42BA97" w:themeColor="accent4"/>
        <w:bottom w:val="single" w:sz="8" w:space="0" w:color="42BA97" w:themeColor="accent4"/>
      </w:tblBorders>
    </w:tblPr>
    <w:tblStylePr w:type="firstRow">
      <w:pPr>
        <w:spacing w:before="0" w:after="0" w:line="240" w:lineRule="auto"/>
      </w:pPr>
      <w:rPr>
        <w:b/>
        <w:bCs/>
      </w:rPr>
      <w:tblPr/>
      <w:tcPr>
        <w:tcBorders>
          <w:top w:val="single" w:sz="8" w:space="0" w:color="42BA97" w:themeColor="accent4"/>
          <w:left w:val="nil"/>
          <w:bottom w:val="single" w:sz="8" w:space="0" w:color="42BA97" w:themeColor="accent4"/>
          <w:right w:val="nil"/>
          <w:insideH w:val="nil"/>
          <w:insideV w:val="nil"/>
        </w:tcBorders>
      </w:tcPr>
    </w:tblStylePr>
    <w:tblStylePr w:type="lastRow">
      <w:pPr>
        <w:spacing w:before="0" w:after="0" w:line="240" w:lineRule="auto"/>
      </w:pPr>
      <w:rPr>
        <w:b/>
        <w:bCs/>
      </w:rPr>
      <w:tblPr/>
      <w:tcPr>
        <w:tcBorders>
          <w:top w:val="single" w:sz="8" w:space="0" w:color="42BA97" w:themeColor="accent4"/>
          <w:left w:val="nil"/>
          <w:bottom w:val="single" w:sz="8" w:space="0" w:color="42BA9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FEEE5" w:themeFill="accent4" w:themeFillTint="3F"/>
      </w:tcPr>
    </w:tblStylePr>
    <w:tblStylePr w:type="band1Horz">
      <w:tblPr/>
      <w:tcPr>
        <w:tcBorders>
          <w:left w:val="nil"/>
          <w:right w:val="nil"/>
          <w:insideH w:val="nil"/>
          <w:insideV w:val="nil"/>
        </w:tcBorders>
        <w:shd w:val="clear" w:color="auto" w:fill="CFEEE5" w:themeFill="accent4" w:themeFillTint="3F"/>
      </w:tcPr>
    </w:tblStylePr>
  </w:style>
  <w:style w:type="table" w:styleId="LightShading-Accent5">
    <w:name w:val="Light Shading Accent 5"/>
    <w:basedOn w:val="TableNormal"/>
    <w:uiPriority w:val="60"/>
    <w:semiHidden/>
    <w:unhideWhenUsed/>
    <w:rsid w:val="00201B9D"/>
    <w:pPr>
      <w:spacing w:after="0"/>
    </w:pPr>
    <w:rPr>
      <w:color w:val="2E653E" w:themeColor="accent5" w:themeShade="BF"/>
    </w:rPr>
    <w:tblPr>
      <w:tblStyleRowBandSize w:val="1"/>
      <w:tblStyleColBandSize w:val="1"/>
      <w:tblBorders>
        <w:top w:val="single" w:sz="8" w:space="0" w:color="3E8853" w:themeColor="accent5"/>
        <w:bottom w:val="single" w:sz="8" w:space="0" w:color="3E8853" w:themeColor="accent5"/>
      </w:tblBorders>
    </w:tblPr>
    <w:tblStylePr w:type="firstRow">
      <w:pPr>
        <w:spacing w:before="0" w:after="0" w:line="240" w:lineRule="auto"/>
      </w:pPr>
      <w:rPr>
        <w:b/>
        <w:bCs/>
      </w:rPr>
      <w:tblPr/>
      <w:tcPr>
        <w:tcBorders>
          <w:top w:val="single" w:sz="8" w:space="0" w:color="3E8853" w:themeColor="accent5"/>
          <w:left w:val="nil"/>
          <w:bottom w:val="single" w:sz="8" w:space="0" w:color="3E8853" w:themeColor="accent5"/>
          <w:right w:val="nil"/>
          <w:insideH w:val="nil"/>
          <w:insideV w:val="nil"/>
        </w:tcBorders>
      </w:tcPr>
    </w:tblStylePr>
    <w:tblStylePr w:type="lastRow">
      <w:pPr>
        <w:spacing w:before="0" w:after="0" w:line="240" w:lineRule="auto"/>
      </w:pPr>
      <w:rPr>
        <w:b/>
        <w:bCs/>
      </w:rPr>
      <w:tblPr/>
      <w:tcPr>
        <w:tcBorders>
          <w:top w:val="single" w:sz="8" w:space="0" w:color="3E8853" w:themeColor="accent5"/>
          <w:left w:val="nil"/>
          <w:bottom w:val="single" w:sz="8" w:space="0" w:color="3E885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9E6D2" w:themeFill="accent5" w:themeFillTint="3F"/>
      </w:tcPr>
    </w:tblStylePr>
    <w:tblStylePr w:type="band1Horz">
      <w:tblPr/>
      <w:tcPr>
        <w:tcBorders>
          <w:left w:val="nil"/>
          <w:right w:val="nil"/>
          <w:insideH w:val="nil"/>
          <w:insideV w:val="nil"/>
        </w:tcBorders>
        <w:shd w:val="clear" w:color="auto" w:fill="C9E6D2" w:themeFill="accent5" w:themeFillTint="3F"/>
      </w:tcPr>
    </w:tblStylePr>
  </w:style>
  <w:style w:type="table" w:styleId="LightShading-Accent6">
    <w:name w:val="Light Shading Accent 6"/>
    <w:basedOn w:val="TableNormal"/>
    <w:uiPriority w:val="60"/>
    <w:semiHidden/>
    <w:unhideWhenUsed/>
    <w:rsid w:val="00201B9D"/>
    <w:pPr>
      <w:spacing w:after="0"/>
    </w:pPr>
    <w:rPr>
      <w:color w:val="487B77" w:themeColor="accent6" w:themeShade="BF"/>
    </w:rPr>
    <w:tblPr>
      <w:tblStyleRowBandSize w:val="1"/>
      <w:tblStyleColBandSize w:val="1"/>
      <w:tblBorders>
        <w:top w:val="single" w:sz="8" w:space="0" w:color="62A39F" w:themeColor="accent6"/>
        <w:bottom w:val="single" w:sz="8" w:space="0" w:color="62A39F" w:themeColor="accent6"/>
      </w:tblBorders>
    </w:tblPr>
    <w:tblStylePr w:type="firstRow">
      <w:pPr>
        <w:spacing w:before="0" w:after="0" w:line="240" w:lineRule="auto"/>
      </w:pPr>
      <w:rPr>
        <w:b/>
        <w:bCs/>
      </w:rPr>
      <w:tblPr/>
      <w:tcPr>
        <w:tcBorders>
          <w:top w:val="single" w:sz="8" w:space="0" w:color="62A39F" w:themeColor="accent6"/>
          <w:left w:val="nil"/>
          <w:bottom w:val="single" w:sz="8" w:space="0" w:color="62A39F" w:themeColor="accent6"/>
          <w:right w:val="nil"/>
          <w:insideH w:val="nil"/>
          <w:insideV w:val="nil"/>
        </w:tcBorders>
      </w:tcPr>
    </w:tblStylePr>
    <w:tblStylePr w:type="lastRow">
      <w:pPr>
        <w:spacing w:before="0" w:after="0" w:line="240" w:lineRule="auto"/>
      </w:pPr>
      <w:rPr>
        <w:b/>
        <w:bCs/>
      </w:rPr>
      <w:tblPr/>
      <w:tcPr>
        <w:tcBorders>
          <w:top w:val="single" w:sz="8" w:space="0" w:color="62A39F" w:themeColor="accent6"/>
          <w:left w:val="nil"/>
          <w:bottom w:val="single" w:sz="8" w:space="0" w:color="62A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E8E7" w:themeFill="accent6" w:themeFillTint="3F"/>
      </w:tcPr>
    </w:tblStylePr>
    <w:tblStylePr w:type="band1Horz">
      <w:tblPr/>
      <w:tcPr>
        <w:tcBorders>
          <w:left w:val="nil"/>
          <w:right w:val="nil"/>
          <w:insideH w:val="nil"/>
          <w:insideV w:val="nil"/>
        </w:tcBorders>
        <w:shd w:val="clear" w:color="auto" w:fill="D8E8E7" w:themeFill="accent6" w:themeFillTint="3F"/>
      </w:tcPr>
    </w:tblStylePr>
  </w:style>
  <w:style w:type="character" w:styleId="LineNumber">
    <w:name w:val="line number"/>
    <w:basedOn w:val="DefaultParagraphFont"/>
    <w:uiPriority w:val="99"/>
    <w:semiHidden/>
    <w:rsid w:val="00201B9D"/>
    <w:rPr>
      <w:sz w:val="22"/>
    </w:rPr>
  </w:style>
  <w:style w:type="paragraph" w:styleId="List">
    <w:name w:val="List"/>
    <w:basedOn w:val="Normal"/>
    <w:uiPriority w:val="99"/>
    <w:semiHidden/>
    <w:rsid w:val="00201B9D"/>
    <w:pPr>
      <w:ind w:left="283" w:hanging="283"/>
      <w:contextualSpacing/>
    </w:pPr>
  </w:style>
  <w:style w:type="paragraph" w:styleId="List2">
    <w:name w:val="List 2"/>
    <w:basedOn w:val="Normal"/>
    <w:uiPriority w:val="99"/>
    <w:semiHidden/>
    <w:rsid w:val="00201B9D"/>
    <w:pPr>
      <w:ind w:left="566" w:hanging="283"/>
      <w:contextualSpacing/>
    </w:pPr>
  </w:style>
  <w:style w:type="paragraph" w:styleId="List3">
    <w:name w:val="List 3"/>
    <w:basedOn w:val="Normal"/>
    <w:uiPriority w:val="99"/>
    <w:semiHidden/>
    <w:rsid w:val="00201B9D"/>
    <w:pPr>
      <w:ind w:left="849" w:hanging="283"/>
      <w:contextualSpacing/>
    </w:pPr>
  </w:style>
  <w:style w:type="paragraph" w:styleId="List4">
    <w:name w:val="List 4"/>
    <w:basedOn w:val="Normal"/>
    <w:uiPriority w:val="99"/>
    <w:semiHidden/>
    <w:rsid w:val="00201B9D"/>
    <w:pPr>
      <w:ind w:left="1132" w:hanging="283"/>
      <w:contextualSpacing/>
    </w:pPr>
  </w:style>
  <w:style w:type="paragraph" w:styleId="List5">
    <w:name w:val="List 5"/>
    <w:basedOn w:val="Normal"/>
    <w:uiPriority w:val="99"/>
    <w:semiHidden/>
    <w:rsid w:val="00201B9D"/>
    <w:pPr>
      <w:ind w:left="1415" w:hanging="283"/>
      <w:contextualSpacing/>
    </w:pPr>
  </w:style>
  <w:style w:type="paragraph" w:styleId="ListBullet">
    <w:name w:val="List Bullet"/>
    <w:basedOn w:val="Normal"/>
    <w:uiPriority w:val="99"/>
    <w:semiHidden/>
    <w:rsid w:val="00201B9D"/>
    <w:pPr>
      <w:numPr>
        <w:numId w:val="1"/>
      </w:numPr>
      <w:contextualSpacing/>
    </w:pPr>
  </w:style>
  <w:style w:type="paragraph" w:styleId="ListBullet2">
    <w:name w:val="List Bullet 2"/>
    <w:basedOn w:val="Normal"/>
    <w:uiPriority w:val="99"/>
    <w:semiHidden/>
    <w:rsid w:val="00201B9D"/>
    <w:pPr>
      <w:numPr>
        <w:numId w:val="2"/>
      </w:numPr>
      <w:contextualSpacing/>
    </w:pPr>
  </w:style>
  <w:style w:type="paragraph" w:styleId="ListBullet3">
    <w:name w:val="List Bullet 3"/>
    <w:basedOn w:val="Normal"/>
    <w:uiPriority w:val="99"/>
    <w:semiHidden/>
    <w:rsid w:val="00201B9D"/>
    <w:pPr>
      <w:numPr>
        <w:numId w:val="3"/>
      </w:numPr>
      <w:contextualSpacing/>
    </w:pPr>
  </w:style>
  <w:style w:type="paragraph" w:styleId="ListBullet4">
    <w:name w:val="List Bullet 4"/>
    <w:basedOn w:val="Normal"/>
    <w:uiPriority w:val="99"/>
    <w:semiHidden/>
    <w:rsid w:val="00201B9D"/>
    <w:pPr>
      <w:numPr>
        <w:numId w:val="4"/>
      </w:numPr>
      <w:contextualSpacing/>
    </w:pPr>
  </w:style>
  <w:style w:type="paragraph" w:styleId="ListBullet5">
    <w:name w:val="List Bullet 5"/>
    <w:basedOn w:val="Normal"/>
    <w:uiPriority w:val="99"/>
    <w:semiHidden/>
    <w:rsid w:val="00201B9D"/>
    <w:pPr>
      <w:numPr>
        <w:numId w:val="5"/>
      </w:numPr>
      <w:contextualSpacing/>
    </w:pPr>
  </w:style>
  <w:style w:type="paragraph" w:styleId="ListContinue">
    <w:name w:val="List Continue"/>
    <w:basedOn w:val="Normal"/>
    <w:uiPriority w:val="99"/>
    <w:semiHidden/>
    <w:rsid w:val="00201B9D"/>
    <w:pPr>
      <w:spacing w:after="120"/>
      <w:ind w:left="283"/>
      <w:contextualSpacing/>
    </w:pPr>
  </w:style>
  <w:style w:type="paragraph" w:styleId="ListContinue2">
    <w:name w:val="List Continue 2"/>
    <w:basedOn w:val="Normal"/>
    <w:uiPriority w:val="99"/>
    <w:semiHidden/>
    <w:rsid w:val="00201B9D"/>
    <w:pPr>
      <w:spacing w:after="120"/>
      <w:ind w:left="566"/>
      <w:contextualSpacing/>
    </w:pPr>
  </w:style>
  <w:style w:type="paragraph" w:styleId="ListContinue3">
    <w:name w:val="List Continue 3"/>
    <w:basedOn w:val="Normal"/>
    <w:uiPriority w:val="99"/>
    <w:semiHidden/>
    <w:rsid w:val="00201B9D"/>
    <w:pPr>
      <w:spacing w:after="120"/>
      <w:ind w:left="849"/>
      <w:contextualSpacing/>
    </w:pPr>
  </w:style>
  <w:style w:type="paragraph" w:styleId="ListContinue4">
    <w:name w:val="List Continue 4"/>
    <w:basedOn w:val="Normal"/>
    <w:uiPriority w:val="99"/>
    <w:semiHidden/>
    <w:rsid w:val="00201B9D"/>
    <w:pPr>
      <w:spacing w:after="120"/>
      <w:ind w:left="1132"/>
      <w:contextualSpacing/>
    </w:pPr>
  </w:style>
  <w:style w:type="paragraph" w:styleId="ListContinue5">
    <w:name w:val="List Continue 5"/>
    <w:basedOn w:val="Normal"/>
    <w:uiPriority w:val="99"/>
    <w:semiHidden/>
    <w:rsid w:val="00201B9D"/>
    <w:pPr>
      <w:spacing w:after="120"/>
      <w:ind w:left="1415"/>
      <w:contextualSpacing/>
    </w:pPr>
  </w:style>
  <w:style w:type="paragraph" w:styleId="ListNumber">
    <w:name w:val="List Number"/>
    <w:basedOn w:val="Normal"/>
    <w:uiPriority w:val="99"/>
    <w:semiHidden/>
    <w:rsid w:val="00201B9D"/>
    <w:pPr>
      <w:numPr>
        <w:numId w:val="6"/>
      </w:numPr>
      <w:contextualSpacing/>
    </w:pPr>
  </w:style>
  <w:style w:type="paragraph" w:styleId="ListNumber2">
    <w:name w:val="List Number 2"/>
    <w:basedOn w:val="Normal"/>
    <w:uiPriority w:val="99"/>
    <w:semiHidden/>
    <w:rsid w:val="00201B9D"/>
    <w:pPr>
      <w:numPr>
        <w:numId w:val="7"/>
      </w:numPr>
      <w:contextualSpacing/>
    </w:pPr>
  </w:style>
  <w:style w:type="paragraph" w:styleId="ListNumber3">
    <w:name w:val="List Number 3"/>
    <w:basedOn w:val="Normal"/>
    <w:uiPriority w:val="99"/>
    <w:semiHidden/>
    <w:rsid w:val="00201B9D"/>
    <w:pPr>
      <w:numPr>
        <w:numId w:val="8"/>
      </w:numPr>
      <w:contextualSpacing/>
    </w:pPr>
  </w:style>
  <w:style w:type="paragraph" w:styleId="ListNumber4">
    <w:name w:val="List Number 4"/>
    <w:basedOn w:val="Normal"/>
    <w:uiPriority w:val="99"/>
    <w:semiHidden/>
    <w:rsid w:val="00201B9D"/>
    <w:pPr>
      <w:numPr>
        <w:numId w:val="9"/>
      </w:numPr>
      <w:contextualSpacing/>
    </w:pPr>
  </w:style>
  <w:style w:type="paragraph" w:styleId="ListNumber5">
    <w:name w:val="List Number 5"/>
    <w:basedOn w:val="Normal"/>
    <w:uiPriority w:val="99"/>
    <w:semiHidden/>
    <w:rsid w:val="00201B9D"/>
    <w:pPr>
      <w:numPr>
        <w:numId w:val="10"/>
      </w:numPr>
      <w:contextualSpacing/>
    </w:pPr>
  </w:style>
  <w:style w:type="paragraph" w:styleId="ListParagraph">
    <w:name w:val="List Paragraph"/>
    <w:basedOn w:val="Normal"/>
    <w:uiPriority w:val="34"/>
    <w:qFormat/>
    <w:rsid w:val="00201B9D"/>
    <w:pPr>
      <w:ind w:left="720"/>
      <w:contextualSpacing/>
    </w:pPr>
  </w:style>
  <w:style w:type="table" w:styleId="ListTable1Light">
    <w:name w:val="List Table 1 Light"/>
    <w:basedOn w:val="TableNormal"/>
    <w:uiPriority w:val="46"/>
    <w:rsid w:val="00201B9D"/>
    <w:pPr>
      <w:spacing w:after="0"/>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201B9D"/>
    <w:pPr>
      <w:spacing w:after="0"/>
    </w:pPr>
    <w:tblPr>
      <w:tblStyleRowBandSize w:val="1"/>
      <w:tblStyleColBandSize w:val="1"/>
    </w:tblPr>
    <w:tblStylePr w:type="firstRow">
      <w:rPr>
        <w:b/>
        <w:bCs/>
      </w:rPr>
      <w:tblPr/>
      <w:tcPr>
        <w:tcBorders>
          <w:bottom w:val="single" w:sz="4" w:space="0" w:color="76CDEE" w:themeColor="accent1" w:themeTint="99"/>
        </w:tcBorders>
      </w:tcPr>
    </w:tblStylePr>
    <w:tblStylePr w:type="lastRow">
      <w:rPr>
        <w:b/>
        <w:bCs/>
      </w:rPr>
      <w:tblPr/>
      <w:tcPr>
        <w:tcBorders>
          <w:top w:val="sing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ListTable1Light-Accent2">
    <w:name w:val="List Table 1 Light Accent 2"/>
    <w:basedOn w:val="TableNormal"/>
    <w:uiPriority w:val="46"/>
    <w:rsid w:val="00201B9D"/>
    <w:pPr>
      <w:spacing w:after="0"/>
    </w:pPr>
    <w:tblPr>
      <w:tblStyleRowBandSize w:val="1"/>
      <w:tblStyleColBandSize w:val="1"/>
    </w:tblPr>
    <w:tblStylePr w:type="firstRow">
      <w:rPr>
        <w:b/>
        <w:bCs/>
      </w:rPr>
      <w:tblPr/>
      <w:tcPr>
        <w:tcBorders>
          <w:bottom w:val="single" w:sz="4" w:space="0" w:color="74B5E4" w:themeColor="accent2" w:themeTint="99"/>
        </w:tcBorders>
      </w:tcPr>
    </w:tblStylePr>
    <w:tblStylePr w:type="lastRow">
      <w:rPr>
        <w:b/>
        <w:bCs/>
      </w:rPr>
      <w:tblPr/>
      <w:tcPr>
        <w:tcBorders>
          <w:top w:val="single" w:sz="4" w:space="0" w:color="74B5E4" w:themeColor="accent2" w:themeTint="99"/>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ListTable1Light-Accent3">
    <w:name w:val="List Table 1 Light Accent 3"/>
    <w:basedOn w:val="TableNormal"/>
    <w:uiPriority w:val="46"/>
    <w:rsid w:val="00201B9D"/>
    <w:pPr>
      <w:spacing w:after="0"/>
    </w:pPr>
    <w:tblPr>
      <w:tblStyleRowBandSize w:val="1"/>
      <w:tblStyleColBandSize w:val="1"/>
    </w:tblPr>
    <w:tblStylePr w:type="firstRow">
      <w:rPr>
        <w:b/>
        <w:bCs/>
      </w:rPr>
      <w:tblPr/>
      <w:tcPr>
        <w:tcBorders>
          <w:bottom w:val="single" w:sz="4" w:space="0" w:color="7CE1E7" w:themeColor="accent3" w:themeTint="99"/>
        </w:tcBorders>
      </w:tcPr>
    </w:tblStylePr>
    <w:tblStylePr w:type="lastRow">
      <w:rPr>
        <w:b/>
        <w:bCs/>
      </w:rPr>
      <w:tblPr/>
      <w:tcPr>
        <w:tcBorders>
          <w:top w:val="single" w:sz="4" w:space="0" w:color="7CE1E7" w:themeColor="accent3" w:themeTint="99"/>
        </w:tcBorders>
      </w:tc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table" w:styleId="ListTable1Light-Accent4">
    <w:name w:val="List Table 1 Light Accent 4"/>
    <w:basedOn w:val="TableNormal"/>
    <w:uiPriority w:val="46"/>
    <w:rsid w:val="00201B9D"/>
    <w:pPr>
      <w:spacing w:after="0"/>
    </w:pPr>
    <w:tblPr>
      <w:tblStyleRowBandSize w:val="1"/>
      <w:tblStyleColBandSize w:val="1"/>
    </w:tblPr>
    <w:tblStylePr w:type="firstRow">
      <w:rPr>
        <w:b/>
        <w:bCs/>
      </w:rPr>
      <w:tblPr/>
      <w:tcPr>
        <w:tcBorders>
          <w:bottom w:val="single" w:sz="4" w:space="0" w:color="8CD6C0" w:themeColor="accent4" w:themeTint="99"/>
        </w:tcBorders>
      </w:tcPr>
    </w:tblStylePr>
    <w:tblStylePr w:type="lastRow">
      <w:rPr>
        <w:b/>
        <w:bCs/>
      </w:rPr>
      <w:tblPr/>
      <w:tcPr>
        <w:tcBorders>
          <w:top w:val="single" w:sz="4" w:space="0" w:color="8CD6C0" w:themeColor="accent4" w:themeTint="99"/>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ListTable1Light-Accent5">
    <w:name w:val="List Table 1 Light Accent 5"/>
    <w:basedOn w:val="TableNormal"/>
    <w:uiPriority w:val="46"/>
    <w:rsid w:val="00201B9D"/>
    <w:pPr>
      <w:spacing w:after="0"/>
    </w:pPr>
    <w:tblPr>
      <w:tblStyleRowBandSize w:val="1"/>
      <w:tblStyleColBandSize w:val="1"/>
    </w:tblPr>
    <w:tblStylePr w:type="firstRow">
      <w:rPr>
        <w:b/>
        <w:bCs/>
      </w:rPr>
      <w:tblPr/>
      <w:tcPr>
        <w:tcBorders>
          <w:bottom w:val="single" w:sz="4" w:space="0" w:color="7EC492" w:themeColor="accent5" w:themeTint="99"/>
        </w:tcBorders>
      </w:tcPr>
    </w:tblStylePr>
    <w:tblStylePr w:type="lastRow">
      <w:rPr>
        <w:b/>
        <w:bCs/>
      </w:rPr>
      <w:tblPr/>
      <w:tcPr>
        <w:tcBorders>
          <w:top w:val="single" w:sz="4" w:space="0" w:color="7EC492" w:themeColor="accent5" w:themeTint="99"/>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styleId="ListTable1Light-Accent6">
    <w:name w:val="List Table 1 Light Accent 6"/>
    <w:basedOn w:val="TableNormal"/>
    <w:uiPriority w:val="46"/>
    <w:rsid w:val="00201B9D"/>
    <w:pPr>
      <w:spacing w:after="0"/>
    </w:pPr>
    <w:tblPr>
      <w:tblStyleRowBandSize w:val="1"/>
      <w:tblStyleColBandSize w:val="1"/>
    </w:tblPr>
    <w:tblStylePr w:type="firstRow">
      <w:rPr>
        <w:b/>
        <w:bCs/>
      </w:rPr>
      <w:tblPr/>
      <w:tcPr>
        <w:tcBorders>
          <w:bottom w:val="single" w:sz="4" w:space="0" w:color="A0C7C5" w:themeColor="accent6" w:themeTint="99"/>
        </w:tcBorders>
      </w:tcPr>
    </w:tblStylePr>
    <w:tblStylePr w:type="lastRow">
      <w:rPr>
        <w:b/>
        <w:bCs/>
      </w:rPr>
      <w:tblPr/>
      <w:tcPr>
        <w:tcBorders>
          <w:top w:val="single" w:sz="4" w:space="0" w:color="A0C7C5" w:themeColor="accent6" w:themeTint="99"/>
        </w:tcBorders>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styleId="ListTable2">
    <w:name w:val="List Table 2"/>
    <w:basedOn w:val="TableNormal"/>
    <w:uiPriority w:val="47"/>
    <w:rsid w:val="00201B9D"/>
    <w:pPr>
      <w:spacing w:after="0"/>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201B9D"/>
    <w:pPr>
      <w:spacing w:after="0"/>
    </w:pPr>
    <w:tblPr>
      <w:tblStyleRowBandSize w:val="1"/>
      <w:tblStyleColBandSize w:val="1"/>
      <w:tblBorders>
        <w:top w:val="single" w:sz="4" w:space="0" w:color="76CDEE" w:themeColor="accent1" w:themeTint="99"/>
        <w:bottom w:val="single" w:sz="4" w:space="0" w:color="76CDEE" w:themeColor="accent1" w:themeTint="99"/>
        <w:insideH w:val="single" w:sz="4" w:space="0" w:color="76CDEE"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ListTable2-Accent2">
    <w:name w:val="List Table 2 Accent 2"/>
    <w:basedOn w:val="TableNormal"/>
    <w:uiPriority w:val="47"/>
    <w:rsid w:val="00201B9D"/>
    <w:pPr>
      <w:spacing w:after="0"/>
    </w:pPr>
    <w:tblPr>
      <w:tblStyleRowBandSize w:val="1"/>
      <w:tblStyleColBandSize w:val="1"/>
      <w:tblBorders>
        <w:top w:val="single" w:sz="4" w:space="0" w:color="74B5E4" w:themeColor="accent2" w:themeTint="99"/>
        <w:bottom w:val="single" w:sz="4" w:space="0" w:color="74B5E4" w:themeColor="accent2" w:themeTint="99"/>
        <w:insideH w:val="single" w:sz="4" w:space="0" w:color="74B5E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ListTable2-Accent3">
    <w:name w:val="List Table 2 Accent 3"/>
    <w:basedOn w:val="TableNormal"/>
    <w:uiPriority w:val="47"/>
    <w:rsid w:val="00201B9D"/>
    <w:pPr>
      <w:spacing w:after="0"/>
    </w:pPr>
    <w:tblPr>
      <w:tblStyleRowBandSize w:val="1"/>
      <w:tblStyleColBandSize w:val="1"/>
      <w:tblBorders>
        <w:top w:val="single" w:sz="4" w:space="0" w:color="7CE1E7" w:themeColor="accent3" w:themeTint="99"/>
        <w:bottom w:val="single" w:sz="4" w:space="0" w:color="7CE1E7" w:themeColor="accent3" w:themeTint="99"/>
        <w:insideH w:val="single" w:sz="4" w:space="0" w:color="7CE1E7"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table" w:styleId="ListTable2-Accent4">
    <w:name w:val="List Table 2 Accent 4"/>
    <w:basedOn w:val="TableNormal"/>
    <w:uiPriority w:val="47"/>
    <w:rsid w:val="00201B9D"/>
    <w:pPr>
      <w:spacing w:after="0"/>
    </w:pPr>
    <w:tblPr>
      <w:tblStyleRowBandSize w:val="1"/>
      <w:tblStyleColBandSize w:val="1"/>
      <w:tblBorders>
        <w:top w:val="single" w:sz="4" w:space="0" w:color="8CD6C0" w:themeColor="accent4" w:themeTint="99"/>
        <w:bottom w:val="single" w:sz="4" w:space="0" w:color="8CD6C0" w:themeColor="accent4" w:themeTint="99"/>
        <w:insideH w:val="single" w:sz="4" w:space="0" w:color="8CD6C0"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ListTable2-Accent5">
    <w:name w:val="List Table 2 Accent 5"/>
    <w:basedOn w:val="TableNormal"/>
    <w:uiPriority w:val="47"/>
    <w:rsid w:val="00201B9D"/>
    <w:pPr>
      <w:spacing w:after="0"/>
    </w:pPr>
    <w:tblPr>
      <w:tblStyleRowBandSize w:val="1"/>
      <w:tblStyleColBandSize w:val="1"/>
      <w:tblBorders>
        <w:top w:val="single" w:sz="4" w:space="0" w:color="7EC492" w:themeColor="accent5" w:themeTint="99"/>
        <w:bottom w:val="single" w:sz="4" w:space="0" w:color="7EC492" w:themeColor="accent5" w:themeTint="99"/>
        <w:insideH w:val="single" w:sz="4" w:space="0" w:color="7EC492"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styleId="ListTable2-Accent6">
    <w:name w:val="List Table 2 Accent 6"/>
    <w:basedOn w:val="TableNormal"/>
    <w:uiPriority w:val="47"/>
    <w:rsid w:val="00201B9D"/>
    <w:pPr>
      <w:spacing w:after="0"/>
    </w:pPr>
    <w:tblPr>
      <w:tblStyleRowBandSize w:val="1"/>
      <w:tblStyleColBandSize w:val="1"/>
      <w:tblBorders>
        <w:top w:val="single" w:sz="4" w:space="0" w:color="A0C7C5" w:themeColor="accent6" w:themeTint="99"/>
        <w:bottom w:val="single" w:sz="4" w:space="0" w:color="A0C7C5" w:themeColor="accent6" w:themeTint="99"/>
        <w:insideH w:val="single" w:sz="4" w:space="0" w:color="A0C7C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styleId="ListTable3">
    <w:name w:val="List Table 3"/>
    <w:basedOn w:val="TableNormal"/>
    <w:uiPriority w:val="48"/>
    <w:rsid w:val="00201B9D"/>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201B9D"/>
    <w:pPr>
      <w:spacing w:after="0"/>
    </w:pPr>
    <w:tblPr>
      <w:tblStyleRowBandSize w:val="1"/>
      <w:tblStyleColBandSize w:val="1"/>
      <w:tblBorders>
        <w:top w:val="single" w:sz="4" w:space="0" w:color="1CADE4" w:themeColor="accent1"/>
        <w:left w:val="single" w:sz="4" w:space="0" w:color="1CADE4" w:themeColor="accent1"/>
        <w:bottom w:val="single" w:sz="4" w:space="0" w:color="1CADE4" w:themeColor="accent1"/>
        <w:right w:val="single" w:sz="4" w:space="0" w:color="1CADE4" w:themeColor="accent1"/>
      </w:tblBorders>
    </w:tblPr>
    <w:tblStylePr w:type="firstRow">
      <w:rPr>
        <w:b/>
        <w:bCs/>
        <w:color w:val="FFFFFF" w:themeColor="background1"/>
      </w:rPr>
      <w:tblPr/>
      <w:tcPr>
        <w:shd w:val="clear" w:color="auto" w:fill="1CADE4" w:themeFill="accent1"/>
      </w:tcPr>
    </w:tblStylePr>
    <w:tblStylePr w:type="lastRow">
      <w:rPr>
        <w:b/>
        <w:bCs/>
      </w:rPr>
      <w:tblPr/>
      <w:tcPr>
        <w:tcBorders>
          <w:top w:val="double" w:sz="4" w:space="0" w:color="1CADE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CADE4" w:themeColor="accent1"/>
          <w:right w:val="single" w:sz="4" w:space="0" w:color="1CADE4" w:themeColor="accent1"/>
        </w:tcBorders>
      </w:tcPr>
    </w:tblStylePr>
    <w:tblStylePr w:type="band1Horz">
      <w:tblPr/>
      <w:tcPr>
        <w:tcBorders>
          <w:top w:val="single" w:sz="4" w:space="0" w:color="1CADE4" w:themeColor="accent1"/>
          <w:bottom w:val="single" w:sz="4" w:space="0" w:color="1CADE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CADE4" w:themeColor="accent1"/>
          <w:left w:val="nil"/>
        </w:tcBorders>
      </w:tcPr>
    </w:tblStylePr>
    <w:tblStylePr w:type="swCell">
      <w:tblPr/>
      <w:tcPr>
        <w:tcBorders>
          <w:top w:val="double" w:sz="4" w:space="0" w:color="1CADE4" w:themeColor="accent1"/>
          <w:right w:val="nil"/>
        </w:tcBorders>
      </w:tcPr>
    </w:tblStylePr>
  </w:style>
  <w:style w:type="table" w:styleId="ListTable3-Accent2">
    <w:name w:val="List Table 3 Accent 2"/>
    <w:basedOn w:val="TableNormal"/>
    <w:uiPriority w:val="48"/>
    <w:rsid w:val="00201B9D"/>
    <w:pPr>
      <w:spacing w:after="0"/>
    </w:pPr>
    <w:tblPr>
      <w:tblStyleRowBandSize w:val="1"/>
      <w:tblStyleColBandSize w:val="1"/>
      <w:tblBorders>
        <w:top w:val="single" w:sz="4" w:space="0" w:color="2683C6" w:themeColor="accent2"/>
        <w:left w:val="single" w:sz="4" w:space="0" w:color="2683C6" w:themeColor="accent2"/>
        <w:bottom w:val="single" w:sz="4" w:space="0" w:color="2683C6" w:themeColor="accent2"/>
        <w:right w:val="single" w:sz="4" w:space="0" w:color="2683C6" w:themeColor="accent2"/>
      </w:tblBorders>
    </w:tblPr>
    <w:tblStylePr w:type="firstRow">
      <w:rPr>
        <w:b/>
        <w:bCs/>
        <w:color w:val="FFFFFF" w:themeColor="background1"/>
      </w:rPr>
      <w:tblPr/>
      <w:tcPr>
        <w:shd w:val="clear" w:color="auto" w:fill="2683C6" w:themeFill="accent2"/>
      </w:tcPr>
    </w:tblStylePr>
    <w:tblStylePr w:type="lastRow">
      <w:rPr>
        <w:b/>
        <w:bCs/>
      </w:rPr>
      <w:tblPr/>
      <w:tcPr>
        <w:tcBorders>
          <w:top w:val="double" w:sz="4" w:space="0" w:color="2683C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83C6" w:themeColor="accent2"/>
          <w:right w:val="single" w:sz="4" w:space="0" w:color="2683C6" w:themeColor="accent2"/>
        </w:tcBorders>
      </w:tcPr>
    </w:tblStylePr>
    <w:tblStylePr w:type="band1Horz">
      <w:tblPr/>
      <w:tcPr>
        <w:tcBorders>
          <w:top w:val="single" w:sz="4" w:space="0" w:color="2683C6" w:themeColor="accent2"/>
          <w:bottom w:val="single" w:sz="4" w:space="0" w:color="2683C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83C6" w:themeColor="accent2"/>
          <w:left w:val="nil"/>
        </w:tcBorders>
      </w:tcPr>
    </w:tblStylePr>
    <w:tblStylePr w:type="swCell">
      <w:tblPr/>
      <w:tcPr>
        <w:tcBorders>
          <w:top w:val="double" w:sz="4" w:space="0" w:color="2683C6" w:themeColor="accent2"/>
          <w:right w:val="nil"/>
        </w:tcBorders>
      </w:tcPr>
    </w:tblStylePr>
  </w:style>
  <w:style w:type="table" w:styleId="ListTable3-Accent3">
    <w:name w:val="List Table 3 Accent 3"/>
    <w:basedOn w:val="TableNormal"/>
    <w:uiPriority w:val="48"/>
    <w:rsid w:val="00201B9D"/>
    <w:pPr>
      <w:spacing w:after="0"/>
    </w:pPr>
    <w:tblPr>
      <w:tblStyleRowBandSize w:val="1"/>
      <w:tblStyleColBandSize w:val="1"/>
      <w:tblBorders>
        <w:top w:val="single" w:sz="4" w:space="0" w:color="27CED7" w:themeColor="accent3"/>
        <w:left w:val="single" w:sz="4" w:space="0" w:color="27CED7" w:themeColor="accent3"/>
        <w:bottom w:val="single" w:sz="4" w:space="0" w:color="27CED7" w:themeColor="accent3"/>
        <w:right w:val="single" w:sz="4" w:space="0" w:color="27CED7" w:themeColor="accent3"/>
      </w:tblBorders>
    </w:tblPr>
    <w:tblStylePr w:type="firstRow">
      <w:rPr>
        <w:b/>
        <w:bCs/>
        <w:color w:val="FFFFFF" w:themeColor="background1"/>
      </w:rPr>
      <w:tblPr/>
      <w:tcPr>
        <w:shd w:val="clear" w:color="auto" w:fill="27CED7" w:themeFill="accent3"/>
      </w:tcPr>
    </w:tblStylePr>
    <w:tblStylePr w:type="lastRow">
      <w:rPr>
        <w:b/>
        <w:bCs/>
      </w:rPr>
      <w:tblPr/>
      <w:tcPr>
        <w:tcBorders>
          <w:top w:val="double" w:sz="4" w:space="0" w:color="27CED7"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7CED7" w:themeColor="accent3"/>
          <w:right w:val="single" w:sz="4" w:space="0" w:color="27CED7" w:themeColor="accent3"/>
        </w:tcBorders>
      </w:tcPr>
    </w:tblStylePr>
    <w:tblStylePr w:type="band1Horz">
      <w:tblPr/>
      <w:tcPr>
        <w:tcBorders>
          <w:top w:val="single" w:sz="4" w:space="0" w:color="27CED7" w:themeColor="accent3"/>
          <w:bottom w:val="single" w:sz="4" w:space="0" w:color="27CED7"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7CED7" w:themeColor="accent3"/>
          <w:left w:val="nil"/>
        </w:tcBorders>
      </w:tcPr>
    </w:tblStylePr>
    <w:tblStylePr w:type="swCell">
      <w:tblPr/>
      <w:tcPr>
        <w:tcBorders>
          <w:top w:val="double" w:sz="4" w:space="0" w:color="27CED7" w:themeColor="accent3"/>
          <w:right w:val="nil"/>
        </w:tcBorders>
      </w:tcPr>
    </w:tblStylePr>
  </w:style>
  <w:style w:type="table" w:styleId="ListTable3-Accent4">
    <w:name w:val="List Table 3 Accent 4"/>
    <w:basedOn w:val="TableNormal"/>
    <w:uiPriority w:val="48"/>
    <w:rsid w:val="00201B9D"/>
    <w:pPr>
      <w:spacing w:after="0"/>
    </w:pPr>
    <w:tblPr>
      <w:tblStyleRowBandSize w:val="1"/>
      <w:tblStyleColBandSize w:val="1"/>
      <w:tblBorders>
        <w:top w:val="single" w:sz="4" w:space="0" w:color="42BA97" w:themeColor="accent4"/>
        <w:left w:val="single" w:sz="4" w:space="0" w:color="42BA97" w:themeColor="accent4"/>
        <w:bottom w:val="single" w:sz="4" w:space="0" w:color="42BA97" w:themeColor="accent4"/>
        <w:right w:val="single" w:sz="4" w:space="0" w:color="42BA97" w:themeColor="accent4"/>
      </w:tblBorders>
    </w:tblPr>
    <w:tblStylePr w:type="firstRow">
      <w:rPr>
        <w:b/>
        <w:bCs/>
        <w:color w:val="FFFFFF" w:themeColor="background1"/>
      </w:rPr>
      <w:tblPr/>
      <w:tcPr>
        <w:shd w:val="clear" w:color="auto" w:fill="42BA97" w:themeFill="accent4"/>
      </w:tcPr>
    </w:tblStylePr>
    <w:tblStylePr w:type="lastRow">
      <w:rPr>
        <w:b/>
        <w:bCs/>
      </w:rPr>
      <w:tblPr/>
      <w:tcPr>
        <w:tcBorders>
          <w:top w:val="double" w:sz="4" w:space="0" w:color="42BA9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2BA97" w:themeColor="accent4"/>
          <w:right w:val="single" w:sz="4" w:space="0" w:color="42BA97" w:themeColor="accent4"/>
        </w:tcBorders>
      </w:tcPr>
    </w:tblStylePr>
    <w:tblStylePr w:type="band1Horz">
      <w:tblPr/>
      <w:tcPr>
        <w:tcBorders>
          <w:top w:val="single" w:sz="4" w:space="0" w:color="42BA97" w:themeColor="accent4"/>
          <w:bottom w:val="single" w:sz="4" w:space="0" w:color="42BA9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2BA97" w:themeColor="accent4"/>
          <w:left w:val="nil"/>
        </w:tcBorders>
      </w:tcPr>
    </w:tblStylePr>
    <w:tblStylePr w:type="swCell">
      <w:tblPr/>
      <w:tcPr>
        <w:tcBorders>
          <w:top w:val="double" w:sz="4" w:space="0" w:color="42BA97" w:themeColor="accent4"/>
          <w:right w:val="nil"/>
        </w:tcBorders>
      </w:tcPr>
    </w:tblStylePr>
  </w:style>
  <w:style w:type="table" w:styleId="ListTable3-Accent5">
    <w:name w:val="List Table 3 Accent 5"/>
    <w:basedOn w:val="TableNormal"/>
    <w:uiPriority w:val="48"/>
    <w:rsid w:val="00201B9D"/>
    <w:pPr>
      <w:spacing w:after="0"/>
    </w:pPr>
    <w:tblPr>
      <w:tblStyleRowBandSize w:val="1"/>
      <w:tblStyleColBandSize w:val="1"/>
      <w:tblBorders>
        <w:top w:val="single" w:sz="4" w:space="0" w:color="3E8853" w:themeColor="accent5"/>
        <w:left w:val="single" w:sz="4" w:space="0" w:color="3E8853" w:themeColor="accent5"/>
        <w:bottom w:val="single" w:sz="4" w:space="0" w:color="3E8853" w:themeColor="accent5"/>
        <w:right w:val="single" w:sz="4" w:space="0" w:color="3E8853" w:themeColor="accent5"/>
      </w:tblBorders>
    </w:tblPr>
    <w:tblStylePr w:type="firstRow">
      <w:rPr>
        <w:b/>
        <w:bCs/>
        <w:color w:val="FFFFFF" w:themeColor="background1"/>
      </w:rPr>
      <w:tblPr/>
      <w:tcPr>
        <w:shd w:val="clear" w:color="auto" w:fill="3E8853" w:themeFill="accent5"/>
      </w:tcPr>
    </w:tblStylePr>
    <w:tblStylePr w:type="lastRow">
      <w:rPr>
        <w:b/>
        <w:bCs/>
      </w:rPr>
      <w:tblPr/>
      <w:tcPr>
        <w:tcBorders>
          <w:top w:val="double" w:sz="4" w:space="0" w:color="3E8853"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E8853" w:themeColor="accent5"/>
          <w:right w:val="single" w:sz="4" w:space="0" w:color="3E8853" w:themeColor="accent5"/>
        </w:tcBorders>
      </w:tcPr>
    </w:tblStylePr>
    <w:tblStylePr w:type="band1Horz">
      <w:tblPr/>
      <w:tcPr>
        <w:tcBorders>
          <w:top w:val="single" w:sz="4" w:space="0" w:color="3E8853" w:themeColor="accent5"/>
          <w:bottom w:val="single" w:sz="4" w:space="0" w:color="3E8853"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E8853" w:themeColor="accent5"/>
          <w:left w:val="nil"/>
        </w:tcBorders>
      </w:tcPr>
    </w:tblStylePr>
    <w:tblStylePr w:type="swCell">
      <w:tblPr/>
      <w:tcPr>
        <w:tcBorders>
          <w:top w:val="double" w:sz="4" w:space="0" w:color="3E8853" w:themeColor="accent5"/>
          <w:right w:val="nil"/>
        </w:tcBorders>
      </w:tcPr>
    </w:tblStylePr>
  </w:style>
  <w:style w:type="table" w:styleId="ListTable3-Accent6">
    <w:name w:val="List Table 3 Accent 6"/>
    <w:basedOn w:val="TableNormal"/>
    <w:uiPriority w:val="48"/>
    <w:rsid w:val="00201B9D"/>
    <w:pPr>
      <w:spacing w:after="0"/>
    </w:pPr>
    <w:tblPr>
      <w:tblStyleRowBandSize w:val="1"/>
      <w:tblStyleColBandSize w:val="1"/>
      <w:tblBorders>
        <w:top w:val="single" w:sz="4" w:space="0" w:color="62A39F" w:themeColor="accent6"/>
        <w:left w:val="single" w:sz="4" w:space="0" w:color="62A39F" w:themeColor="accent6"/>
        <w:bottom w:val="single" w:sz="4" w:space="0" w:color="62A39F" w:themeColor="accent6"/>
        <w:right w:val="single" w:sz="4" w:space="0" w:color="62A39F" w:themeColor="accent6"/>
      </w:tblBorders>
    </w:tblPr>
    <w:tblStylePr w:type="firstRow">
      <w:rPr>
        <w:b/>
        <w:bCs/>
        <w:color w:val="FFFFFF" w:themeColor="background1"/>
      </w:rPr>
      <w:tblPr/>
      <w:tcPr>
        <w:shd w:val="clear" w:color="auto" w:fill="62A39F" w:themeFill="accent6"/>
      </w:tcPr>
    </w:tblStylePr>
    <w:tblStylePr w:type="lastRow">
      <w:rPr>
        <w:b/>
        <w:bCs/>
      </w:rPr>
      <w:tblPr/>
      <w:tcPr>
        <w:tcBorders>
          <w:top w:val="double" w:sz="4" w:space="0" w:color="62A39F"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A39F" w:themeColor="accent6"/>
          <w:right w:val="single" w:sz="4" w:space="0" w:color="62A39F" w:themeColor="accent6"/>
        </w:tcBorders>
      </w:tcPr>
    </w:tblStylePr>
    <w:tblStylePr w:type="band1Horz">
      <w:tblPr/>
      <w:tcPr>
        <w:tcBorders>
          <w:top w:val="single" w:sz="4" w:space="0" w:color="62A39F" w:themeColor="accent6"/>
          <w:bottom w:val="single" w:sz="4" w:space="0" w:color="62A39F"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A39F" w:themeColor="accent6"/>
          <w:left w:val="nil"/>
        </w:tcBorders>
      </w:tcPr>
    </w:tblStylePr>
    <w:tblStylePr w:type="swCell">
      <w:tblPr/>
      <w:tcPr>
        <w:tcBorders>
          <w:top w:val="double" w:sz="4" w:space="0" w:color="62A39F" w:themeColor="accent6"/>
          <w:right w:val="nil"/>
        </w:tcBorders>
      </w:tcPr>
    </w:tblStylePr>
  </w:style>
  <w:style w:type="table" w:styleId="ListTable4">
    <w:name w:val="List Table 4"/>
    <w:basedOn w:val="TableNormal"/>
    <w:uiPriority w:val="49"/>
    <w:rsid w:val="00201B9D"/>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201B9D"/>
    <w:pPr>
      <w:spacing w:after="0"/>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tcBorders>
        <w:shd w:val="clear" w:color="auto" w:fill="1CADE4" w:themeFill="accent1"/>
      </w:tcPr>
    </w:tblStylePr>
    <w:tblStylePr w:type="lastRow">
      <w:rPr>
        <w:b/>
        <w:bCs/>
      </w:rPr>
      <w:tblPr/>
      <w:tcPr>
        <w:tcBorders>
          <w:top w:val="doub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ListTable4-Accent2">
    <w:name w:val="List Table 4 Accent 2"/>
    <w:basedOn w:val="TableNormal"/>
    <w:uiPriority w:val="49"/>
    <w:rsid w:val="00201B9D"/>
    <w:pPr>
      <w:spacing w:after="0"/>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tcBorders>
        <w:shd w:val="clear" w:color="auto" w:fill="2683C6" w:themeFill="accent2"/>
      </w:tcPr>
    </w:tblStylePr>
    <w:tblStylePr w:type="lastRow">
      <w:rPr>
        <w:b/>
        <w:bCs/>
      </w:rPr>
      <w:tblPr/>
      <w:tcPr>
        <w:tcBorders>
          <w:top w:val="double" w:sz="4" w:space="0" w:color="74B5E4" w:themeColor="accent2" w:themeTint="99"/>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ListTable4-Accent3">
    <w:name w:val="List Table 4 Accent 3"/>
    <w:basedOn w:val="TableNormal"/>
    <w:uiPriority w:val="49"/>
    <w:rsid w:val="00201B9D"/>
    <w:pPr>
      <w:spacing w:after="0"/>
    </w:pPr>
    <w:tblPr>
      <w:tblStyleRowBandSize w:val="1"/>
      <w:tblStyleColBandSize w:val="1"/>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tblBorders>
    </w:tblPr>
    <w:tblStylePr w:type="firstRow">
      <w:rPr>
        <w:b/>
        <w:bCs/>
        <w:color w:val="FFFFFF" w:themeColor="background1"/>
      </w:rPr>
      <w:tblPr/>
      <w:tcPr>
        <w:tcBorders>
          <w:top w:val="single" w:sz="4" w:space="0" w:color="27CED7" w:themeColor="accent3"/>
          <w:left w:val="single" w:sz="4" w:space="0" w:color="27CED7" w:themeColor="accent3"/>
          <w:bottom w:val="single" w:sz="4" w:space="0" w:color="27CED7" w:themeColor="accent3"/>
          <w:right w:val="single" w:sz="4" w:space="0" w:color="27CED7" w:themeColor="accent3"/>
          <w:insideH w:val="nil"/>
        </w:tcBorders>
        <w:shd w:val="clear" w:color="auto" w:fill="27CED7" w:themeFill="accent3"/>
      </w:tcPr>
    </w:tblStylePr>
    <w:tblStylePr w:type="lastRow">
      <w:rPr>
        <w:b/>
        <w:bCs/>
      </w:rPr>
      <w:tblPr/>
      <w:tcPr>
        <w:tcBorders>
          <w:top w:val="double" w:sz="4" w:space="0" w:color="7CE1E7" w:themeColor="accent3" w:themeTint="99"/>
        </w:tcBorders>
      </w:tc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table" w:styleId="ListTable4-Accent4">
    <w:name w:val="List Table 4 Accent 4"/>
    <w:basedOn w:val="TableNormal"/>
    <w:uiPriority w:val="49"/>
    <w:rsid w:val="00201B9D"/>
    <w:pPr>
      <w:spacing w:after="0"/>
    </w:pPr>
    <w:tblPr>
      <w:tblStyleRowBandSize w:val="1"/>
      <w:tblStyleColBandSize w:val="1"/>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tblBorders>
    </w:tblPr>
    <w:tblStylePr w:type="firstRow">
      <w:rPr>
        <w:b/>
        <w:bCs/>
        <w:color w:val="FFFFFF" w:themeColor="background1"/>
      </w:rPr>
      <w:tblPr/>
      <w:tcPr>
        <w:tcBorders>
          <w:top w:val="single" w:sz="4" w:space="0" w:color="42BA97" w:themeColor="accent4"/>
          <w:left w:val="single" w:sz="4" w:space="0" w:color="42BA97" w:themeColor="accent4"/>
          <w:bottom w:val="single" w:sz="4" w:space="0" w:color="42BA97" w:themeColor="accent4"/>
          <w:right w:val="single" w:sz="4" w:space="0" w:color="42BA97" w:themeColor="accent4"/>
          <w:insideH w:val="nil"/>
        </w:tcBorders>
        <w:shd w:val="clear" w:color="auto" w:fill="42BA97" w:themeFill="accent4"/>
      </w:tcPr>
    </w:tblStylePr>
    <w:tblStylePr w:type="lastRow">
      <w:rPr>
        <w:b/>
        <w:bCs/>
      </w:rPr>
      <w:tblPr/>
      <w:tcPr>
        <w:tcBorders>
          <w:top w:val="double" w:sz="4" w:space="0" w:color="8CD6C0" w:themeColor="accent4" w:themeTint="99"/>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ListTable4-Accent5">
    <w:name w:val="List Table 4 Accent 5"/>
    <w:basedOn w:val="TableNormal"/>
    <w:uiPriority w:val="49"/>
    <w:rsid w:val="00201B9D"/>
    <w:pPr>
      <w:spacing w:after="0"/>
    </w:p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tblBorders>
    </w:tblPr>
    <w:tblStylePr w:type="firstRow">
      <w:rPr>
        <w:b/>
        <w:bCs/>
        <w:color w:val="FFFFFF" w:themeColor="background1"/>
      </w:rPr>
      <w:tblPr/>
      <w:tcPr>
        <w:tcBorders>
          <w:top w:val="single" w:sz="4" w:space="0" w:color="3E8853" w:themeColor="accent5"/>
          <w:left w:val="single" w:sz="4" w:space="0" w:color="3E8853" w:themeColor="accent5"/>
          <w:bottom w:val="single" w:sz="4" w:space="0" w:color="3E8853" w:themeColor="accent5"/>
          <w:right w:val="single" w:sz="4" w:space="0" w:color="3E8853" w:themeColor="accent5"/>
          <w:insideH w:val="nil"/>
        </w:tcBorders>
        <w:shd w:val="clear" w:color="auto" w:fill="3E8853" w:themeFill="accent5"/>
      </w:tcPr>
    </w:tblStylePr>
    <w:tblStylePr w:type="lastRow">
      <w:rPr>
        <w:b/>
        <w:bCs/>
      </w:rPr>
      <w:tblPr/>
      <w:tcPr>
        <w:tcBorders>
          <w:top w:val="double" w:sz="4" w:space="0" w:color="7EC492" w:themeColor="accent5" w:themeTint="99"/>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styleId="ListTable4-Accent6">
    <w:name w:val="List Table 4 Accent 6"/>
    <w:basedOn w:val="TableNormal"/>
    <w:uiPriority w:val="49"/>
    <w:rsid w:val="00201B9D"/>
    <w:pPr>
      <w:spacing w:after="0"/>
    </w:pPr>
    <w:tblPr>
      <w:tblStyleRowBandSize w:val="1"/>
      <w:tblStyleColBandSize w:val="1"/>
      <w:tblBorders>
        <w:top w:val="single" w:sz="4" w:space="0" w:color="A0C7C5" w:themeColor="accent6" w:themeTint="99"/>
        <w:left w:val="single" w:sz="4" w:space="0" w:color="A0C7C5" w:themeColor="accent6" w:themeTint="99"/>
        <w:bottom w:val="single" w:sz="4" w:space="0" w:color="A0C7C5" w:themeColor="accent6" w:themeTint="99"/>
        <w:right w:val="single" w:sz="4" w:space="0" w:color="A0C7C5" w:themeColor="accent6" w:themeTint="99"/>
        <w:insideH w:val="single" w:sz="4" w:space="0" w:color="A0C7C5" w:themeColor="accent6" w:themeTint="99"/>
      </w:tblBorders>
    </w:tblPr>
    <w:tblStylePr w:type="firstRow">
      <w:rPr>
        <w:b/>
        <w:bCs/>
        <w:color w:val="FFFFFF" w:themeColor="background1"/>
      </w:rPr>
      <w:tblPr/>
      <w:tcPr>
        <w:tcBorders>
          <w:top w:val="single" w:sz="4" w:space="0" w:color="62A39F" w:themeColor="accent6"/>
          <w:left w:val="single" w:sz="4" w:space="0" w:color="62A39F" w:themeColor="accent6"/>
          <w:bottom w:val="single" w:sz="4" w:space="0" w:color="62A39F" w:themeColor="accent6"/>
          <w:right w:val="single" w:sz="4" w:space="0" w:color="62A39F" w:themeColor="accent6"/>
          <w:insideH w:val="nil"/>
        </w:tcBorders>
        <w:shd w:val="clear" w:color="auto" w:fill="62A39F" w:themeFill="accent6"/>
      </w:tcPr>
    </w:tblStylePr>
    <w:tblStylePr w:type="lastRow">
      <w:rPr>
        <w:b/>
        <w:bCs/>
      </w:rPr>
      <w:tblPr/>
      <w:tcPr>
        <w:tcBorders>
          <w:top w:val="double" w:sz="4" w:space="0" w:color="A0C7C5" w:themeColor="accent6" w:themeTint="99"/>
        </w:tcBorders>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styleId="ListTable5Dark">
    <w:name w:val="List Table 5 Dark"/>
    <w:basedOn w:val="TableNormal"/>
    <w:uiPriority w:val="50"/>
    <w:rsid w:val="00201B9D"/>
    <w:pPr>
      <w:spacing w:after="0"/>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201B9D"/>
    <w:pPr>
      <w:spacing w:after="0"/>
    </w:pPr>
    <w:rPr>
      <w:color w:val="FFFFFF" w:themeColor="background1"/>
    </w:rPr>
    <w:tblPr>
      <w:tblStyleRowBandSize w:val="1"/>
      <w:tblStyleColBandSize w:val="1"/>
      <w:tblBorders>
        <w:top w:val="single" w:sz="24" w:space="0" w:color="1CADE4" w:themeColor="accent1"/>
        <w:left w:val="single" w:sz="24" w:space="0" w:color="1CADE4" w:themeColor="accent1"/>
        <w:bottom w:val="single" w:sz="24" w:space="0" w:color="1CADE4" w:themeColor="accent1"/>
        <w:right w:val="single" w:sz="24" w:space="0" w:color="1CADE4" w:themeColor="accent1"/>
      </w:tblBorders>
    </w:tblPr>
    <w:tcPr>
      <w:shd w:val="clear" w:color="auto" w:fill="1CADE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201B9D"/>
    <w:pPr>
      <w:spacing w:after="0"/>
    </w:pPr>
    <w:rPr>
      <w:color w:val="FFFFFF" w:themeColor="background1"/>
    </w:rPr>
    <w:tblPr>
      <w:tblStyleRowBandSize w:val="1"/>
      <w:tblStyleColBandSize w:val="1"/>
      <w:tblBorders>
        <w:top w:val="single" w:sz="24" w:space="0" w:color="2683C6" w:themeColor="accent2"/>
        <w:left w:val="single" w:sz="24" w:space="0" w:color="2683C6" w:themeColor="accent2"/>
        <w:bottom w:val="single" w:sz="24" w:space="0" w:color="2683C6" w:themeColor="accent2"/>
        <w:right w:val="single" w:sz="24" w:space="0" w:color="2683C6" w:themeColor="accent2"/>
      </w:tblBorders>
    </w:tblPr>
    <w:tcPr>
      <w:shd w:val="clear" w:color="auto" w:fill="2683C6"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201B9D"/>
    <w:pPr>
      <w:spacing w:after="0"/>
    </w:pPr>
    <w:rPr>
      <w:color w:val="FFFFFF" w:themeColor="background1"/>
    </w:rPr>
    <w:tblPr>
      <w:tblStyleRowBandSize w:val="1"/>
      <w:tblStyleColBandSize w:val="1"/>
      <w:tblBorders>
        <w:top w:val="single" w:sz="24" w:space="0" w:color="27CED7" w:themeColor="accent3"/>
        <w:left w:val="single" w:sz="24" w:space="0" w:color="27CED7" w:themeColor="accent3"/>
        <w:bottom w:val="single" w:sz="24" w:space="0" w:color="27CED7" w:themeColor="accent3"/>
        <w:right w:val="single" w:sz="24" w:space="0" w:color="27CED7" w:themeColor="accent3"/>
      </w:tblBorders>
    </w:tblPr>
    <w:tcPr>
      <w:shd w:val="clear" w:color="auto" w:fill="27CED7"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201B9D"/>
    <w:pPr>
      <w:spacing w:after="0"/>
    </w:pPr>
    <w:rPr>
      <w:color w:val="FFFFFF" w:themeColor="background1"/>
    </w:rPr>
    <w:tblPr>
      <w:tblStyleRowBandSize w:val="1"/>
      <w:tblStyleColBandSize w:val="1"/>
      <w:tblBorders>
        <w:top w:val="single" w:sz="24" w:space="0" w:color="42BA97" w:themeColor="accent4"/>
        <w:left w:val="single" w:sz="24" w:space="0" w:color="42BA97" w:themeColor="accent4"/>
        <w:bottom w:val="single" w:sz="24" w:space="0" w:color="42BA97" w:themeColor="accent4"/>
        <w:right w:val="single" w:sz="24" w:space="0" w:color="42BA97" w:themeColor="accent4"/>
      </w:tblBorders>
    </w:tblPr>
    <w:tcPr>
      <w:shd w:val="clear" w:color="auto" w:fill="42BA9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201B9D"/>
    <w:pPr>
      <w:spacing w:after="0"/>
    </w:pPr>
    <w:rPr>
      <w:color w:val="FFFFFF" w:themeColor="background1"/>
    </w:rPr>
    <w:tblPr>
      <w:tblStyleRowBandSize w:val="1"/>
      <w:tblStyleColBandSize w:val="1"/>
      <w:tblBorders>
        <w:top w:val="single" w:sz="24" w:space="0" w:color="3E8853" w:themeColor="accent5"/>
        <w:left w:val="single" w:sz="24" w:space="0" w:color="3E8853" w:themeColor="accent5"/>
        <w:bottom w:val="single" w:sz="24" w:space="0" w:color="3E8853" w:themeColor="accent5"/>
        <w:right w:val="single" w:sz="24" w:space="0" w:color="3E8853" w:themeColor="accent5"/>
      </w:tblBorders>
    </w:tblPr>
    <w:tcPr>
      <w:shd w:val="clear" w:color="auto" w:fill="3E8853"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201B9D"/>
    <w:pPr>
      <w:spacing w:after="0"/>
    </w:pPr>
    <w:rPr>
      <w:color w:val="FFFFFF" w:themeColor="background1"/>
    </w:rPr>
    <w:tblPr>
      <w:tblStyleRowBandSize w:val="1"/>
      <w:tblStyleColBandSize w:val="1"/>
      <w:tblBorders>
        <w:top w:val="single" w:sz="24" w:space="0" w:color="62A39F" w:themeColor="accent6"/>
        <w:left w:val="single" w:sz="24" w:space="0" w:color="62A39F" w:themeColor="accent6"/>
        <w:bottom w:val="single" w:sz="24" w:space="0" w:color="62A39F" w:themeColor="accent6"/>
        <w:right w:val="single" w:sz="24" w:space="0" w:color="62A39F" w:themeColor="accent6"/>
      </w:tblBorders>
    </w:tblPr>
    <w:tcPr>
      <w:shd w:val="clear" w:color="auto" w:fill="62A39F"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201B9D"/>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201B9D"/>
    <w:pPr>
      <w:spacing w:after="0"/>
    </w:pPr>
    <w:rPr>
      <w:color w:val="1481AB" w:themeColor="accent1" w:themeShade="BF"/>
    </w:rPr>
    <w:tblPr>
      <w:tblStyleRowBandSize w:val="1"/>
      <w:tblStyleColBandSize w:val="1"/>
      <w:tblBorders>
        <w:top w:val="single" w:sz="4" w:space="0" w:color="1CADE4" w:themeColor="accent1"/>
        <w:bottom w:val="single" w:sz="4" w:space="0" w:color="1CADE4" w:themeColor="accent1"/>
      </w:tblBorders>
    </w:tblPr>
    <w:tblStylePr w:type="firstRow">
      <w:rPr>
        <w:b/>
        <w:bCs/>
      </w:rPr>
      <w:tblPr/>
      <w:tcPr>
        <w:tcBorders>
          <w:bottom w:val="single" w:sz="4" w:space="0" w:color="1CADE4" w:themeColor="accent1"/>
        </w:tcBorders>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ListTable6Colorful-Accent2">
    <w:name w:val="List Table 6 Colorful Accent 2"/>
    <w:basedOn w:val="TableNormal"/>
    <w:uiPriority w:val="51"/>
    <w:rsid w:val="00201B9D"/>
    <w:pPr>
      <w:spacing w:after="0"/>
    </w:pPr>
    <w:rPr>
      <w:color w:val="1C6194" w:themeColor="accent2" w:themeShade="BF"/>
    </w:rPr>
    <w:tblPr>
      <w:tblStyleRowBandSize w:val="1"/>
      <w:tblStyleColBandSize w:val="1"/>
      <w:tblBorders>
        <w:top w:val="single" w:sz="4" w:space="0" w:color="2683C6" w:themeColor="accent2"/>
        <w:bottom w:val="single" w:sz="4" w:space="0" w:color="2683C6" w:themeColor="accent2"/>
      </w:tblBorders>
    </w:tblPr>
    <w:tblStylePr w:type="firstRow">
      <w:rPr>
        <w:b/>
        <w:bCs/>
      </w:rPr>
      <w:tblPr/>
      <w:tcPr>
        <w:tcBorders>
          <w:bottom w:val="single" w:sz="4" w:space="0" w:color="2683C6" w:themeColor="accent2"/>
        </w:tcBorders>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ListTable6Colorful-Accent3">
    <w:name w:val="List Table 6 Colorful Accent 3"/>
    <w:basedOn w:val="TableNormal"/>
    <w:uiPriority w:val="51"/>
    <w:rsid w:val="00201B9D"/>
    <w:pPr>
      <w:spacing w:after="0"/>
    </w:pPr>
    <w:rPr>
      <w:color w:val="1D99A0" w:themeColor="accent3" w:themeShade="BF"/>
    </w:rPr>
    <w:tblPr>
      <w:tblStyleRowBandSize w:val="1"/>
      <w:tblStyleColBandSize w:val="1"/>
      <w:tblBorders>
        <w:top w:val="single" w:sz="4" w:space="0" w:color="27CED7" w:themeColor="accent3"/>
        <w:bottom w:val="single" w:sz="4" w:space="0" w:color="27CED7" w:themeColor="accent3"/>
      </w:tblBorders>
    </w:tblPr>
    <w:tblStylePr w:type="firstRow">
      <w:rPr>
        <w:b/>
        <w:bCs/>
      </w:rPr>
      <w:tblPr/>
      <w:tcPr>
        <w:tcBorders>
          <w:bottom w:val="single" w:sz="4" w:space="0" w:color="27CED7" w:themeColor="accent3"/>
        </w:tcBorders>
      </w:tcPr>
    </w:tblStylePr>
    <w:tblStylePr w:type="lastRow">
      <w:rPr>
        <w:b/>
        <w:bCs/>
      </w:rPr>
      <w:tblPr/>
      <w:tcPr>
        <w:tcBorders>
          <w:top w:val="double" w:sz="4" w:space="0" w:color="27CED7" w:themeColor="accent3"/>
        </w:tcBorders>
      </w:tc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table" w:styleId="ListTable6Colorful-Accent4">
    <w:name w:val="List Table 6 Colorful Accent 4"/>
    <w:basedOn w:val="TableNormal"/>
    <w:uiPriority w:val="51"/>
    <w:rsid w:val="00201B9D"/>
    <w:pPr>
      <w:spacing w:after="0"/>
    </w:pPr>
    <w:rPr>
      <w:color w:val="318B70" w:themeColor="accent4" w:themeShade="BF"/>
    </w:rPr>
    <w:tblPr>
      <w:tblStyleRowBandSize w:val="1"/>
      <w:tblStyleColBandSize w:val="1"/>
      <w:tblBorders>
        <w:top w:val="single" w:sz="4" w:space="0" w:color="42BA97" w:themeColor="accent4"/>
        <w:bottom w:val="single" w:sz="4" w:space="0" w:color="42BA97" w:themeColor="accent4"/>
      </w:tblBorders>
    </w:tblPr>
    <w:tblStylePr w:type="firstRow">
      <w:rPr>
        <w:b/>
        <w:bCs/>
      </w:rPr>
      <w:tblPr/>
      <w:tcPr>
        <w:tcBorders>
          <w:bottom w:val="single" w:sz="4" w:space="0" w:color="42BA97" w:themeColor="accent4"/>
        </w:tcBorders>
      </w:tcPr>
    </w:tblStylePr>
    <w:tblStylePr w:type="lastRow">
      <w:rPr>
        <w:b/>
        <w:bCs/>
      </w:rPr>
      <w:tblPr/>
      <w:tcPr>
        <w:tcBorders>
          <w:top w:val="double" w:sz="4" w:space="0" w:color="42BA97" w:themeColor="accent4"/>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ListTable6Colorful-Accent5">
    <w:name w:val="List Table 6 Colorful Accent 5"/>
    <w:basedOn w:val="TableNormal"/>
    <w:uiPriority w:val="51"/>
    <w:rsid w:val="00201B9D"/>
    <w:pPr>
      <w:spacing w:after="0"/>
    </w:pPr>
    <w:rPr>
      <w:color w:val="2E653E" w:themeColor="accent5" w:themeShade="BF"/>
    </w:rPr>
    <w:tblPr>
      <w:tblStyleRowBandSize w:val="1"/>
      <w:tblStyleColBandSize w:val="1"/>
      <w:tblBorders>
        <w:top w:val="single" w:sz="4" w:space="0" w:color="3E8853" w:themeColor="accent5"/>
        <w:bottom w:val="single" w:sz="4" w:space="0" w:color="3E8853" w:themeColor="accent5"/>
      </w:tblBorders>
    </w:tblPr>
    <w:tblStylePr w:type="firstRow">
      <w:rPr>
        <w:b/>
        <w:bCs/>
      </w:rPr>
      <w:tblPr/>
      <w:tcPr>
        <w:tcBorders>
          <w:bottom w:val="single" w:sz="4" w:space="0" w:color="3E8853" w:themeColor="accent5"/>
        </w:tcBorders>
      </w:tcPr>
    </w:tblStylePr>
    <w:tblStylePr w:type="lastRow">
      <w:rPr>
        <w:b/>
        <w:bCs/>
      </w:rPr>
      <w:tblPr/>
      <w:tcPr>
        <w:tcBorders>
          <w:top w:val="double" w:sz="4" w:space="0" w:color="3E8853" w:themeColor="accent5"/>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styleId="ListTable6Colorful-Accent6">
    <w:name w:val="List Table 6 Colorful Accent 6"/>
    <w:basedOn w:val="TableNormal"/>
    <w:uiPriority w:val="51"/>
    <w:rsid w:val="00201B9D"/>
    <w:pPr>
      <w:spacing w:after="0"/>
    </w:pPr>
    <w:rPr>
      <w:color w:val="487B77" w:themeColor="accent6" w:themeShade="BF"/>
    </w:rPr>
    <w:tblPr>
      <w:tblStyleRowBandSize w:val="1"/>
      <w:tblStyleColBandSize w:val="1"/>
      <w:tblBorders>
        <w:top w:val="single" w:sz="4" w:space="0" w:color="62A39F" w:themeColor="accent6"/>
        <w:bottom w:val="single" w:sz="4" w:space="0" w:color="62A39F" w:themeColor="accent6"/>
      </w:tblBorders>
    </w:tblPr>
    <w:tblStylePr w:type="firstRow">
      <w:rPr>
        <w:b/>
        <w:bCs/>
      </w:rPr>
      <w:tblPr/>
      <w:tcPr>
        <w:tcBorders>
          <w:bottom w:val="single" w:sz="4" w:space="0" w:color="62A39F" w:themeColor="accent6"/>
        </w:tcBorders>
      </w:tcPr>
    </w:tblStylePr>
    <w:tblStylePr w:type="lastRow">
      <w:rPr>
        <w:b/>
        <w:bCs/>
      </w:rPr>
      <w:tblPr/>
      <w:tcPr>
        <w:tcBorders>
          <w:top w:val="double" w:sz="4" w:space="0" w:color="62A39F" w:themeColor="accent6"/>
        </w:tcBorders>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styleId="ListTable7Colorful">
    <w:name w:val="List Table 7 Colorful"/>
    <w:basedOn w:val="TableNormal"/>
    <w:uiPriority w:val="52"/>
    <w:rsid w:val="00201B9D"/>
    <w:pPr>
      <w:spacing w:after="0"/>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201B9D"/>
    <w:pPr>
      <w:spacing w:after="0"/>
    </w:pPr>
    <w:rPr>
      <w:color w:val="1481A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CADE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CADE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CADE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CADE4" w:themeColor="accent1"/>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201B9D"/>
    <w:pPr>
      <w:spacing w:after="0"/>
    </w:pPr>
    <w:rPr>
      <w:color w:val="1C619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683C6"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683C6"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683C6"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683C6" w:themeColor="accent2"/>
        </w:tcBorders>
        <w:shd w:val="clear" w:color="auto" w:fill="FFFFFF" w:themeFill="background1"/>
      </w:tcPr>
    </w:tblStylePr>
    <w:tblStylePr w:type="band1Vert">
      <w:tblPr/>
      <w:tcPr>
        <w:shd w:val="clear" w:color="auto" w:fill="D0E6F6" w:themeFill="accent2" w:themeFillTint="33"/>
      </w:tcPr>
    </w:tblStylePr>
    <w:tblStylePr w:type="band1Horz">
      <w:tblPr/>
      <w:tcPr>
        <w:shd w:val="clear" w:color="auto" w:fill="D0E6F6"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201B9D"/>
    <w:pPr>
      <w:spacing w:after="0"/>
    </w:pPr>
    <w:rPr>
      <w:color w:val="1D99A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7CED7"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7CED7"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7CED7"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7CED7" w:themeColor="accent3"/>
        </w:tcBorders>
        <w:shd w:val="clear" w:color="auto" w:fill="FFFFFF" w:themeFill="background1"/>
      </w:tcPr>
    </w:tblStylePr>
    <w:tblStylePr w:type="band1Vert">
      <w:tblPr/>
      <w:tcPr>
        <w:shd w:val="clear" w:color="auto" w:fill="D3F5F7" w:themeFill="accent3" w:themeFillTint="33"/>
      </w:tcPr>
    </w:tblStylePr>
    <w:tblStylePr w:type="band1Horz">
      <w:tblPr/>
      <w:tcPr>
        <w:shd w:val="clear" w:color="auto" w:fill="D3F5F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201B9D"/>
    <w:pPr>
      <w:spacing w:after="0"/>
    </w:pPr>
    <w:rPr>
      <w:color w:val="318B7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2BA9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2BA9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2BA9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2BA97" w:themeColor="accent4"/>
        </w:tcBorders>
        <w:shd w:val="clear" w:color="auto" w:fill="FFFFFF" w:themeFill="background1"/>
      </w:tcPr>
    </w:tblStylePr>
    <w:tblStylePr w:type="band1Vert">
      <w:tblPr/>
      <w:tcPr>
        <w:shd w:val="clear" w:color="auto" w:fill="D8F1EA" w:themeFill="accent4" w:themeFillTint="33"/>
      </w:tcPr>
    </w:tblStylePr>
    <w:tblStylePr w:type="band1Horz">
      <w:tblPr/>
      <w:tcPr>
        <w:shd w:val="clear" w:color="auto" w:fill="D8F1EA"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201B9D"/>
    <w:pPr>
      <w:spacing w:after="0"/>
    </w:pPr>
    <w:rPr>
      <w:color w:val="2E653E"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E8853"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E8853"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E8853"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E8853" w:themeColor="accent5"/>
        </w:tcBorders>
        <w:shd w:val="clear" w:color="auto" w:fill="FFFFFF" w:themeFill="background1"/>
      </w:tcPr>
    </w:tblStylePr>
    <w:tblStylePr w:type="band1Vert">
      <w:tblPr/>
      <w:tcPr>
        <w:shd w:val="clear" w:color="auto" w:fill="D3EBDA" w:themeFill="accent5" w:themeFillTint="33"/>
      </w:tcPr>
    </w:tblStylePr>
    <w:tblStylePr w:type="band1Horz">
      <w:tblPr/>
      <w:tcPr>
        <w:shd w:val="clear" w:color="auto" w:fill="D3EBDA"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201B9D"/>
    <w:pPr>
      <w:spacing w:after="0"/>
    </w:pPr>
    <w:rPr>
      <w:color w:val="487B77"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2A39F"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2A39F"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2A39F"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2A39F" w:themeColor="accent6"/>
        </w:tcBorders>
        <w:shd w:val="clear" w:color="auto" w:fill="FFFFFF" w:themeFill="background1"/>
      </w:tcPr>
    </w:tblStylePr>
    <w:tblStylePr w:type="band1Vert">
      <w:tblPr/>
      <w:tcPr>
        <w:shd w:val="clear" w:color="auto" w:fill="DFECEB" w:themeFill="accent6" w:themeFillTint="33"/>
      </w:tcPr>
    </w:tblStylePr>
    <w:tblStylePr w:type="band1Horz">
      <w:tblPr/>
      <w:tcPr>
        <w:shd w:val="clear" w:color="auto" w:fill="DFECE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rsid w:val="00201B9D"/>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F21BA3"/>
    <w:rPr>
      <w:rFonts w:ascii="Consolas" w:hAnsi="Consolas"/>
      <w:szCs w:val="20"/>
    </w:rPr>
  </w:style>
  <w:style w:type="table" w:styleId="MediumGrid1">
    <w:name w:val="Medium Grid 1"/>
    <w:basedOn w:val="TableNormal"/>
    <w:uiPriority w:val="67"/>
    <w:semiHidden/>
    <w:unhideWhenUsed/>
    <w:rsid w:val="00201B9D"/>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201B9D"/>
    <w:pPr>
      <w:spacing w:after="0"/>
    </w:pPr>
    <w:tblPr>
      <w:tblStyleRowBandSize w:val="1"/>
      <w:tblStyleColBandSize w:val="1"/>
      <w:tblBorders>
        <w:top w:val="single" w:sz="8" w:space="0" w:color="54C1EA" w:themeColor="accent1" w:themeTint="BF"/>
        <w:left w:val="single" w:sz="8" w:space="0" w:color="54C1EA" w:themeColor="accent1" w:themeTint="BF"/>
        <w:bottom w:val="single" w:sz="8" w:space="0" w:color="54C1EA" w:themeColor="accent1" w:themeTint="BF"/>
        <w:right w:val="single" w:sz="8" w:space="0" w:color="54C1EA" w:themeColor="accent1" w:themeTint="BF"/>
        <w:insideH w:val="single" w:sz="8" w:space="0" w:color="54C1EA" w:themeColor="accent1" w:themeTint="BF"/>
        <w:insideV w:val="single" w:sz="8" w:space="0" w:color="54C1EA" w:themeColor="accent1" w:themeTint="BF"/>
      </w:tblBorders>
    </w:tblPr>
    <w:tcPr>
      <w:shd w:val="clear" w:color="auto" w:fill="C6EAF8" w:themeFill="accent1" w:themeFillTint="3F"/>
    </w:tcPr>
    <w:tblStylePr w:type="firstRow">
      <w:rPr>
        <w:b/>
        <w:bCs/>
      </w:rPr>
    </w:tblStylePr>
    <w:tblStylePr w:type="lastRow">
      <w:rPr>
        <w:b/>
        <w:bCs/>
      </w:rPr>
      <w:tblPr/>
      <w:tcPr>
        <w:tcBorders>
          <w:top w:val="single" w:sz="18" w:space="0" w:color="54C1EA" w:themeColor="accent1" w:themeTint="BF"/>
        </w:tcBorders>
      </w:tcPr>
    </w:tblStylePr>
    <w:tblStylePr w:type="firstCol">
      <w:rPr>
        <w:b/>
        <w:bCs/>
      </w:rPr>
    </w:tblStylePr>
    <w:tblStylePr w:type="lastCol">
      <w:rPr>
        <w:b/>
        <w:bCs/>
      </w:rPr>
    </w:tblStylePr>
    <w:tblStylePr w:type="band1Vert">
      <w:tblPr/>
      <w:tcPr>
        <w:shd w:val="clear" w:color="auto" w:fill="8DD5F1" w:themeFill="accent1" w:themeFillTint="7F"/>
      </w:tcPr>
    </w:tblStylePr>
    <w:tblStylePr w:type="band1Horz">
      <w:tblPr/>
      <w:tcPr>
        <w:shd w:val="clear" w:color="auto" w:fill="8DD5F1" w:themeFill="accent1" w:themeFillTint="7F"/>
      </w:tcPr>
    </w:tblStylePr>
  </w:style>
  <w:style w:type="table" w:styleId="MediumGrid1-Accent2">
    <w:name w:val="Medium Grid 1 Accent 2"/>
    <w:basedOn w:val="TableNormal"/>
    <w:uiPriority w:val="67"/>
    <w:semiHidden/>
    <w:unhideWhenUsed/>
    <w:rsid w:val="00201B9D"/>
    <w:pPr>
      <w:spacing w:after="0"/>
    </w:pPr>
    <w:tblPr>
      <w:tblStyleRowBandSize w:val="1"/>
      <w:tblStyleColBandSize w:val="1"/>
      <w:tblBorders>
        <w:top w:val="single" w:sz="8" w:space="0" w:color="52A3DE" w:themeColor="accent2" w:themeTint="BF"/>
        <w:left w:val="single" w:sz="8" w:space="0" w:color="52A3DE" w:themeColor="accent2" w:themeTint="BF"/>
        <w:bottom w:val="single" w:sz="8" w:space="0" w:color="52A3DE" w:themeColor="accent2" w:themeTint="BF"/>
        <w:right w:val="single" w:sz="8" w:space="0" w:color="52A3DE" w:themeColor="accent2" w:themeTint="BF"/>
        <w:insideH w:val="single" w:sz="8" w:space="0" w:color="52A3DE" w:themeColor="accent2" w:themeTint="BF"/>
        <w:insideV w:val="single" w:sz="8" w:space="0" w:color="52A3DE" w:themeColor="accent2" w:themeTint="BF"/>
      </w:tblBorders>
    </w:tblPr>
    <w:tcPr>
      <w:shd w:val="clear" w:color="auto" w:fill="C5E0F4" w:themeFill="accent2" w:themeFillTint="3F"/>
    </w:tcPr>
    <w:tblStylePr w:type="firstRow">
      <w:rPr>
        <w:b/>
        <w:bCs/>
      </w:rPr>
    </w:tblStylePr>
    <w:tblStylePr w:type="lastRow">
      <w:rPr>
        <w:b/>
        <w:bCs/>
      </w:rPr>
      <w:tblPr/>
      <w:tcPr>
        <w:tcBorders>
          <w:top w:val="single" w:sz="18" w:space="0" w:color="52A3DE" w:themeColor="accent2" w:themeTint="BF"/>
        </w:tcBorders>
      </w:tcPr>
    </w:tblStylePr>
    <w:tblStylePr w:type="firstCol">
      <w:rPr>
        <w:b/>
        <w:bCs/>
      </w:rPr>
    </w:tblStylePr>
    <w:tblStylePr w:type="lastCol">
      <w:rPr>
        <w:b/>
        <w:bCs/>
      </w:rPr>
    </w:tblStylePr>
    <w:tblStylePr w:type="band1Vert">
      <w:tblPr/>
      <w:tcPr>
        <w:shd w:val="clear" w:color="auto" w:fill="8CC2E9" w:themeFill="accent2" w:themeFillTint="7F"/>
      </w:tcPr>
    </w:tblStylePr>
    <w:tblStylePr w:type="band1Horz">
      <w:tblPr/>
      <w:tcPr>
        <w:shd w:val="clear" w:color="auto" w:fill="8CC2E9" w:themeFill="accent2" w:themeFillTint="7F"/>
      </w:tcPr>
    </w:tblStylePr>
  </w:style>
  <w:style w:type="table" w:styleId="MediumGrid1-Accent3">
    <w:name w:val="Medium Grid 1 Accent 3"/>
    <w:basedOn w:val="TableNormal"/>
    <w:uiPriority w:val="67"/>
    <w:semiHidden/>
    <w:unhideWhenUsed/>
    <w:rsid w:val="00201B9D"/>
    <w:pPr>
      <w:spacing w:after="0"/>
    </w:pPr>
    <w:tblPr>
      <w:tblStyleRowBandSize w:val="1"/>
      <w:tblStyleColBandSize w:val="1"/>
      <w:tblBorders>
        <w:top w:val="single" w:sz="8" w:space="0" w:color="5CDAE1" w:themeColor="accent3" w:themeTint="BF"/>
        <w:left w:val="single" w:sz="8" w:space="0" w:color="5CDAE1" w:themeColor="accent3" w:themeTint="BF"/>
        <w:bottom w:val="single" w:sz="8" w:space="0" w:color="5CDAE1" w:themeColor="accent3" w:themeTint="BF"/>
        <w:right w:val="single" w:sz="8" w:space="0" w:color="5CDAE1" w:themeColor="accent3" w:themeTint="BF"/>
        <w:insideH w:val="single" w:sz="8" w:space="0" w:color="5CDAE1" w:themeColor="accent3" w:themeTint="BF"/>
        <w:insideV w:val="single" w:sz="8" w:space="0" w:color="5CDAE1" w:themeColor="accent3" w:themeTint="BF"/>
      </w:tblBorders>
    </w:tblPr>
    <w:tcPr>
      <w:shd w:val="clear" w:color="auto" w:fill="C9F2F5" w:themeFill="accent3" w:themeFillTint="3F"/>
    </w:tcPr>
    <w:tblStylePr w:type="firstRow">
      <w:rPr>
        <w:b/>
        <w:bCs/>
      </w:rPr>
    </w:tblStylePr>
    <w:tblStylePr w:type="lastRow">
      <w:rPr>
        <w:b/>
        <w:bCs/>
      </w:rPr>
      <w:tblPr/>
      <w:tcPr>
        <w:tcBorders>
          <w:top w:val="single" w:sz="18" w:space="0" w:color="5CDAE1" w:themeColor="accent3" w:themeTint="BF"/>
        </w:tcBorders>
      </w:tcPr>
    </w:tblStylePr>
    <w:tblStylePr w:type="firstCol">
      <w:rPr>
        <w:b/>
        <w:bCs/>
      </w:rPr>
    </w:tblStylePr>
    <w:tblStylePr w:type="lastCol">
      <w:rPr>
        <w:b/>
        <w:bCs/>
      </w:rPr>
    </w:tblStylePr>
    <w:tblStylePr w:type="band1Vert">
      <w:tblPr/>
      <w:tcPr>
        <w:shd w:val="clear" w:color="auto" w:fill="92E6EB" w:themeFill="accent3" w:themeFillTint="7F"/>
      </w:tcPr>
    </w:tblStylePr>
    <w:tblStylePr w:type="band1Horz">
      <w:tblPr/>
      <w:tcPr>
        <w:shd w:val="clear" w:color="auto" w:fill="92E6EB" w:themeFill="accent3" w:themeFillTint="7F"/>
      </w:tcPr>
    </w:tblStylePr>
  </w:style>
  <w:style w:type="table" w:styleId="MediumGrid1-Accent4">
    <w:name w:val="Medium Grid 1 Accent 4"/>
    <w:basedOn w:val="TableNormal"/>
    <w:uiPriority w:val="67"/>
    <w:semiHidden/>
    <w:unhideWhenUsed/>
    <w:rsid w:val="00201B9D"/>
    <w:pPr>
      <w:spacing w:after="0"/>
    </w:pPr>
    <w:tblPr>
      <w:tblStyleRowBandSize w:val="1"/>
      <w:tblStyleColBandSize w:val="1"/>
      <w:tblBorders>
        <w:top w:val="single" w:sz="8" w:space="0" w:color="70CCB1" w:themeColor="accent4" w:themeTint="BF"/>
        <w:left w:val="single" w:sz="8" w:space="0" w:color="70CCB1" w:themeColor="accent4" w:themeTint="BF"/>
        <w:bottom w:val="single" w:sz="8" w:space="0" w:color="70CCB1" w:themeColor="accent4" w:themeTint="BF"/>
        <w:right w:val="single" w:sz="8" w:space="0" w:color="70CCB1" w:themeColor="accent4" w:themeTint="BF"/>
        <w:insideH w:val="single" w:sz="8" w:space="0" w:color="70CCB1" w:themeColor="accent4" w:themeTint="BF"/>
        <w:insideV w:val="single" w:sz="8" w:space="0" w:color="70CCB1" w:themeColor="accent4" w:themeTint="BF"/>
      </w:tblBorders>
    </w:tblPr>
    <w:tcPr>
      <w:shd w:val="clear" w:color="auto" w:fill="CFEEE5" w:themeFill="accent4" w:themeFillTint="3F"/>
    </w:tcPr>
    <w:tblStylePr w:type="firstRow">
      <w:rPr>
        <w:b/>
        <w:bCs/>
      </w:rPr>
    </w:tblStylePr>
    <w:tblStylePr w:type="lastRow">
      <w:rPr>
        <w:b/>
        <w:bCs/>
      </w:rPr>
      <w:tblPr/>
      <w:tcPr>
        <w:tcBorders>
          <w:top w:val="single" w:sz="18" w:space="0" w:color="70CCB1" w:themeColor="accent4" w:themeTint="BF"/>
        </w:tcBorders>
      </w:tcPr>
    </w:tblStylePr>
    <w:tblStylePr w:type="firstCol">
      <w:rPr>
        <w:b/>
        <w:bCs/>
      </w:rPr>
    </w:tblStylePr>
    <w:tblStylePr w:type="lastCol">
      <w:rPr>
        <w:b/>
        <w:bCs/>
      </w:rPr>
    </w:tblStylePr>
    <w:tblStylePr w:type="band1Vert">
      <w:tblPr/>
      <w:tcPr>
        <w:shd w:val="clear" w:color="auto" w:fill="A0DDCB" w:themeFill="accent4" w:themeFillTint="7F"/>
      </w:tcPr>
    </w:tblStylePr>
    <w:tblStylePr w:type="band1Horz">
      <w:tblPr/>
      <w:tcPr>
        <w:shd w:val="clear" w:color="auto" w:fill="A0DDCB" w:themeFill="accent4" w:themeFillTint="7F"/>
      </w:tcPr>
    </w:tblStylePr>
  </w:style>
  <w:style w:type="table" w:styleId="MediumGrid1-Accent5">
    <w:name w:val="Medium Grid 1 Accent 5"/>
    <w:basedOn w:val="TableNormal"/>
    <w:uiPriority w:val="67"/>
    <w:semiHidden/>
    <w:unhideWhenUsed/>
    <w:rsid w:val="00201B9D"/>
    <w:pPr>
      <w:spacing w:after="0"/>
    </w:pPr>
    <w:tblPr>
      <w:tblStyleRowBandSize w:val="1"/>
      <w:tblStyleColBandSize w:val="1"/>
      <w:tblBorders>
        <w:top w:val="single" w:sz="8" w:space="0" w:color="5EB576" w:themeColor="accent5" w:themeTint="BF"/>
        <w:left w:val="single" w:sz="8" w:space="0" w:color="5EB576" w:themeColor="accent5" w:themeTint="BF"/>
        <w:bottom w:val="single" w:sz="8" w:space="0" w:color="5EB576" w:themeColor="accent5" w:themeTint="BF"/>
        <w:right w:val="single" w:sz="8" w:space="0" w:color="5EB576" w:themeColor="accent5" w:themeTint="BF"/>
        <w:insideH w:val="single" w:sz="8" w:space="0" w:color="5EB576" w:themeColor="accent5" w:themeTint="BF"/>
        <w:insideV w:val="single" w:sz="8" w:space="0" w:color="5EB576" w:themeColor="accent5" w:themeTint="BF"/>
      </w:tblBorders>
    </w:tblPr>
    <w:tcPr>
      <w:shd w:val="clear" w:color="auto" w:fill="C9E6D2" w:themeFill="accent5" w:themeFillTint="3F"/>
    </w:tcPr>
    <w:tblStylePr w:type="firstRow">
      <w:rPr>
        <w:b/>
        <w:bCs/>
      </w:rPr>
    </w:tblStylePr>
    <w:tblStylePr w:type="lastRow">
      <w:rPr>
        <w:b/>
        <w:bCs/>
      </w:rPr>
      <w:tblPr/>
      <w:tcPr>
        <w:tcBorders>
          <w:top w:val="single" w:sz="18" w:space="0" w:color="5EB576" w:themeColor="accent5" w:themeTint="BF"/>
        </w:tcBorders>
      </w:tcPr>
    </w:tblStylePr>
    <w:tblStylePr w:type="firstCol">
      <w:rPr>
        <w:b/>
        <w:bCs/>
      </w:rPr>
    </w:tblStylePr>
    <w:tblStylePr w:type="lastCol">
      <w:rPr>
        <w:b/>
        <w:bCs/>
      </w:rPr>
    </w:tblStylePr>
    <w:tblStylePr w:type="band1Vert">
      <w:tblPr/>
      <w:tcPr>
        <w:shd w:val="clear" w:color="auto" w:fill="94CEA4" w:themeFill="accent5" w:themeFillTint="7F"/>
      </w:tcPr>
    </w:tblStylePr>
    <w:tblStylePr w:type="band1Horz">
      <w:tblPr/>
      <w:tcPr>
        <w:shd w:val="clear" w:color="auto" w:fill="94CEA4" w:themeFill="accent5" w:themeFillTint="7F"/>
      </w:tcPr>
    </w:tblStylePr>
  </w:style>
  <w:style w:type="table" w:styleId="MediumGrid1-Accent6">
    <w:name w:val="Medium Grid 1 Accent 6"/>
    <w:basedOn w:val="TableNormal"/>
    <w:uiPriority w:val="67"/>
    <w:semiHidden/>
    <w:unhideWhenUsed/>
    <w:rsid w:val="00201B9D"/>
    <w:pPr>
      <w:spacing w:after="0"/>
    </w:pPr>
    <w:tblPr>
      <w:tblStyleRowBandSize w:val="1"/>
      <w:tblStyleColBandSize w:val="1"/>
      <w:tblBorders>
        <w:top w:val="single" w:sz="8" w:space="0" w:color="89BAB7" w:themeColor="accent6" w:themeTint="BF"/>
        <w:left w:val="single" w:sz="8" w:space="0" w:color="89BAB7" w:themeColor="accent6" w:themeTint="BF"/>
        <w:bottom w:val="single" w:sz="8" w:space="0" w:color="89BAB7" w:themeColor="accent6" w:themeTint="BF"/>
        <w:right w:val="single" w:sz="8" w:space="0" w:color="89BAB7" w:themeColor="accent6" w:themeTint="BF"/>
        <w:insideH w:val="single" w:sz="8" w:space="0" w:color="89BAB7" w:themeColor="accent6" w:themeTint="BF"/>
        <w:insideV w:val="single" w:sz="8" w:space="0" w:color="89BAB7" w:themeColor="accent6" w:themeTint="BF"/>
      </w:tblBorders>
    </w:tblPr>
    <w:tcPr>
      <w:shd w:val="clear" w:color="auto" w:fill="D8E8E7" w:themeFill="accent6" w:themeFillTint="3F"/>
    </w:tcPr>
    <w:tblStylePr w:type="firstRow">
      <w:rPr>
        <w:b/>
        <w:bCs/>
      </w:rPr>
    </w:tblStylePr>
    <w:tblStylePr w:type="lastRow">
      <w:rPr>
        <w:b/>
        <w:bCs/>
      </w:rPr>
      <w:tblPr/>
      <w:tcPr>
        <w:tcBorders>
          <w:top w:val="single" w:sz="18" w:space="0" w:color="89BAB7" w:themeColor="accent6" w:themeTint="BF"/>
        </w:tcBorders>
      </w:tcPr>
    </w:tblStylePr>
    <w:tblStylePr w:type="firstCol">
      <w:rPr>
        <w:b/>
        <w:bCs/>
      </w:rPr>
    </w:tblStylePr>
    <w:tblStylePr w:type="lastCol">
      <w:rPr>
        <w:b/>
        <w:bCs/>
      </w:rPr>
    </w:tblStylePr>
    <w:tblStylePr w:type="band1Vert">
      <w:tblPr/>
      <w:tcPr>
        <w:shd w:val="clear" w:color="auto" w:fill="B0D1CF" w:themeFill="accent6" w:themeFillTint="7F"/>
      </w:tcPr>
    </w:tblStylePr>
    <w:tblStylePr w:type="band1Horz">
      <w:tblPr/>
      <w:tcPr>
        <w:shd w:val="clear" w:color="auto" w:fill="B0D1CF" w:themeFill="accent6" w:themeFillTint="7F"/>
      </w:tcPr>
    </w:tblStylePr>
  </w:style>
  <w:style w:type="table" w:styleId="MediumGrid2">
    <w:name w:val="Medium Grid 2"/>
    <w:basedOn w:val="TableNormal"/>
    <w:uiPriority w:val="68"/>
    <w:semiHidden/>
    <w:unhideWhenUsed/>
    <w:rsid w:val="00201B9D"/>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201B9D"/>
    <w:pPr>
      <w:spacing w:after="0"/>
    </w:pPr>
    <w:rPr>
      <w:rFonts w:asciiTheme="majorHAnsi" w:eastAsiaTheme="majorEastAsia" w:hAnsiTheme="majorHAnsi" w:cstheme="majorBidi"/>
      <w:color w:val="000000" w:themeColor="text1"/>
    </w:rPr>
    <w:tblPr>
      <w:tblStyleRowBandSize w:val="1"/>
      <w:tblStyleColBandSize w:val="1"/>
      <w:tblBorders>
        <w:top w:val="single" w:sz="8" w:space="0" w:color="1CADE4" w:themeColor="accent1"/>
        <w:left w:val="single" w:sz="8" w:space="0" w:color="1CADE4" w:themeColor="accent1"/>
        <w:bottom w:val="single" w:sz="8" w:space="0" w:color="1CADE4" w:themeColor="accent1"/>
        <w:right w:val="single" w:sz="8" w:space="0" w:color="1CADE4" w:themeColor="accent1"/>
        <w:insideH w:val="single" w:sz="8" w:space="0" w:color="1CADE4" w:themeColor="accent1"/>
        <w:insideV w:val="single" w:sz="8" w:space="0" w:color="1CADE4" w:themeColor="accent1"/>
      </w:tblBorders>
    </w:tblPr>
    <w:tcPr>
      <w:shd w:val="clear" w:color="auto" w:fill="C6EAF8" w:themeFill="accent1" w:themeFillTint="3F"/>
    </w:tcPr>
    <w:tblStylePr w:type="firstRow">
      <w:rPr>
        <w:b/>
        <w:bCs/>
        <w:color w:val="000000" w:themeColor="text1"/>
      </w:rPr>
      <w:tblPr/>
      <w:tcPr>
        <w:shd w:val="clear" w:color="auto" w:fill="E8F6FC"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1EEF9" w:themeFill="accent1" w:themeFillTint="33"/>
      </w:tcPr>
    </w:tblStylePr>
    <w:tblStylePr w:type="band1Vert">
      <w:tblPr/>
      <w:tcPr>
        <w:shd w:val="clear" w:color="auto" w:fill="8DD5F1" w:themeFill="accent1" w:themeFillTint="7F"/>
      </w:tcPr>
    </w:tblStylePr>
    <w:tblStylePr w:type="band1Horz">
      <w:tblPr/>
      <w:tcPr>
        <w:tcBorders>
          <w:insideH w:val="single" w:sz="6" w:space="0" w:color="1CADE4" w:themeColor="accent1"/>
          <w:insideV w:val="single" w:sz="6" w:space="0" w:color="1CADE4" w:themeColor="accent1"/>
        </w:tcBorders>
        <w:shd w:val="clear" w:color="auto" w:fill="8DD5F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201B9D"/>
    <w:pPr>
      <w:spacing w:after="0"/>
    </w:pPr>
    <w:rPr>
      <w:rFonts w:asciiTheme="majorHAnsi" w:eastAsiaTheme="majorEastAsia" w:hAnsiTheme="majorHAnsi" w:cstheme="majorBidi"/>
      <w:color w:val="000000" w:themeColor="text1"/>
    </w:rPr>
    <w:tblPr>
      <w:tblStyleRowBandSize w:val="1"/>
      <w:tblStyleColBandSize w:val="1"/>
      <w:tblBorders>
        <w:top w:val="single" w:sz="8" w:space="0" w:color="2683C6" w:themeColor="accent2"/>
        <w:left w:val="single" w:sz="8" w:space="0" w:color="2683C6" w:themeColor="accent2"/>
        <w:bottom w:val="single" w:sz="8" w:space="0" w:color="2683C6" w:themeColor="accent2"/>
        <w:right w:val="single" w:sz="8" w:space="0" w:color="2683C6" w:themeColor="accent2"/>
        <w:insideH w:val="single" w:sz="8" w:space="0" w:color="2683C6" w:themeColor="accent2"/>
        <w:insideV w:val="single" w:sz="8" w:space="0" w:color="2683C6" w:themeColor="accent2"/>
      </w:tblBorders>
    </w:tblPr>
    <w:tcPr>
      <w:shd w:val="clear" w:color="auto" w:fill="C5E0F4" w:themeFill="accent2" w:themeFillTint="3F"/>
    </w:tcPr>
    <w:tblStylePr w:type="firstRow">
      <w:rPr>
        <w:b/>
        <w:bCs/>
        <w:color w:val="000000" w:themeColor="text1"/>
      </w:rPr>
      <w:tblPr/>
      <w:tcPr>
        <w:shd w:val="clear" w:color="auto" w:fill="E8F2F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0E6F6" w:themeFill="accent2" w:themeFillTint="33"/>
      </w:tcPr>
    </w:tblStylePr>
    <w:tblStylePr w:type="band1Vert">
      <w:tblPr/>
      <w:tcPr>
        <w:shd w:val="clear" w:color="auto" w:fill="8CC2E9" w:themeFill="accent2" w:themeFillTint="7F"/>
      </w:tcPr>
    </w:tblStylePr>
    <w:tblStylePr w:type="band1Horz">
      <w:tblPr/>
      <w:tcPr>
        <w:tcBorders>
          <w:insideH w:val="single" w:sz="6" w:space="0" w:color="2683C6" w:themeColor="accent2"/>
          <w:insideV w:val="single" w:sz="6" w:space="0" w:color="2683C6" w:themeColor="accent2"/>
        </w:tcBorders>
        <w:shd w:val="clear" w:color="auto" w:fill="8CC2E9"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201B9D"/>
    <w:pPr>
      <w:spacing w:after="0"/>
    </w:pPr>
    <w:rPr>
      <w:rFonts w:asciiTheme="majorHAnsi" w:eastAsiaTheme="majorEastAsia" w:hAnsiTheme="majorHAnsi" w:cstheme="majorBidi"/>
      <w:color w:val="000000" w:themeColor="text1"/>
    </w:rPr>
    <w:tblPr>
      <w:tblStyleRowBandSize w:val="1"/>
      <w:tblStyleColBandSize w:val="1"/>
      <w:tblBorders>
        <w:top w:val="single" w:sz="8" w:space="0" w:color="27CED7" w:themeColor="accent3"/>
        <w:left w:val="single" w:sz="8" w:space="0" w:color="27CED7" w:themeColor="accent3"/>
        <w:bottom w:val="single" w:sz="8" w:space="0" w:color="27CED7" w:themeColor="accent3"/>
        <w:right w:val="single" w:sz="8" w:space="0" w:color="27CED7" w:themeColor="accent3"/>
        <w:insideH w:val="single" w:sz="8" w:space="0" w:color="27CED7" w:themeColor="accent3"/>
        <w:insideV w:val="single" w:sz="8" w:space="0" w:color="27CED7" w:themeColor="accent3"/>
      </w:tblBorders>
    </w:tblPr>
    <w:tcPr>
      <w:shd w:val="clear" w:color="auto" w:fill="C9F2F5" w:themeFill="accent3" w:themeFillTint="3F"/>
    </w:tcPr>
    <w:tblStylePr w:type="firstRow">
      <w:rPr>
        <w:b/>
        <w:bCs/>
        <w:color w:val="000000" w:themeColor="text1"/>
      </w:rPr>
      <w:tblPr/>
      <w:tcPr>
        <w:shd w:val="clear" w:color="auto" w:fill="E9FA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3F5F7" w:themeFill="accent3" w:themeFillTint="33"/>
      </w:tcPr>
    </w:tblStylePr>
    <w:tblStylePr w:type="band1Vert">
      <w:tblPr/>
      <w:tcPr>
        <w:shd w:val="clear" w:color="auto" w:fill="92E6EB" w:themeFill="accent3" w:themeFillTint="7F"/>
      </w:tcPr>
    </w:tblStylePr>
    <w:tblStylePr w:type="band1Horz">
      <w:tblPr/>
      <w:tcPr>
        <w:tcBorders>
          <w:insideH w:val="single" w:sz="6" w:space="0" w:color="27CED7" w:themeColor="accent3"/>
          <w:insideV w:val="single" w:sz="6" w:space="0" w:color="27CED7" w:themeColor="accent3"/>
        </w:tcBorders>
        <w:shd w:val="clear" w:color="auto" w:fill="92E6E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201B9D"/>
    <w:pPr>
      <w:spacing w:after="0"/>
    </w:pPr>
    <w:rPr>
      <w:rFonts w:asciiTheme="majorHAnsi" w:eastAsiaTheme="majorEastAsia" w:hAnsiTheme="majorHAnsi" w:cstheme="majorBidi"/>
      <w:color w:val="000000" w:themeColor="text1"/>
    </w:rPr>
    <w:tblPr>
      <w:tblStyleRowBandSize w:val="1"/>
      <w:tblStyleColBandSize w:val="1"/>
      <w:tblBorders>
        <w:top w:val="single" w:sz="8" w:space="0" w:color="42BA97" w:themeColor="accent4"/>
        <w:left w:val="single" w:sz="8" w:space="0" w:color="42BA97" w:themeColor="accent4"/>
        <w:bottom w:val="single" w:sz="8" w:space="0" w:color="42BA97" w:themeColor="accent4"/>
        <w:right w:val="single" w:sz="8" w:space="0" w:color="42BA97" w:themeColor="accent4"/>
        <w:insideH w:val="single" w:sz="8" w:space="0" w:color="42BA97" w:themeColor="accent4"/>
        <w:insideV w:val="single" w:sz="8" w:space="0" w:color="42BA97" w:themeColor="accent4"/>
      </w:tblBorders>
    </w:tblPr>
    <w:tcPr>
      <w:shd w:val="clear" w:color="auto" w:fill="CFEEE5" w:themeFill="accent4" w:themeFillTint="3F"/>
    </w:tcPr>
    <w:tblStylePr w:type="firstRow">
      <w:rPr>
        <w:b/>
        <w:bCs/>
        <w:color w:val="000000" w:themeColor="text1"/>
      </w:rPr>
      <w:tblPr/>
      <w:tcPr>
        <w:shd w:val="clear" w:color="auto" w:fill="ECF8F4"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8F1EA" w:themeFill="accent4" w:themeFillTint="33"/>
      </w:tcPr>
    </w:tblStylePr>
    <w:tblStylePr w:type="band1Vert">
      <w:tblPr/>
      <w:tcPr>
        <w:shd w:val="clear" w:color="auto" w:fill="A0DDCB" w:themeFill="accent4" w:themeFillTint="7F"/>
      </w:tcPr>
    </w:tblStylePr>
    <w:tblStylePr w:type="band1Horz">
      <w:tblPr/>
      <w:tcPr>
        <w:tcBorders>
          <w:insideH w:val="single" w:sz="6" w:space="0" w:color="42BA97" w:themeColor="accent4"/>
          <w:insideV w:val="single" w:sz="6" w:space="0" w:color="42BA97" w:themeColor="accent4"/>
        </w:tcBorders>
        <w:shd w:val="clear" w:color="auto" w:fill="A0DDCB"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201B9D"/>
    <w:pPr>
      <w:spacing w:after="0"/>
    </w:pPr>
    <w:rPr>
      <w:rFonts w:asciiTheme="majorHAnsi" w:eastAsiaTheme="majorEastAsia" w:hAnsiTheme="majorHAnsi" w:cstheme="majorBidi"/>
      <w:color w:val="000000" w:themeColor="text1"/>
    </w:rPr>
    <w:tblPr>
      <w:tblStyleRowBandSize w:val="1"/>
      <w:tblStyleColBandSize w:val="1"/>
      <w:tblBorders>
        <w:top w:val="single" w:sz="8" w:space="0" w:color="3E8853" w:themeColor="accent5"/>
        <w:left w:val="single" w:sz="8" w:space="0" w:color="3E8853" w:themeColor="accent5"/>
        <w:bottom w:val="single" w:sz="8" w:space="0" w:color="3E8853" w:themeColor="accent5"/>
        <w:right w:val="single" w:sz="8" w:space="0" w:color="3E8853" w:themeColor="accent5"/>
        <w:insideH w:val="single" w:sz="8" w:space="0" w:color="3E8853" w:themeColor="accent5"/>
        <w:insideV w:val="single" w:sz="8" w:space="0" w:color="3E8853" w:themeColor="accent5"/>
      </w:tblBorders>
    </w:tblPr>
    <w:tcPr>
      <w:shd w:val="clear" w:color="auto" w:fill="C9E6D2" w:themeFill="accent5" w:themeFillTint="3F"/>
    </w:tcPr>
    <w:tblStylePr w:type="firstRow">
      <w:rPr>
        <w:b/>
        <w:bCs/>
        <w:color w:val="000000" w:themeColor="text1"/>
      </w:rPr>
      <w:tblPr/>
      <w:tcPr>
        <w:shd w:val="clear" w:color="auto" w:fill="E9F5ED"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3EBDA" w:themeFill="accent5" w:themeFillTint="33"/>
      </w:tcPr>
    </w:tblStylePr>
    <w:tblStylePr w:type="band1Vert">
      <w:tblPr/>
      <w:tcPr>
        <w:shd w:val="clear" w:color="auto" w:fill="94CEA4" w:themeFill="accent5" w:themeFillTint="7F"/>
      </w:tcPr>
    </w:tblStylePr>
    <w:tblStylePr w:type="band1Horz">
      <w:tblPr/>
      <w:tcPr>
        <w:tcBorders>
          <w:insideH w:val="single" w:sz="6" w:space="0" w:color="3E8853" w:themeColor="accent5"/>
          <w:insideV w:val="single" w:sz="6" w:space="0" w:color="3E8853" w:themeColor="accent5"/>
        </w:tcBorders>
        <w:shd w:val="clear" w:color="auto" w:fill="94CEA4"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201B9D"/>
    <w:pPr>
      <w:spacing w:after="0"/>
    </w:pPr>
    <w:rPr>
      <w:rFonts w:asciiTheme="majorHAnsi" w:eastAsiaTheme="majorEastAsia" w:hAnsiTheme="majorHAnsi" w:cstheme="majorBidi"/>
      <w:color w:val="000000" w:themeColor="text1"/>
    </w:rPr>
    <w:tblPr>
      <w:tblStyleRowBandSize w:val="1"/>
      <w:tblStyleColBandSize w:val="1"/>
      <w:tblBorders>
        <w:top w:val="single" w:sz="8" w:space="0" w:color="62A39F" w:themeColor="accent6"/>
        <w:left w:val="single" w:sz="8" w:space="0" w:color="62A39F" w:themeColor="accent6"/>
        <w:bottom w:val="single" w:sz="8" w:space="0" w:color="62A39F" w:themeColor="accent6"/>
        <w:right w:val="single" w:sz="8" w:space="0" w:color="62A39F" w:themeColor="accent6"/>
        <w:insideH w:val="single" w:sz="8" w:space="0" w:color="62A39F" w:themeColor="accent6"/>
        <w:insideV w:val="single" w:sz="8" w:space="0" w:color="62A39F" w:themeColor="accent6"/>
      </w:tblBorders>
    </w:tblPr>
    <w:tcPr>
      <w:shd w:val="clear" w:color="auto" w:fill="D8E8E7" w:themeFill="accent6" w:themeFillTint="3F"/>
    </w:tcPr>
    <w:tblStylePr w:type="firstRow">
      <w:rPr>
        <w:b/>
        <w:bCs/>
        <w:color w:val="000000" w:themeColor="text1"/>
      </w:rPr>
      <w:tblPr/>
      <w:tcPr>
        <w:shd w:val="clear" w:color="auto" w:fill="EFF6F5"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CEB" w:themeFill="accent6" w:themeFillTint="33"/>
      </w:tcPr>
    </w:tblStylePr>
    <w:tblStylePr w:type="band1Vert">
      <w:tblPr/>
      <w:tcPr>
        <w:shd w:val="clear" w:color="auto" w:fill="B0D1CF" w:themeFill="accent6" w:themeFillTint="7F"/>
      </w:tcPr>
    </w:tblStylePr>
    <w:tblStylePr w:type="band1Horz">
      <w:tblPr/>
      <w:tcPr>
        <w:tcBorders>
          <w:insideH w:val="single" w:sz="6" w:space="0" w:color="62A39F" w:themeColor="accent6"/>
          <w:insideV w:val="single" w:sz="6" w:space="0" w:color="62A39F" w:themeColor="accent6"/>
        </w:tcBorders>
        <w:shd w:val="clear" w:color="auto" w:fill="B0D1CF"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201B9D"/>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201B9D"/>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6EAF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CADE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CADE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CADE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CADE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DD5F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DD5F1" w:themeFill="accent1" w:themeFillTint="7F"/>
      </w:tcPr>
    </w:tblStylePr>
  </w:style>
  <w:style w:type="table" w:styleId="MediumGrid3-Accent2">
    <w:name w:val="Medium Grid 3 Accent 2"/>
    <w:basedOn w:val="TableNormal"/>
    <w:uiPriority w:val="69"/>
    <w:semiHidden/>
    <w:unhideWhenUsed/>
    <w:rsid w:val="00201B9D"/>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5E0F4"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683C6"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683C6"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683C6"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683C6"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CC2E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CC2E9" w:themeFill="accent2" w:themeFillTint="7F"/>
      </w:tcPr>
    </w:tblStylePr>
  </w:style>
  <w:style w:type="table" w:styleId="MediumGrid3-Accent3">
    <w:name w:val="Medium Grid 3 Accent 3"/>
    <w:basedOn w:val="TableNormal"/>
    <w:uiPriority w:val="69"/>
    <w:semiHidden/>
    <w:unhideWhenUsed/>
    <w:rsid w:val="00201B9D"/>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9F2F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7CED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7CED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7CED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7CED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2E6E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2E6EB" w:themeFill="accent3" w:themeFillTint="7F"/>
      </w:tcPr>
    </w:tblStylePr>
  </w:style>
  <w:style w:type="table" w:styleId="MediumGrid3-Accent4">
    <w:name w:val="Medium Grid 3 Accent 4"/>
    <w:basedOn w:val="TableNormal"/>
    <w:uiPriority w:val="69"/>
    <w:semiHidden/>
    <w:unhideWhenUsed/>
    <w:rsid w:val="00201B9D"/>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FEEE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2BA9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2BA9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2BA9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2BA9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0DDC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0DDCB" w:themeFill="accent4" w:themeFillTint="7F"/>
      </w:tcPr>
    </w:tblStylePr>
  </w:style>
  <w:style w:type="table" w:styleId="MediumGrid3-Accent5">
    <w:name w:val="Medium Grid 3 Accent 5"/>
    <w:basedOn w:val="TableNormal"/>
    <w:uiPriority w:val="69"/>
    <w:semiHidden/>
    <w:unhideWhenUsed/>
    <w:rsid w:val="00201B9D"/>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9E6D2"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E885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E885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E885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E885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4CEA4"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4CEA4" w:themeFill="accent5" w:themeFillTint="7F"/>
      </w:tcPr>
    </w:tblStylePr>
  </w:style>
  <w:style w:type="table" w:styleId="MediumGrid3-Accent6">
    <w:name w:val="Medium Grid 3 Accent 6"/>
    <w:basedOn w:val="TableNormal"/>
    <w:uiPriority w:val="69"/>
    <w:semiHidden/>
    <w:unhideWhenUsed/>
    <w:rsid w:val="00201B9D"/>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E8E7"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2A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2A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2A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2A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0D1CF"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0D1CF" w:themeFill="accent6" w:themeFillTint="7F"/>
      </w:tcPr>
    </w:tblStylePr>
  </w:style>
  <w:style w:type="table" w:styleId="MediumList1">
    <w:name w:val="Medium List 1"/>
    <w:basedOn w:val="TableNormal"/>
    <w:uiPriority w:val="65"/>
    <w:semiHidden/>
    <w:unhideWhenUsed/>
    <w:rsid w:val="00201B9D"/>
    <w:pPr>
      <w:spacing w:after="0"/>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35B74"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201B9D"/>
    <w:pPr>
      <w:spacing w:after="0"/>
    </w:pPr>
    <w:rPr>
      <w:color w:val="000000" w:themeColor="text1"/>
    </w:rPr>
    <w:tblPr>
      <w:tblStyleRowBandSize w:val="1"/>
      <w:tblStyleColBandSize w:val="1"/>
      <w:tblBorders>
        <w:top w:val="single" w:sz="8" w:space="0" w:color="1CADE4" w:themeColor="accent1"/>
        <w:bottom w:val="single" w:sz="8" w:space="0" w:color="1CADE4" w:themeColor="accent1"/>
      </w:tblBorders>
    </w:tblPr>
    <w:tblStylePr w:type="firstRow">
      <w:rPr>
        <w:rFonts w:asciiTheme="majorHAnsi" w:eastAsiaTheme="majorEastAsia" w:hAnsiTheme="majorHAnsi" w:cstheme="majorBidi"/>
      </w:rPr>
      <w:tblPr/>
      <w:tcPr>
        <w:tcBorders>
          <w:top w:val="nil"/>
          <w:bottom w:val="single" w:sz="8" w:space="0" w:color="1CADE4" w:themeColor="accent1"/>
        </w:tcBorders>
      </w:tcPr>
    </w:tblStylePr>
    <w:tblStylePr w:type="lastRow">
      <w:rPr>
        <w:b/>
        <w:bCs/>
        <w:color w:val="335B74" w:themeColor="text2"/>
      </w:rPr>
      <w:tblPr/>
      <w:tcPr>
        <w:tcBorders>
          <w:top w:val="single" w:sz="8" w:space="0" w:color="1CADE4" w:themeColor="accent1"/>
          <w:bottom w:val="single" w:sz="8" w:space="0" w:color="1CADE4" w:themeColor="accent1"/>
        </w:tcBorders>
      </w:tcPr>
    </w:tblStylePr>
    <w:tblStylePr w:type="firstCol">
      <w:rPr>
        <w:b/>
        <w:bCs/>
      </w:rPr>
    </w:tblStylePr>
    <w:tblStylePr w:type="lastCol">
      <w:rPr>
        <w:b/>
        <w:bCs/>
      </w:rPr>
      <w:tblPr/>
      <w:tcPr>
        <w:tcBorders>
          <w:top w:val="single" w:sz="8" w:space="0" w:color="1CADE4" w:themeColor="accent1"/>
          <w:bottom w:val="single" w:sz="8" w:space="0" w:color="1CADE4" w:themeColor="accent1"/>
        </w:tcBorders>
      </w:tcPr>
    </w:tblStylePr>
    <w:tblStylePr w:type="band1Vert">
      <w:tblPr/>
      <w:tcPr>
        <w:shd w:val="clear" w:color="auto" w:fill="C6EAF8" w:themeFill="accent1" w:themeFillTint="3F"/>
      </w:tcPr>
    </w:tblStylePr>
    <w:tblStylePr w:type="band1Horz">
      <w:tblPr/>
      <w:tcPr>
        <w:shd w:val="clear" w:color="auto" w:fill="C6EAF8" w:themeFill="accent1" w:themeFillTint="3F"/>
      </w:tcPr>
    </w:tblStylePr>
  </w:style>
  <w:style w:type="table" w:styleId="MediumList1-Accent2">
    <w:name w:val="Medium List 1 Accent 2"/>
    <w:basedOn w:val="TableNormal"/>
    <w:uiPriority w:val="65"/>
    <w:semiHidden/>
    <w:unhideWhenUsed/>
    <w:rsid w:val="00201B9D"/>
    <w:pPr>
      <w:spacing w:after="0"/>
    </w:pPr>
    <w:rPr>
      <w:color w:val="000000" w:themeColor="text1"/>
    </w:rPr>
    <w:tblPr>
      <w:tblStyleRowBandSize w:val="1"/>
      <w:tblStyleColBandSize w:val="1"/>
      <w:tblBorders>
        <w:top w:val="single" w:sz="8" w:space="0" w:color="2683C6" w:themeColor="accent2"/>
        <w:bottom w:val="single" w:sz="8" w:space="0" w:color="2683C6" w:themeColor="accent2"/>
      </w:tblBorders>
    </w:tblPr>
    <w:tblStylePr w:type="firstRow">
      <w:rPr>
        <w:rFonts w:asciiTheme="majorHAnsi" w:eastAsiaTheme="majorEastAsia" w:hAnsiTheme="majorHAnsi" w:cstheme="majorBidi"/>
      </w:rPr>
      <w:tblPr/>
      <w:tcPr>
        <w:tcBorders>
          <w:top w:val="nil"/>
          <w:bottom w:val="single" w:sz="8" w:space="0" w:color="2683C6" w:themeColor="accent2"/>
        </w:tcBorders>
      </w:tcPr>
    </w:tblStylePr>
    <w:tblStylePr w:type="lastRow">
      <w:rPr>
        <w:b/>
        <w:bCs/>
        <w:color w:val="335B74" w:themeColor="text2"/>
      </w:rPr>
      <w:tblPr/>
      <w:tcPr>
        <w:tcBorders>
          <w:top w:val="single" w:sz="8" w:space="0" w:color="2683C6" w:themeColor="accent2"/>
          <w:bottom w:val="single" w:sz="8" w:space="0" w:color="2683C6" w:themeColor="accent2"/>
        </w:tcBorders>
      </w:tcPr>
    </w:tblStylePr>
    <w:tblStylePr w:type="firstCol">
      <w:rPr>
        <w:b/>
        <w:bCs/>
      </w:rPr>
    </w:tblStylePr>
    <w:tblStylePr w:type="lastCol">
      <w:rPr>
        <w:b/>
        <w:bCs/>
      </w:rPr>
      <w:tblPr/>
      <w:tcPr>
        <w:tcBorders>
          <w:top w:val="single" w:sz="8" w:space="0" w:color="2683C6" w:themeColor="accent2"/>
          <w:bottom w:val="single" w:sz="8" w:space="0" w:color="2683C6" w:themeColor="accent2"/>
        </w:tcBorders>
      </w:tcPr>
    </w:tblStylePr>
    <w:tblStylePr w:type="band1Vert">
      <w:tblPr/>
      <w:tcPr>
        <w:shd w:val="clear" w:color="auto" w:fill="C5E0F4" w:themeFill="accent2" w:themeFillTint="3F"/>
      </w:tcPr>
    </w:tblStylePr>
    <w:tblStylePr w:type="band1Horz">
      <w:tblPr/>
      <w:tcPr>
        <w:shd w:val="clear" w:color="auto" w:fill="C5E0F4" w:themeFill="accent2" w:themeFillTint="3F"/>
      </w:tcPr>
    </w:tblStylePr>
  </w:style>
  <w:style w:type="table" w:styleId="MediumList1-Accent3">
    <w:name w:val="Medium List 1 Accent 3"/>
    <w:basedOn w:val="TableNormal"/>
    <w:uiPriority w:val="65"/>
    <w:semiHidden/>
    <w:unhideWhenUsed/>
    <w:rsid w:val="00201B9D"/>
    <w:pPr>
      <w:spacing w:after="0"/>
    </w:pPr>
    <w:rPr>
      <w:color w:val="000000" w:themeColor="text1"/>
    </w:rPr>
    <w:tblPr>
      <w:tblStyleRowBandSize w:val="1"/>
      <w:tblStyleColBandSize w:val="1"/>
      <w:tblBorders>
        <w:top w:val="single" w:sz="8" w:space="0" w:color="27CED7" w:themeColor="accent3"/>
        <w:bottom w:val="single" w:sz="8" w:space="0" w:color="27CED7" w:themeColor="accent3"/>
      </w:tblBorders>
    </w:tblPr>
    <w:tblStylePr w:type="firstRow">
      <w:rPr>
        <w:rFonts w:asciiTheme="majorHAnsi" w:eastAsiaTheme="majorEastAsia" w:hAnsiTheme="majorHAnsi" w:cstheme="majorBidi"/>
      </w:rPr>
      <w:tblPr/>
      <w:tcPr>
        <w:tcBorders>
          <w:top w:val="nil"/>
          <w:bottom w:val="single" w:sz="8" w:space="0" w:color="27CED7" w:themeColor="accent3"/>
        </w:tcBorders>
      </w:tcPr>
    </w:tblStylePr>
    <w:tblStylePr w:type="lastRow">
      <w:rPr>
        <w:b/>
        <w:bCs/>
        <w:color w:val="335B74" w:themeColor="text2"/>
      </w:rPr>
      <w:tblPr/>
      <w:tcPr>
        <w:tcBorders>
          <w:top w:val="single" w:sz="8" w:space="0" w:color="27CED7" w:themeColor="accent3"/>
          <w:bottom w:val="single" w:sz="8" w:space="0" w:color="27CED7" w:themeColor="accent3"/>
        </w:tcBorders>
      </w:tcPr>
    </w:tblStylePr>
    <w:tblStylePr w:type="firstCol">
      <w:rPr>
        <w:b/>
        <w:bCs/>
      </w:rPr>
    </w:tblStylePr>
    <w:tblStylePr w:type="lastCol">
      <w:rPr>
        <w:b/>
        <w:bCs/>
      </w:rPr>
      <w:tblPr/>
      <w:tcPr>
        <w:tcBorders>
          <w:top w:val="single" w:sz="8" w:space="0" w:color="27CED7" w:themeColor="accent3"/>
          <w:bottom w:val="single" w:sz="8" w:space="0" w:color="27CED7" w:themeColor="accent3"/>
        </w:tcBorders>
      </w:tcPr>
    </w:tblStylePr>
    <w:tblStylePr w:type="band1Vert">
      <w:tblPr/>
      <w:tcPr>
        <w:shd w:val="clear" w:color="auto" w:fill="C9F2F5" w:themeFill="accent3" w:themeFillTint="3F"/>
      </w:tcPr>
    </w:tblStylePr>
    <w:tblStylePr w:type="band1Horz">
      <w:tblPr/>
      <w:tcPr>
        <w:shd w:val="clear" w:color="auto" w:fill="C9F2F5" w:themeFill="accent3" w:themeFillTint="3F"/>
      </w:tcPr>
    </w:tblStylePr>
  </w:style>
  <w:style w:type="table" w:styleId="MediumList1-Accent4">
    <w:name w:val="Medium List 1 Accent 4"/>
    <w:basedOn w:val="TableNormal"/>
    <w:uiPriority w:val="65"/>
    <w:semiHidden/>
    <w:unhideWhenUsed/>
    <w:rsid w:val="00201B9D"/>
    <w:pPr>
      <w:spacing w:after="0"/>
    </w:pPr>
    <w:rPr>
      <w:color w:val="000000" w:themeColor="text1"/>
    </w:rPr>
    <w:tblPr>
      <w:tblStyleRowBandSize w:val="1"/>
      <w:tblStyleColBandSize w:val="1"/>
      <w:tblBorders>
        <w:top w:val="single" w:sz="8" w:space="0" w:color="42BA97" w:themeColor="accent4"/>
        <w:bottom w:val="single" w:sz="8" w:space="0" w:color="42BA97" w:themeColor="accent4"/>
      </w:tblBorders>
    </w:tblPr>
    <w:tblStylePr w:type="firstRow">
      <w:rPr>
        <w:rFonts w:asciiTheme="majorHAnsi" w:eastAsiaTheme="majorEastAsia" w:hAnsiTheme="majorHAnsi" w:cstheme="majorBidi"/>
      </w:rPr>
      <w:tblPr/>
      <w:tcPr>
        <w:tcBorders>
          <w:top w:val="nil"/>
          <w:bottom w:val="single" w:sz="8" w:space="0" w:color="42BA97" w:themeColor="accent4"/>
        </w:tcBorders>
      </w:tcPr>
    </w:tblStylePr>
    <w:tblStylePr w:type="lastRow">
      <w:rPr>
        <w:b/>
        <w:bCs/>
        <w:color w:val="335B74" w:themeColor="text2"/>
      </w:rPr>
      <w:tblPr/>
      <w:tcPr>
        <w:tcBorders>
          <w:top w:val="single" w:sz="8" w:space="0" w:color="42BA97" w:themeColor="accent4"/>
          <w:bottom w:val="single" w:sz="8" w:space="0" w:color="42BA97" w:themeColor="accent4"/>
        </w:tcBorders>
      </w:tcPr>
    </w:tblStylePr>
    <w:tblStylePr w:type="firstCol">
      <w:rPr>
        <w:b/>
        <w:bCs/>
      </w:rPr>
    </w:tblStylePr>
    <w:tblStylePr w:type="lastCol">
      <w:rPr>
        <w:b/>
        <w:bCs/>
      </w:rPr>
      <w:tblPr/>
      <w:tcPr>
        <w:tcBorders>
          <w:top w:val="single" w:sz="8" w:space="0" w:color="42BA97" w:themeColor="accent4"/>
          <w:bottom w:val="single" w:sz="8" w:space="0" w:color="42BA97" w:themeColor="accent4"/>
        </w:tcBorders>
      </w:tcPr>
    </w:tblStylePr>
    <w:tblStylePr w:type="band1Vert">
      <w:tblPr/>
      <w:tcPr>
        <w:shd w:val="clear" w:color="auto" w:fill="CFEEE5" w:themeFill="accent4" w:themeFillTint="3F"/>
      </w:tcPr>
    </w:tblStylePr>
    <w:tblStylePr w:type="band1Horz">
      <w:tblPr/>
      <w:tcPr>
        <w:shd w:val="clear" w:color="auto" w:fill="CFEEE5" w:themeFill="accent4" w:themeFillTint="3F"/>
      </w:tcPr>
    </w:tblStylePr>
  </w:style>
  <w:style w:type="table" w:styleId="MediumList1-Accent5">
    <w:name w:val="Medium List 1 Accent 5"/>
    <w:basedOn w:val="TableNormal"/>
    <w:uiPriority w:val="65"/>
    <w:semiHidden/>
    <w:unhideWhenUsed/>
    <w:rsid w:val="00201B9D"/>
    <w:pPr>
      <w:spacing w:after="0"/>
    </w:pPr>
    <w:rPr>
      <w:color w:val="000000" w:themeColor="text1"/>
    </w:rPr>
    <w:tblPr>
      <w:tblStyleRowBandSize w:val="1"/>
      <w:tblStyleColBandSize w:val="1"/>
      <w:tblBorders>
        <w:top w:val="single" w:sz="8" w:space="0" w:color="3E8853" w:themeColor="accent5"/>
        <w:bottom w:val="single" w:sz="8" w:space="0" w:color="3E8853" w:themeColor="accent5"/>
      </w:tblBorders>
    </w:tblPr>
    <w:tblStylePr w:type="firstRow">
      <w:rPr>
        <w:rFonts w:asciiTheme="majorHAnsi" w:eastAsiaTheme="majorEastAsia" w:hAnsiTheme="majorHAnsi" w:cstheme="majorBidi"/>
      </w:rPr>
      <w:tblPr/>
      <w:tcPr>
        <w:tcBorders>
          <w:top w:val="nil"/>
          <w:bottom w:val="single" w:sz="8" w:space="0" w:color="3E8853" w:themeColor="accent5"/>
        </w:tcBorders>
      </w:tcPr>
    </w:tblStylePr>
    <w:tblStylePr w:type="lastRow">
      <w:rPr>
        <w:b/>
        <w:bCs/>
        <w:color w:val="335B74" w:themeColor="text2"/>
      </w:rPr>
      <w:tblPr/>
      <w:tcPr>
        <w:tcBorders>
          <w:top w:val="single" w:sz="8" w:space="0" w:color="3E8853" w:themeColor="accent5"/>
          <w:bottom w:val="single" w:sz="8" w:space="0" w:color="3E8853" w:themeColor="accent5"/>
        </w:tcBorders>
      </w:tcPr>
    </w:tblStylePr>
    <w:tblStylePr w:type="firstCol">
      <w:rPr>
        <w:b/>
        <w:bCs/>
      </w:rPr>
    </w:tblStylePr>
    <w:tblStylePr w:type="lastCol">
      <w:rPr>
        <w:b/>
        <w:bCs/>
      </w:rPr>
      <w:tblPr/>
      <w:tcPr>
        <w:tcBorders>
          <w:top w:val="single" w:sz="8" w:space="0" w:color="3E8853" w:themeColor="accent5"/>
          <w:bottom w:val="single" w:sz="8" w:space="0" w:color="3E8853" w:themeColor="accent5"/>
        </w:tcBorders>
      </w:tcPr>
    </w:tblStylePr>
    <w:tblStylePr w:type="band1Vert">
      <w:tblPr/>
      <w:tcPr>
        <w:shd w:val="clear" w:color="auto" w:fill="C9E6D2" w:themeFill="accent5" w:themeFillTint="3F"/>
      </w:tcPr>
    </w:tblStylePr>
    <w:tblStylePr w:type="band1Horz">
      <w:tblPr/>
      <w:tcPr>
        <w:shd w:val="clear" w:color="auto" w:fill="C9E6D2" w:themeFill="accent5" w:themeFillTint="3F"/>
      </w:tcPr>
    </w:tblStylePr>
  </w:style>
  <w:style w:type="table" w:styleId="MediumList1-Accent6">
    <w:name w:val="Medium List 1 Accent 6"/>
    <w:basedOn w:val="TableNormal"/>
    <w:uiPriority w:val="65"/>
    <w:semiHidden/>
    <w:unhideWhenUsed/>
    <w:rsid w:val="00201B9D"/>
    <w:pPr>
      <w:spacing w:after="0"/>
    </w:pPr>
    <w:rPr>
      <w:color w:val="000000" w:themeColor="text1"/>
    </w:rPr>
    <w:tblPr>
      <w:tblStyleRowBandSize w:val="1"/>
      <w:tblStyleColBandSize w:val="1"/>
      <w:tblBorders>
        <w:top w:val="single" w:sz="8" w:space="0" w:color="62A39F" w:themeColor="accent6"/>
        <w:bottom w:val="single" w:sz="8" w:space="0" w:color="62A39F" w:themeColor="accent6"/>
      </w:tblBorders>
    </w:tblPr>
    <w:tblStylePr w:type="firstRow">
      <w:rPr>
        <w:rFonts w:asciiTheme="majorHAnsi" w:eastAsiaTheme="majorEastAsia" w:hAnsiTheme="majorHAnsi" w:cstheme="majorBidi"/>
      </w:rPr>
      <w:tblPr/>
      <w:tcPr>
        <w:tcBorders>
          <w:top w:val="nil"/>
          <w:bottom w:val="single" w:sz="8" w:space="0" w:color="62A39F" w:themeColor="accent6"/>
        </w:tcBorders>
      </w:tcPr>
    </w:tblStylePr>
    <w:tblStylePr w:type="lastRow">
      <w:rPr>
        <w:b/>
        <w:bCs/>
        <w:color w:val="335B74" w:themeColor="text2"/>
      </w:rPr>
      <w:tblPr/>
      <w:tcPr>
        <w:tcBorders>
          <w:top w:val="single" w:sz="8" w:space="0" w:color="62A39F" w:themeColor="accent6"/>
          <w:bottom w:val="single" w:sz="8" w:space="0" w:color="62A39F" w:themeColor="accent6"/>
        </w:tcBorders>
      </w:tcPr>
    </w:tblStylePr>
    <w:tblStylePr w:type="firstCol">
      <w:rPr>
        <w:b/>
        <w:bCs/>
      </w:rPr>
    </w:tblStylePr>
    <w:tblStylePr w:type="lastCol">
      <w:rPr>
        <w:b/>
        <w:bCs/>
      </w:rPr>
      <w:tblPr/>
      <w:tcPr>
        <w:tcBorders>
          <w:top w:val="single" w:sz="8" w:space="0" w:color="62A39F" w:themeColor="accent6"/>
          <w:bottom w:val="single" w:sz="8" w:space="0" w:color="62A39F" w:themeColor="accent6"/>
        </w:tcBorders>
      </w:tcPr>
    </w:tblStylePr>
    <w:tblStylePr w:type="band1Vert">
      <w:tblPr/>
      <w:tcPr>
        <w:shd w:val="clear" w:color="auto" w:fill="D8E8E7" w:themeFill="accent6" w:themeFillTint="3F"/>
      </w:tcPr>
    </w:tblStylePr>
    <w:tblStylePr w:type="band1Horz">
      <w:tblPr/>
      <w:tcPr>
        <w:shd w:val="clear" w:color="auto" w:fill="D8E8E7" w:themeFill="accent6" w:themeFillTint="3F"/>
      </w:tcPr>
    </w:tblStylePr>
  </w:style>
  <w:style w:type="table" w:styleId="MediumList2">
    <w:name w:val="Medium List 2"/>
    <w:basedOn w:val="TableNormal"/>
    <w:uiPriority w:val="66"/>
    <w:semiHidden/>
    <w:unhideWhenUsed/>
    <w:rsid w:val="00201B9D"/>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201B9D"/>
    <w:pPr>
      <w:spacing w:after="0"/>
    </w:pPr>
    <w:rPr>
      <w:rFonts w:asciiTheme="majorHAnsi" w:eastAsiaTheme="majorEastAsia" w:hAnsiTheme="majorHAnsi" w:cstheme="majorBidi"/>
      <w:color w:val="000000" w:themeColor="text1"/>
    </w:rPr>
    <w:tblPr>
      <w:tblStyleRowBandSize w:val="1"/>
      <w:tblStyleColBandSize w:val="1"/>
      <w:tblBorders>
        <w:top w:val="single" w:sz="8" w:space="0" w:color="1CADE4" w:themeColor="accent1"/>
        <w:left w:val="single" w:sz="8" w:space="0" w:color="1CADE4" w:themeColor="accent1"/>
        <w:bottom w:val="single" w:sz="8" w:space="0" w:color="1CADE4" w:themeColor="accent1"/>
        <w:right w:val="single" w:sz="8" w:space="0" w:color="1CADE4" w:themeColor="accent1"/>
      </w:tblBorders>
    </w:tblPr>
    <w:tblStylePr w:type="firstRow">
      <w:rPr>
        <w:sz w:val="24"/>
        <w:szCs w:val="24"/>
      </w:rPr>
      <w:tblPr/>
      <w:tcPr>
        <w:tcBorders>
          <w:top w:val="nil"/>
          <w:left w:val="nil"/>
          <w:bottom w:val="single" w:sz="24" w:space="0" w:color="1CADE4"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CADE4" w:themeColor="accent1"/>
          <w:insideH w:val="nil"/>
          <w:insideV w:val="nil"/>
        </w:tcBorders>
        <w:shd w:val="clear" w:color="auto" w:fill="FFFFFF" w:themeFill="background1"/>
      </w:tcPr>
    </w:tblStylePr>
    <w:tblStylePr w:type="lastCol">
      <w:tblPr/>
      <w:tcPr>
        <w:tcBorders>
          <w:top w:val="nil"/>
          <w:left w:val="single" w:sz="8" w:space="0" w:color="1CADE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6EAF8" w:themeFill="accent1" w:themeFillTint="3F"/>
      </w:tcPr>
    </w:tblStylePr>
    <w:tblStylePr w:type="band1Horz">
      <w:tblPr/>
      <w:tcPr>
        <w:tcBorders>
          <w:top w:val="nil"/>
          <w:bottom w:val="nil"/>
          <w:insideH w:val="nil"/>
          <w:insideV w:val="nil"/>
        </w:tcBorders>
        <w:shd w:val="clear" w:color="auto" w:fill="C6EAF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201B9D"/>
    <w:pPr>
      <w:spacing w:after="0"/>
    </w:pPr>
    <w:rPr>
      <w:rFonts w:asciiTheme="majorHAnsi" w:eastAsiaTheme="majorEastAsia" w:hAnsiTheme="majorHAnsi" w:cstheme="majorBidi"/>
      <w:color w:val="000000" w:themeColor="text1"/>
    </w:rPr>
    <w:tblPr>
      <w:tblStyleRowBandSize w:val="1"/>
      <w:tblStyleColBandSize w:val="1"/>
      <w:tblBorders>
        <w:top w:val="single" w:sz="8" w:space="0" w:color="2683C6" w:themeColor="accent2"/>
        <w:left w:val="single" w:sz="8" w:space="0" w:color="2683C6" w:themeColor="accent2"/>
        <w:bottom w:val="single" w:sz="8" w:space="0" w:color="2683C6" w:themeColor="accent2"/>
        <w:right w:val="single" w:sz="8" w:space="0" w:color="2683C6" w:themeColor="accent2"/>
      </w:tblBorders>
    </w:tblPr>
    <w:tblStylePr w:type="firstRow">
      <w:rPr>
        <w:sz w:val="24"/>
        <w:szCs w:val="24"/>
      </w:rPr>
      <w:tblPr/>
      <w:tcPr>
        <w:tcBorders>
          <w:top w:val="nil"/>
          <w:left w:val="nil"/>
          <w:bottom w:val="single" w:sz="24" w:space="0" w:color="2683C6"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683C6" w:themeColor="accent2"/>
          <w:insideH w:val="nil"/>
          <w:insideV w:val="nil"/>
        </w:tcBorders>
        <w:shd w:val="clear" w:color="auto" w:fill="FFFFFF" w:themeFill="background1"/>
      </w:tcPr>
    </w:tblStylePr>
    <w:tblStylePr w:type="lastCol">
      <w:tblPr/>
      <w:tcPr>
        <w:tcBorders>
          <w:top w:val="nil"/>
          <w:left w:val="single" w:sz="8" w:space="0" w:color="2683C6"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5E0F4" w:themeFill="accent2" w:themeFillTint="3F"/>
      </w:tcPr>
    </w:tblStylePr>
    <w:tblStylePr w:type="band1Horz">
      <w:tblPr/>
      <w:tcPr>
        <w:tcBorders>
          <w:top w:val="nil"/>
          <w:bottom w:val="nil"/>
          <w:insideH w:val="nil"/>
          <w:insideV w:val="nil"/>
        </w:tcBorders>
        <w:shd w:val="clear" w:color="auto" w:fill="C5E0F4"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201B9D"/>
    <w:pPr>
      <w:spacing w:after="0"/>
    </w:pPr>
    <w:rPr>
      <w:rFonts w:asciiTheme="majorHAnsi" w:eastAsiaTheme="majorEastAsia" w:hAnsiTheme="majorHAnsi" w:cstheme="majorBidi"/>
      <w:color w:val="000000" w:themeColor="text1"/>
    </w:rPr>
    <w:tblPr>
      <w:tblStyleRowBandSize w:val="1"/>
      <w:tblStyleColBandSize w:val="1"/>
      <w:tblBorders>
        <w:top w:val="single" w:sz="8" w:space="0" w:color="27CED7" w:themeColor="accent3"/>
        <w:left w:val="single" w:sz="8" w:space="0" w:color="27CED7" w:themeColor="accent3"/>
        <w:bottom w:val="single" w:sz="8" w:space="0" w:color="27CED7" w:themeColor="accent3"/>
        <w:right w:val="single" w:sz="8" w:space="0" w:color="27CED7" w:themeColor="accent3"/>
      </w:tblBorders>
    </w:tblPr>
    <w:tblStylePr w:type="firstRow">
      <w:rPr>
        <w:sz w:val="24"/>
        <w:szCs w:val="24"/>
      </w:rPr>
      <w:tblPr/>
      <w:tcPr>
        <w:tcBorders>
          <w:top w:val="nil"/>
          <w:left w:val="nil"/>
          <w:bottom w:val="single" w:sz="24" w:space="0" w:color="27CED7"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7CED7" w:themeColor="accent3"/>
          <w:insideH w:val="nil"/>
          <w:insideV w:val="nil"/>
        </w:tcBorders>
        <w:shd w:val="clear" w:color="auto" w:fill="FFFFFF" w:themeFill="background1"/>
      </w:tcPr>
    </w:tblStylePr>
    <w:tblStylePr w:type="lastCol">
      <w:tblPr/>
      <w:tcPr>
        <w:tcBorders>
          <w:top w:val="nil"/>
          <w:left w:val="single" w:sz="8" w:space="0" w:color="27CED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9F2F5" w:themeFill="accent3" w:themeFillTint="3F"/>
      </w:tcPr>
    </w:tblStylePr>
    <w:tblStylePr w:type="band1Horz">
      <w:tblPr/>
      <w:tcPr>
        <w:tcBorders>
          <w:top w:val="nil"/>
          <w:bottom w:val="nil"/>
          <w:insideH w:val="nil"/>
          <w:insideV w:val="nil"/>
        </w:tcBorders>
        <w:shd w:val="clear" w:color="auto" w:fill="C9F2F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201B9D"/>
    <w:pPr>
      <w:spacing w:after="0"/>
    </w:pPr>
    <w:rPr>
      <w:rFonts w:asciiTheme="majorHAnsi" w:eastAsiaTheme="majorEastAsia" w:hAnsiTheme="majorHAnsi" w:cstheme="majorBidi"/>
      <w:color w:val="000000" w:themeColor="text1"/>
    </w:rPr>
    <w:tblPr>
      <w:tblStyleRowBandSize w:val="1"/>
      <w:tblStyleColBandSize w:val="1"/>
      <w:tblBorders>
        <w:top w:val="single" w:sz="8" w:space="0" w:color="42BA97" w:themeColor="accent4"/>
        <w:left w:val="single" w:sz="8" w:space="0" w:color="42BA97" w:themeColor="accent4"/>
        <w:bottom w:val="single" w:sz="8" w:space="0" w:color="42BA97" w:themeColor="accent4"/>
        <w:right w:val="single" w:sz="8" w:space="0" w:color="42BA97" w:themeColor="accent4"/>
      </w:tblBorders>
    </w:tblPr>
    <w:tblStylePr w:type="firstRow">
      <w:rPr>
        <w:sz w:val="24"/>
        <w:szCs w:val="24"/>
      </w:rPr>
      <w:tblPr/>
      <w:tcPr>
        <w:tcBorders>
          <w:top w:val="nil"/>
          <w:left w:val="nil"/>
          <w:bottom w:val="single" w:sz="24" w:space="0" w:color="42BA9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2BA97" w:themeColor="accent4"/>
          <w:insideH w:val="nil"/>
          <w:insideV w:val="nil"/>
        </w:tcBorders>
        <w:shd w:val="clear" w:color="auto" w:fill="FFFFFF" w:themeFill="background1"/>
      </w:tcPr>
    </w:tblStylePr>
    <w:tblStylePr w:type="lastCol">
      <w:tblPr/>
      <w:tcPr>
        <w:tcBorders>
          <w:top w:val="nil"/>
          <w:left w:val="single" w:sz="8" w:space="0" w:color="42BA9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FEEE5" w:themeFill="accent4" w:themeFillTint="3F"/>
      </w:tcPr>
    </w:tblStylePr>
    <w:tblStylePr w:type="band1Horz">
      <w:tblPr/>
      <w:tcPr>
        <w:tcBorders>
          <w:top w:val="nil"/>
          <w:bottom w:val="nil"/>
          <w:insideH w:val="nil"/>
          <w:insideV w:val="nil"/>
        </w:tcBorders>
        <w:shd w:val="clear" w:color="auto" w:fill="CFEEE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201B9D"/>
    <w:pPr>
      <w:spacing w:after="0"/>
    </w:pPr>
    <w:rPr>
      <w:rFonts w:asciiTheme="majorHAnsi" w:eastAsiaTheme="majorEastAsia" w:hAnsiTheme="majorHAnsi" w:cstheme="majorBidi"/>
      <w:color w:val="000000" w:themeColor="text1"/>
    </w:rPr>
    <w:tblPr>
      <w:tblStyleRowBandSize w:val="1"/>
      <w:tblStyleColBandSize w:val="1"/>
      <w:tblBorders>
        <w:top w:val="single" w:sz="8" w:space="0" w:color="3E8853" w:themeColor="accent5"/>
        <w:left w:val="single" w:sz="8" w:space="0" w:color="3E8853" w:themeColor="accent5"/>
        <w:bottom w:val="single" w:sz="8" w:space="0" w:color="3E8853" w:themeColor="accent5"/>
        <w:right w:val="single" w:sz="8" w:space="0" w:color="3E8853" w:themeColor="accent5"/>
      </w:tblBorders>
    </w:tblPr>
    <w:tblStylePr w:type="firstRow">
      <w:rPr>
        <w:sz w:val="24"/>
        <w:szCs w:val="24"/>
      </w:rPr>
      <w:tblPr/>
      <w:tcPr>
        <w:tcBorders>
          <w:top w:val="nil"/>
          <w:left w:val="nil"/>
          <w:bottom w:val="single" w:sz="24" w:space="0" w:color="3E8853"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E8853" w:themeColor="accent5"/>
          <w:insideH w:val="nil"/>
          <w:insideV w:val="nil"/>
        </w:tcBorders>
        <w:shd w:val="clear" w:color="auto" w:fill="FFFFFF" w:themeFill="background1"/>
      </w:tcPr>
    </w:tblStylePr>
    <w:tblStylePr w:type="lastCol">
      <w:tblPr/>
      <w:tcPr>
        <w:tcBorders>
          <w:top w:val="nil"/>
          <w:left w:val="single" w:sz="8" w:space="0" w:color="3E8853"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9E6D2" w:themeFill="accent5" w:themeFillTint="3F"/>
      </w:tcPr>
    </w:tblStylePr>
    <w:tblStylePr w:type="band1Horz">
      <w:tblPr/>
      <w:tcPr>
        <w:tcBorders>
          <w:top w:val="nil"/>
          <w:bottom w:val="nil"/>
          <w:insideH w:val="nil"/>
          <w:insideV w:val="nil"/>
        </w:tcBorders>
        <w:shd w:val="clear" w:color="auto" w:fill="C9E6D2"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201B9D"/>
    <w:pPr>
      <w:spacing w:after="0"/>
    </w:pPr>
    <w:rPr>
      <w:rFonts w:asciiTheme="majorHAnsi" w:eastAsiaTheme="majorEastAsia" w:hAnsiTheme="majorHAnsi" w:cstheme="majorBidi"/>
      <w:color w:val="000000" w:themeColor="text1"/>
    </w:rPr>
    <w:tblPr>
      <w:tblStyleRowBandSize w:val="1"/>
      <w:tblStyleColBandSize w:val="1"/>
      <w:tblBorders>
        <w:top w:val="single" w:sz="8" w:space="0" w:color="62A39F" w:themeColor="accent6"/>
        <w:left w:val="single" w:sz="8" w:space="0" w:color="62A39F" w:themeColor="accent6"/>
        <w:bottom w:val="single" w:sz="8" w:space="0" w:color="62A39F" w:themeColor="accent6"/>
        <w:right w:val="single" w:sz="8" w:space="0" w:color="62A39F" w:themeColor="accent6"/>
      </w:tblBorders>
    </w:tblPr>
    <w:tblStylePr w:type="firstRow">
      <w:rPr>
        <w:sz w:val="24"/>
        <w:szCs w:val="24"/>
      </w:rPr>
      <w:tblPr/>
      <w:tcPr>
        <w:tcBorders>
          <w:top w:val="nil"/>
          <w:left w:val="nil"/>
          <w:bottom w:val="single" w:sz="24" w:space="0" w:color="62A39F"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2A39F" w:themeColor="accent6"/>
          <w:insideH w:val="nil"/>
          <w:insideV w:val="nil"/>
        </w:tcBorders>
        <w:shd w:val="clear" w:color="auto" w:fill="FFFFFF" w:themeFill="background1"/>
      </w:tcPr>
    </w:tblStylePr>
    <w:tblStylePr w:type="lastCol">
      <w:tblPr/>
      <w:tcPr>
        <w:tcBorders>
          <w:top w:val="nil"/>
          <w:left w:val="single" w:sz="8" w:space="0" w:color="62A39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E8E7" w:themeFill="accent6" w:themeFillTint="3F"/>
      </w:tcPr>
    </w:tblStylePr>
    <w:tblStylePr w:type="band1Horz">
      <w:tblPr/>
      <w:tcPr>
        <w:tcBorders>
          <w:top w:val="nil"/>
          <w:bottom w:val="nil"/>
          <w:insideH w:val="nil"/>
          <w:insideV w:val="nil"/>
        </w:tcBorders>
        <w:shd w:val="clear" w:color="auto" w:fill="D8E8E7"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201B9D"/>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201B9D"/>
    <w:pPr>
      <w:spacing w:after="0"/>
    </w:pPr>
    <w:tblPr>
      <w:tblStyleRowBandSize w:val="1"/>
      <w:tblStyleColBandSize w:val="1"/>
      <w:tblBorders>
        <w:top w:val="single" w:sz="8" w:space="0" w:color="54C1EA" w:themeColor="accent1" w:themeTint="BF"/>
        <w:left w:val="single" w:sz="8" w:space="0" w:color="54C1EA" w:themeColor="accent1" w:themeTint="BF"/>
        <w:bottom w:val="single" w:sz="8" w:space="0" w:color="54C1EA" w:themeColor="accent1" w:themeTint="BF"/>
        <w:right w:val="single" w:sz="8" w:space="0" w:color="54C1EA" w:themeColor="accent1" w:themeTint="BF"/>
        <w:insideH w:val="single" w:sz="8" w:space="0" w:color="54C1EA" w:themeColor="accent1" w:themeTint="BF"/>
      </w:tblBorders>
    </w:tblPr>
    <w:tblStylePr w:type="firstRow">
      <w:pPr>
        <w:spacing w:before="0" w:after="0" w:line="240" w:lineRule="auto"/>
      </w:pPr>
      <w:rPr>
        <w:b/>
        <w:bCs/>
        <w:color w:val="FFFFFF" w:themeColor="background1"/>
      </w:rPr>
      <w:tblPr/>
      <w:tcPr>
        <w:tcBorders>
          <w:top w:val="single" w:sz="8" w:space="0" w:color="54C1EA" w:themeColor="accent1" w:themeTint="BF"/>
          <w:left w:val="single" w:sz="8" w:space="0" w:color="54C1EA" w:themeColor="accent1" w:themeTint="BF"/>
          <w:bottom w:val="single" w:sz="8" w:space="0" w:color="54C1EA" w:themeColor="accent1" w:themeTint="BF"/>
          <w:right w:val="single" w:sz="8" w:space="0" w:color="54C1EA" w:themeColor="accent1" w:themeTint="BF"/>
          <w:insideH w:val="nil"/>
          <w:insideV w:val="nil"/>
        </w:tcBorders>
        <w:shd w:val="clear" w:color="auto" w:fill="1CADE4" w:themeFill="accent1"/>
      </w:tcPr>
    </w:tblStylePr>
    <w:tblStylePr w:type="lastRow">
      <w:pPr>
        <w:spacing w:before="0" w:after="0" w:line="240" w:lineRule="auto"/>
      </w:pPr>
      <w:rPr>
        <w:b/>
        <w:bCs/>
      </w:rPr>
      <w:tblPr/>
      <w:tcPr>
        <w:tcBorders>
          <w:top w:val="double" w:sz="6" w:space="0" w:color="54C1EA" w:themeColor="accent1" w:themeTint="BF"/>
          <w:left w:val="single" w:sz="8" w:space="0" w:color="54C1EA" w:themeColor="accent1" w:themeTint="BF"/>
          <w:bottom w:val="single" w:sz="8" w:space="0" w:color="54C1EA" w:themeColor="accent1" w:themeTint="BF"/>
          <w:right w:val="single" w:sz="8" w:space="0" w:color="54C1EA" w:themeColor="accent1" w:themeTint="BF"/>
          <w:insideH w:val="nil"/>
          <w:insideV w:val="nil"/>
        </w:tcBorders>
      </w:tcPr>
    </w:tblStylePr>
    <w:tblStylePr w:type="firstCol">
      <w:rPr>
        <w:b/>
        <w:bCs/>
      </w:rPr>
    </w:tblStylePr>
    <w:tblStylePr w:type="lastCol">
      <w:rPr>
        <w:b/>
        <w:bCs/>
      </w:rPr>
    </w:tblStylePr>
    <w:tblStylePr w:type="band1Vert">
      <w:tblPr/>
      <w:tcPr>
        <w:shd w:val="clear" w:color="auto" w:fill="C6EAF8" w:themeFill="accent1" w:themeFillTint="3F"/>
      </w:tcPr>
    </w:tblStylePr>
    <w:tblStylePr w:type="band1Horz">
      <w:tblPr/>
      <w:tcPr>
        <w:tcBorders>
          <w:insideH w:val="nil"/>
          <w:insideV w:val="nil"/>
        </w:tcBorders>
        <w:shd w:val="clear" w:color="auto" w:fill="C6EAF8"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201B9D"/>
    <w:pPr>
      <w:spacing w:after="0"/>
    </w:pPr>
    <w:tblPr>
      <w:tblStyleRowBandSize w:val="1"/>
      <w:tblStyleColBandSize w:val="1"/>
      <w:tblBorders>
        <w:top w:val="single" w:sz="8" w:space="0" w:color="52A3DE" w:themeColor="accent2" w:themeTint="BF"/>
        <w:left w:val="single" w:sz="8" w:space="0" w:color="52A3DE" w:themeColor="accent2" w:themeTint="BF"/>
        <w:bottom w:val="single" w:sz="8" w:space="0" w:color="52A3DE" w:themeColor="accent2" w:themeTint="BF"/>
        <w:right w:val="single" w:sz="8" w:space="0" w:color="52A3DE" w:themeColor="accent2" w:themeTint="BF"/>
        <w:insideH w:val="single" w:sz="8" w:space="0" w:color="52A3DE" w:themeColor="accent2" w:themeTint="BF"/>
      </w:tblBorders>
    </w:tblPr>
    <w:tblStylePr w:type="firstRow">
      <w:pPr>
        <w:spacing w:before="0" w:after="0" w:line="240" w:lineRule="auto"/>
      </w:pPr>
      <w:rPr>
        <w:b/>
        <w:bCs/>
        <w:color w:val="FFFFFF" w:themeColor="background1"/>
      </w:rPr>
      <w:tblPr/>
      <w:tcPr>
        <w:tcBorders>
          <w:top w:val="single" w:sz="8" w:space="0" w:color="52A3DE" w:themeColor="accent2" w:themeTint="BF"/>
          <w:left w:val="single" w:sz="8" w:space="0" w:color="52A3DE" w:themeColor="accent2" w:themeTint="BF"/>
          <w:bottom w:val="single" w:sz="8" w:space="0" w:color="52A3DE" w:themeColor="accent2" w:themeTint="BF"/>
          <w:right w:val="single" w:sz="8" w:space="0" w:color="52A3DE" w:themeColor="accent2" w:themeTint="BF"/>
          <w:insideH w:val="nil"/>
          <w:insideV w:val="nil"/>
        </w:tcBorders>
        <w:shd w:val="clear" w:color="auto" w:fill="2683C6" w:themeFill="accent2"/>
      </w:tcPr>
    </w:tblStylePr>
    <w:tblStylePr w:type="lastRow">
      <w:pPr>
        <w:spacing w:before="0" w:after="0" w:line="240" w:lineRule="auto"/>
      </w:pPr>
      <w:rPr>
        <w:b/>
        <w:bCs/>
      </w:rPr>
      <w:tblPr/>
      <w:tcPr>
        <w:tcBorders>
          <w:top w:val="double" w:sz="6" w:space="0" w:color="52A3DE" w:themeColor="accent2" w:themeTint="BF"/>
          <w:left w:val="single" w:sz="8" w:space="0" w:color="52A3DE" w:themeColor="accent2" w:themeTint="BF"/>
          <w:bottom w:val="single" w:sz="8" w:space="0" w:color="52A3DE" w:themeColor="accent2" w:themeTint="BF"/>
          <w:right w:val="single" w:sz="8" w:space="0" w:color="52A3DE" w:themeColor="accent2" w:themeTint="BF"/>
          <w:insideH w:val="nil"/>
          <w:insideV w:val="nil"/>
        </w:tcBorders>
      </w:tcPr>
    </w:tblStylePr>
    <w:tblStylePr w:type="firstCol">
      <w:rPr>
        <w:b/>
        <w:bCs/>
      </w:rPr>
    </w:tblStylePr>
    <w:tblStylePr w:type="lastCol">
      <w:rPr>
        <w:b/>
        <w:bCs/>
      </w:rPr>
    </w:tblStylePr>
    <w:tblStylePr w:type="band1Vert">
      <w:tblPr/>
      <w:tcPr>
        <w:shd w:val="clear" w:color="auto" w:fill="C5E0F4" w:themeFill="accent2" w:themeFillTint="3F"/>
      </w:tcPr>
    </w:tblStylePr>
    <w:tblStylePr w:type="band1Horz">
      <w:tblPr/>
      <w:tcPr>
        <w:tcBorders>
          <w:insideH w:val="nil"/>
          <w:insideV w:val="nil"/>
        </w:tcBorders>
        <w:shd w:val="clear" w:color="auto" w:fill="C5E0F4"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201B9D"/>
    <w:pPr>
      <w:spacing w:after="0"/>
    </w:pPr>
    <w:tblPr>
      <w:tblStyleRowBandSize w:val="1"/>
      <w:tblStyleColBandSize w:val="1"/>
      <w:tblBorders>
        <w:top w:val="single" w:sz="8" w:space="0" w:color="5CDAE1" w:themeColor="accent3" w:themeTint="BF"/>
        <w:left w:val="single" w:sz="8" w:space="0" w:color="5CDAE1" w:themeColor="accent3" w:themeTint="BF"/>
        <w:bottom w:val="single" w:sz="8" w:space="0" w:color="5CDAE1" w:themeColor="accent3" w:themeTint="BF"/>
        <w:right w:val="single" w:sz="8" w:space="0" w:color="5CDAE1" w:themeColor="accent3" w:themeTint="BF"/>
        <w:insideH w:val="single" w:sz="8" w:space="0" w:color="5CDAE1" w:themeColor="accent3" w:themeTint="BF"/>
      </w:tblBorders>
    </w:tblPr>
    <w:tblStylePr w:type="firstRow">
      <w:pPr>
        <w:spacing w:before="0" w:after="0" w:line="240" w:lineRule="auto"/>
      </w:pPr>
      <w:rPr>
        <w:b/>
        <w:bCs/>
        <w:color w:val="FFFFFF" w:themeColor="background1"/>
      </w:rPr>
      <w:tblPr/>
      <w:tcPr>
        <w:tcBorders>
          <w:top w:val="single" w:sz="8" w:space="0" w:color="5CDAE1" w:themeColor="accent3" w:themeTint="BF"/>
          <w:left w:val="single" w:sz="8" w:space="0" w:color="5CDAE1" w:themeColor="accent3" w:themeTint="BF"/>
          <w:bottom w:val="single" w:sz="8" w:space="0" w:color="5CDAE1" w:themeColor="accent3" w:themeTint="BF"/>
          <w:right w:val="single" w:sz="8" w:space="0" w:color="5CDAE1" w:themeColor="accent3" w:themeTint="BF"/>
          <w:insideH w:val="nil"/>
          <w:insideV w:val="nil"/>
        </w:tcBorders>
        <w:shd w:val="clear" w:color="auto" w:fill="27CED7" w:themeFill="accent3"/>
      </w:tcPr>
    </w:tblStylePr>
    <w:tblStylePr w:type="lastRow">
      <w:pPr>
        <w:spacing w:before="0" w:after="0" w:line="240" w:lineRule="auto"/>
      </w:pPr>
      <w:rPr>
        <w:b/>
        <w:bCs/>
      </w:rPr>
      <w:tblPr/>
      <w:tcPr>
        <w:tcBorders>
          <w:top w:val="double" w:sz="6" w:space="0" w:color="5CDAE1" w:themeColor="accent3" w:themeTint="BF"/>
          <w:left w:val="single" w:sz="8" w:space="0" w:color="5CDAE1" w:themeColor="accent3" w:themeTint="BF"/>
          <w:bottom w:val="single" w:sz="8" w:space="0" w:color="5CDAE1" w:themeColor="accent3" w:themeTint="BF"/>
          <w:right w:val="single" w:sz="8" w:space="0" w:color="5CDAE1" w:themeColor="accent3" w:themeTint="BF"/>
          <w:insideH w:val="nil"/>
          <w:insideV w:val="nil"/>
        </w:tcBorders>
      </w:tcPr>
    </w:tblStylePr>
    <w:tblStylePr w:type="firstCol">
      <w:rPr>
        <w:b/>
        <w:bCs/>
      </w:rPr>
    </w:tblStylePr>
    <w:tblStylePr w:type="lastCol">
      <w:rPr>
        <w:b/>
        <w:bCs/>
      </w:rPr>
    </w:tblStylePr>
    <w:tblStylePr w:type="band1Vert">
      <w:tblPr/>
      <w:tcPr>
        <w:shd w:val="clear" w:color="auto" w:fill="C9F2F5" w:themeFill="accent3" w:themeFillTint="3F"/>
      </w:tcPr>
    </w:tblStylePr>
    <w:tblStylePr w:type="band1Horz">
      <w:tblPr/>
      <w:tcPr>
        <w:tcBorders>
          <w:insideH w:val="nil"/>
          <w:insideV w:val="nil"/>
        </w:tcBorders>
        <w:shd w:val="clear" w:color="auto" w:fill="C9F2F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201B9D"/>
    <w:pPr>
      <w:spacing w:after="0"/>
    </w:pPr>
    <w:tblPr>
      <w:tblStyleRowBandSize w:val="1"/>
      <w:tblStyleColBandSize w:val="1"/>
      <w:tblBorders>
        <w:top w:val="single" w:sz="8" w:space="0" w:color="70CCB1" w:themeColor="accent4" w:themeTint="BF"/>
        <w:left w:val="single" w:sz="8" w:space="0" w:color="70CCB1" w:themeColor="accent4" w:themeTint="BF"/>
        <w:bottom w:val="single" w:sz="8" w:space="0" w:color="70CCB1" w:themeColor="accent4" w:themeTint="BF"/>
        <w:right w:val="single" w:sz="8" w:space="0" w:color="70CCB1" w:themeColor="accent4" w:themeTint="BF"/>
        <w:insideH w:val="single" w:sz="8" w:space="0" w:color="70CCB1" w:themeColor="accent4" w:themeTint="BF"/>
      </w:tblBorders>
    </w:tblPr>
    <w:tblStylePr w:type="firstRow">
      <w:pPr>
        <w:spacing w:before="0" w:after="0" w:line="240" w:lineRule="auto"/>
      </w:pPr>
      <w:rPr>
        <w:b/>
        <w:bCs/>
        <w:color w:val="FFFFFF" w:themeColor="background1"/>
      </w:rPr>
      <w:tblPr/>
      <w:tcPr>
        <w:tcBorders>
          <w:top w:val="single" w:sz="8" w:space="0" w:color="70CCB1" w:themeColor="accent4" w:themeTint="BF"/>
          <w:left w:val="single" w:sz="8" w:space="0" w:color="70CCB1" w:themeColor="accent4" w:themeTint="BF"/>
          <w:bottom w:val="single" w:sz="8" w:space="0" w:color="70CCB1" w:themeColor="accent4" w:themeTint="BF"/>
          <w:right w:val="single" w:sz="8" w:space="0" w:color="70CCB1" w:themeColor="accent4" w:themeTint="BF"/>
          <w:insideH w:val="nil"/>
          <w:insideV w:val="nil"/>
        </w:tcBorders>
        <w:shd w:val="clear" w:color="auto" w:fill="42BA97" w:themeFill="accent4"/>
      </w:tcPr>
    </w:tblStylePr>
    <w:tblStylePr w:type="lastRow">
      <w:pPr>
        <w:spacing w:before="0" w:after="0" w:line="240" w:lineRule="auto"/>
      </w:pPr>
      <w:rPr>
        <w:b/>
        <w:bCs/>
      </w:rPr>
      <w:tblPr/>
      <w:tcPr>
        <w:tcBorders>
          <w:top w:val="double" w:sz="6" w:space="0" w:color="70CCB1" w:themeColor="accent4" w:themeTint="BF"/>
          <w:left w:val="single" w:sz="8" w:space="0" w:color="70CCB1" w:themeColor="accent4" w:themeTint="BF"/>
          <w:bottom w:val="single" w:sz="8" w:space="0" w:color="70CCB1" w:themeColor="accent4" w:themeTint="BF"/>
          <w:right w:val="single" w:sz="8" w:space="0" w:color="70CCB1" w:themeColor="accent4" w:themeTint="BF"/>
          <w:insideH w:val="nil"/>
          <w:insideV w:val="nil"/>
        </w:tcBorders>
      </w:tcPr>
    </w:tblStylePr>
    <w:tblStylePr w:type="firstCol">
      <w:rPr>
        <w:b/>
        <w:bCs/>
      </w:rPr>
    </w:tblStylePr>
    <w:tblStylePr w:type="lastCol">
      <w:rPr>
        <w:b/>
        <w:bCs/>
      </w:rPr>
    </w:tblStylePr>
    <w:tblStylePr w:type="band1Vert">
      <w:tblPr/>
      <w:tcPr>
        <w:shd w:val="clear" w:color="auto" w:fill="CFEEE5" w:themeFill="accent4" w:themeFillTint="3F"/>
      </w:tcPr>
    </w:tblStylePr>
    <w:tblStylePr w:type="band1Horz">
      <w:tblPr/>
      <w:tcPr>
        <w:tcBorders>
          <w:insideH w:val="nil"/>
          <w:insideV w:val="nil"/>
        </w:tcBorders>
        <w:shd w:val="clear" w:color="auto" w:fill="CFEEE5"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201B9D"/>
    <w:pPr>
      <w:spacing w:after="0"/>
    </w:pPr>
    <w:tblPr>
      <w:tblStyleRowBandSize w:val="1"/>
      <w:tblStyleColBandSize w:val="1"/>
      <w:tblBorders>
        <w:top w:val="single" w:sz="8" w:space="0" w:color="5EB576" w:themeColor="accent5" w:themeTint="BF"/>
        <w:left w:val="single" w:sz="8" w:space="0" w:color="5EB576" w:themeColor="accent5" w:themeTint="BF"/>
        <w:bottom w:val="single" w:sz="8" w:space="0" w:color="5EB576" w:themeColor="accent5" w:themeTint="BF"/>
        <w:right w:val="single" w:sz="8" w:space="0" w:color="5EB576" w:themeColor="accent5" w:themeTint="BF"/>
        <w:insideH w:val="single" w:sz="8" w:space="0" w:color="5EB576" w:themeColor="accent5" w:themeTint="BF"/>
      </w:tblBorders>
    </w:tblPr>
    <w:tblStylePr w:type="firstRow">
      <w:pPr>
        <w:spacing w:before="0" w:after="0" w:line="240" w:lineRule="auto"/>
      </w:pPr>
      <w:rPr>
        <w:b/>
        <w:bCs/>
        <w:color w:val="FFFFFF" w:themeColor="background1"/>
      </w:rPr>
      <w:tblPr/>
      <w:tcPr>
        <w:tcBorders>
          <w:top w:val="single" w:sz="8" w:space="0" w:color="5EB576" w:themeColor="accent5" w:themeTint="BF"/>
          <w:left w:val="single" w:sz="8" w:space="0" w:color="5EB576" w:themeColor="accent5" w:themeTint="BF"/>
          <w:bottom w:val="single" w:sz="8" w:space="0" w:color="5EB576" w:themeColor="accent5" w:themeTint="BF"/>
          <w:right w:val="single" w:sz="8" w:space="0" w:color="5EB576" w:themeColor="accent5" w:themeTint="BF"/>
          <w:insideH w:val="nil"/>
          <w:insideV w:val="nil"/>
        </w:tcBorders>
        <w:shd w:val="clear" w:color="auto" w:fill="3E8853" w:themeFill="accent5"/>
      </w:tcPr>
    </w:tblStylePr>
    <w:tblStylePr w:type="lastRow">
      <w:pPr>
        <w:spacing w:before="0" w:after="0" w:line="240" w:lineRule="auto"/>
      </w:pPr>
      <w:rPr>
        <w:b/>
        <w:bCs/>
      </w:rPr>
      <w:tblPr/>
      <w:tcPr>
        <w:tcBorders>
          <w:top w:val="double" w:sz="6" w:space="0" w:color="5EB576" w:themeColor="accent5" w:themeTint="BF"/>
          <w:left w:val="single" w:sz="8" w:space="0" w:color="5EB576" w:themeColor="accent5" w:themeTint="BF"/>
          <w:bottom w:val="single" w:sz="8" w:space="0" w:color="5EB576" w:themeColor="accent5" w:themeTint="BF"/>
          <w:right w:val="single" w:sz="8" w:space="0" w:color="5EB576" w:themeColor="accent5" w:themeTint="BF"/>
          <w:insideH w:val="nil"/>
          <w:insideV w:val="nil"/>
        </w:tcBorders>
      </w:tcPr>
    </w:tblStylePr>
    <w:tblStylePr w:type="firstCol">
      <w:rPr>
        <w:b/>
        <w:bCs/>
      </w:rPr>
    </w:tblStylePr>
    <w:tblStylePr w:type="lastCol">
      <w:rPr>
        <w:b/>
        <w:bCs/>
      </w:rPr>
    </w:tblStylePr>
    <w:tblStylePr w:type="band1Vert">
      <w:tblPr/>
      <w:tcPr>
        <w:shd w:val="clear" w:color="auto" w:fill="C9E6D2" w:themeFill="accent5" w:themeFillTint="3F"/>
      </w:tcPr>
    </w:tblStylePr>
    <w:tblStylePr w:type="band1Horz">
      <w:tblPr/>
      <w:tcPr>
        <w:tcBorders>
          <w:insideH w:val="nil"/>
          <w:insideV w:val="nil"/>
        </w:tcBorders>
        <w:shd w:val="clear" w:color="auto" w:fill="C9E6D2"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201B9D"/>
    <w:pPr>
      <w:spacing w:after="0"/>
    </w:pPr>
    <w:tblPr>
      <w:tblStyleRowBandSize w:val="1"/>
      <w:tblStyleColBandSize w:val="1"/>
      <w:tblBorders>
        <w:top w:val="single" w:sz="8" w:space="0" w:color="89BAB7" w:themeColor="accent6" w:themeTint="BF"/>
        <w:left w:val="single" w:sz="8" w:space="0" w:color="89BAB7" w:themeColor="accent6" w:themeTint="BF"/>
        <w:bottom w:val="single" w:sz="8" w:space="0" w:color="89BAB7" w:themeColor="accent6" w:themeTint="BF"/>
        <w:right w:val="single" w:sz="8" w:space="0" w:color="89BAB7" w:themeColor="accent6" w:themeTint="BF"/>
        <w:insideH w:val="single" w:sz="8" w:space="0" w:color="89BAB7" w:themeColor="accent6" w:themeTint="BF"/>
      </w:tblBorders>
    </w:tblPr>
    <w:tblStylePr w:type="firstRow">
      <w:pPr>
        <w:spacing w:before="0" w:after="0" w:line="240" w:lineRule="auto"/>
      </w:pPr>
      <w:rPr>
        <w:b/>
        <w:bCs/>
        <w:color w:val="FFFFFF" w:themeColor="background1"/>
      </w:rPr>
      <w:tblPr/>
      <w:tcPr>
        <w:tcBorders>
          <w:top w:val="single" w:sz="8" w:space="0" w:color="89BAB7" w:themeColor="accent6" w:themeTint="BF"/>
          <w:left w:val="single" w:sz="8" w:space="0" w:color="89BAB7" w:themeColor="accent6" w:themeTint="BF"/>
          <w:bottom w:val="single" w:sz="8" w:space="0" w:color="89BAB7" w:themeColor="accent6" w:themeTint="BF"/>
          <w:right w:val="single" w:sz="8" w:space="0" w:color="89BAB7" w:themeColor="accent6" w:themeTint="BF"/>
          <w:insideH w:val="nil"/>
          <w:insideV w:val="nil"/>
        </w:tcBorders>
        <w:shd w:val="clear" w:color="auto" w:fill="62A39F" w:themeFill="accent6"/>
      </w:tcPr>
    </w:tblStylePr>
    <w:tblStylePr w:type="lastRow">
      <w:pPr>
        <w:spacing w:before="0" w:after="0" w:line="240" w:lineRule="auto"/>
      </w:pPr>
      <w:rPr>
        <w:b/>
        <w:bCs/>
      </w:rPr>
      <w:tblPr/>
      <w:tcPr>
        <w:tcBorders>
          <w:top w:val="double" w:sz="6" w:space="0" w:color="89BAB7" w:themeColor="accent6" w:themeTint="BF"/>
          <w:left w:val="single" w:sz="8" w:space="0" w:color="89BAB7" w:themeColor="accent6" w:themeTint="BF"/>
          <w:bottom w:val="single" w:sz="8" w:space="0" w:color="89BAB7" w:themeColor="accent6" w:themeTint="BF"/>
          <w:right w:val="single" w:sz="8" w:space="0" w:color="89BAB7" w:themeColor="accent6" w:themeTint="BF"/>
          <w:insideH w:val="nil"/>
          <w:insideV w:val="nil"/>
        </w:tcBorders>
      </w:tcPr>
    </w:tblStylePr>
    <w:tblStylePr w:type="firstCol">
      <w:rPr>
        <w:b/>
        <w:bCs/>
      </w:rPr>
    </w:tblStylePr>
    <w:tblStylePr w:type="lastCol">
      <w:rPr>
        <w:b/>
        <w:bCs/>
      </w:rPr>
    </w:tblStylePr>
    <w:tblStylePr w:type="band1Vert">
      <w:tblPr/>
      <w:tcPr>
        <w:shd w:val="clear" w:color="auto" w:fill="D8E8E7" w:themeFill="accent6" w:themeFillTint="3F"/>
      </w:tcPr>
    </w:tblStylePr>
    <w:tblStylePr w:type="band1Horz">
      <w:tblPr/>
      <w:tcPr>
        <w:tcBorders>
          <w:insideH w:val="nil"/>
          <w:insideV w:val="nil"/>
        </w:tcBorders>
        <w:shd w:val="clear" w:color="auto" w:fill="D8E8E7"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201B9D"/>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rsid w:val="00201B9D"/>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CADE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CADE4" w:themeFill="accent1"/>
      </w:tcPr>
    </w:tblStylePr>
    <w:tblStylePr w:type="lastCol">
      <w:rPr>
        <w:b/>
        <w:bCs/>
        <w:color w:val="FFFFFF" w:themeColor="background1"/>
      </w:rPr>
      <w:tblPr/>
      <w:tcPr>
        <w:tcBorders>
          <w:left w:val="nil"/>
          <w:right w:val="nil"/>
          <w:insideH w:val="nil"/>
          <w:insideV w:val="nil"/>
        </w:tcBorders>
        <w:shd w:val="clear" w:color="auto" w:fill="1CADE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201B9D"/>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683C6"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683C6" w:themeFill="accent2"/>
      </w:tcPr>
    </w:tblStylePr>
    <w:tblStylePr w:type="lastCol">
      <w:rPr>
        <w:b/>
        <w:bCs/>
        <w:color w:val="FFFFFF" w:themeColor="background1"/>
      </w:rPr>
      <w:tblPr/>
      <w:tcPr>
        <w:tcBorders>
          <w:left w:val="nil"/>
          <w:right w:val="nil"/>
          <w:insideH w:val="nil"/>
          <w:insideV w:val="nil"/>
        </w:tcBorders>
        <w:shd w:val="clear" w:color="auto" w:fill="2683C6"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201B9D"/>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7CED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7CED7" w:themeFill="accent3"/>
      </w:tcPr>
    </w:tblStylePr>
    <w:tblStylePr w:type="lastCol">
      <w:rPr>
        <w:b/>
        <w:bCs/>
        <w:color w:val="FFFFFF" w:themeColor="background1"/>
      </w:rPr>
      <w:tblPr/>
      <w:tcPr>
        <w:tcBorders>
          <w:left w:val="nil"/>
          <w:right w:val="nil"/>
          <w:insideH w:val="nil"/>
          <w:insideV w:val="nil"/>
        </w:tcBorders>
        <w:shd w:val="clear" w:color="auto" w:fill="27CED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201B9D"/>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2BA9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2BA97" w:themeFill="accent4"/>
      </w:tcPr>
    </w:tblStylePr>
    <w:tblStylePr w:type="lastCol">
      <w:rPr>
        <w:b/>
        <w:bCs/>
        <w:color w:val="FFFFFF" w:themeColor="background1"/>
      </w:rPr>
      <w:tblPr/>
      <w:tcPr>
        <w:tcBorders>
          <w:left w:val="nil"/>
          <w:right w:val="nil"/>
          <w:insideH w:val="nil"/>
          <w:insideV w:val="nil"/>
        </w:tcBorders>
        <w:shd w:val="clear" w:color="auto" w:fill="42BA9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201B9D"/>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E885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E8853" w:themeFill="accent5"/>
      </w:tcPr>
    </w:tblStylePr>
    <w:tblStylePr w:type="lastCol">
      <w:rPr>
        <w:b/>
        <w:bCs/>
        <w:color w:val="FFFFFF" w:themeColor="background1"/>
      </w:rPr>
      <w:tblPr/>
      <w:tcPr>
        <w:tcBorders>
          <w:left w:val="nil"/>
          <w:right w:val="nil"/>
          <w:insideH w:val="nil"/>
          <w:insideV w:val="nil"/>
        </w:tcBorders>
        <w:shd w:val="clear" w:color="auto" w:fill="3E885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201B9D"/>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2A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2A39F" w:themeFill="accent6"/>
      </w:tcPr>
    </w:tblStylePr>
    <w:tblStylePr w:type="lastCol">
      <w:rPr>
        <w:b/>
        <w:bCs/>
        <w:color w:val="FFFFFF" w:themeColor="background1"/>
      </w:rPr>
      <w:tblPr/>
      <w:tcPr>
        <w:tcBorders>
          <w:left w:val="nil"/>
          <w:right w:val="nil"/>
          <w:insideH w:val="nil"/>
          <w:insideV w:val="nil"/>
        </w:tcBorders>
        <w:shd w:val="clear" w:color="auto" w:fill="62A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tion1">
    <w:name w:val="Mention1"/>
    <w:basedOn w:val="DefaultParagraphFont"/>
    <w:uiPriority w:val="99"/>
    <w:semiHidden/>
    <w:rsid w:val="00201B9D"/>
    <w:rPr>
      <w:color w:val="2B579A"/>
      <w:sz w:val="22"/>
      <w:shd w:val="clear" w:color="auto" w:fill="E6E6E6"/>
    </w:rPr>
  </w:style>
  <w:style w:type="paragraph" w:styleId="MessageHeader">
    <w:name w:val="Message Header"/>
    <w:basedOn w:val="Normal"/>
    <w:link w:val="MessageHeaderChar"/>
    <w:uiPriority w:val="99"/>
    <w:semiHidden/>
    <w:rsid w:val="00201B9D"/>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F21BA3"/>
    <w:rPr>
      <w:rFonts w:asciiTheme="majorHAnsi" w:eastAsiaTheme="majorEastAsia" w:hAnsiTheme="majorHAnsi" w:cstheme="majorBidi"/>
      <w:color w:val="FFFFFF" w:themeColor="background1"/>
      <w:sz w:val="20"/>
      <w:szCs w:val="24"/>
      <w:shd w:val="pct20" w:color="auto" w:fill="auto"/>
      <w:lang w:eastAsia="en-US"/>
    </w:rPr>
  </w:style>
  <w:style w:type="paragraph" w:styleId="NoSpacing">
    <w:name w:val="No Spacing"/>
    <w:link w:val="NoSpacingChar"/>
    <w:uiPriority w:val="1"/>
    <w:unhideWhenUsed/>
    <w:qFormat/>
    <w:rsid w:val="00201B9D"/>
    <w:pPr>
      <w:spacing w:after="0"/>
    </w:pPr>
  </w:style>
  <w:style w:type="paragraph" w:styleId="NormalWeb">
    <w:name w:val="Normal (Web)"/>
    <w:basedOn w:val="Normal"/>
    <w:uiPriority w:val="99"/>
    <w:semiHidden/>
    <w:rsid w:val="00201B9D"/>
    <w:rPr>
      <w:rFonts w:ascii="Times New Roman" w:hAnsi="Times New Roman" w:cs="Times New Roman"/>
    </w:rPr>
  </w:style>
  <w:style w:type="paragraph" w:styleId="NormalIndent">
    <w:name w:val="Normal Indent"/>
    <w:basedOn w:val="Normal"/>
    <w:uiPriority w:val="99"/>
    <w:semiHidden/>
    <w:rsid w:val="00201B9D"/>
    <w:pPr>
      <w:ind w:left="720"/>
    </w:pPr>
  </w:style>
  <w:style w:type="paragraph" w:styleId="NoteHeading">
    <w:name w:val="Note Heading"/>
    <w:basedOn w:val="Normal"/>
    <w:next w:val="Normal"/>
    <w:link w:val="NoteHeadingChar"/>
    <w:uiPriority w:val="99"/>
    <w:semiHidden/>
    <w:rsid w:val="00201B9D"/>
    <w:pPr>
      <w:spacing w:after="0"/>
    </w:pPr>
  </w:style>
  <w:style w:type="character" w:customStyle="1" w:styleId="NoteHeadingChar">
    <w:name w:val="Note Heading Char"/>
    <w:basedOn w:val="DefaultParagraphFont"/>
    <w:link w:val="NoteHeading"/>
    <w:uiPriority w:val="99"/>
    <w:semiHidden/>
    <w:rsid w:val="00F21BA3"/>
    <w:rPr>
      <w:rFonts w:eastAsiaTheme="minorHAnsi"/>
      <w:color w:val="FFFFFF" w:themeColor="background1"/>
      <w:sz w:val="20"/>
      <w:szCs w:val="24"/>
      <w:lang w:eastAsia="en-US"/>
    </w:rPr>
  </w:style>
  <w:style w:type="character" w:styleId="PageNumber">
    <w:name w:val="page number"/>
    <w:basedOn w:val="DefaultParagraphFont"/>
    <w:uiPriority w:val="99"/>
    <w:semiHidden/>
    <w:rsid w:val="00201B9D"/>
    <w:rPr>
      <w:sz w:val="22"/>
    </w:rPr>
  </w:style>
  <w:style w:type="table" w:styleId="PlainTable1">
    <w:name w:val="Plain Table 1"/>
    <w:basedOn w:val="TableNormal"/>
    <w:uiPriority w:val="41"/>
    <w:rsid w:val="00201B9D"/>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201B9D"/>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201B9D"/>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201B9D"/>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01B9D"/>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rsid w:val="00201B9D"/>
    <w:pPr>
      <w:spacing w:after="0"/>
    </w:pPr>
    <w:rPr>
      <w:rFonts w:ascii="Consolas" w:hAnsi="Consolas"/>
      <w:szCs w:val="21"/>
    </w:rPr>
  </w:style>
  <w:style w:type="character" w:customStyle="1" w:styleId="PlainTextChar">
    <w:name w:val="Plain Text Char"/>
    <w:basedOn w:val="DefaultParagraphFont"/>
    <w:link w:val="PlainText"/>
    <w:uiPriority w:val="99"/>
    <w:semiHidden/>
    <w:rsid w:val="00F21BA3"/>
    <w:rPr>
      <w:rFonts w:ascii="Consolas" w:eastAsiaTheme="minorHAnsi" w:hAnsi="Consolas"/>
      <w:color w:val="FFFFFF" w:themeColor="background1"/>
      <w:sz w:val="20"/>
      <w:szCs w:val="21"/>
      <w:lang w:eastAsia="en-US"/>
    </w:rPr>
  </w:style>
  <w:style w:type="paragraph" w:styleId="Quote">
    <w:name w:val="Quote"/>
    <w:basedOn w:val="Normal"/>
    <w:next w:val="Normal"/>
    <w:link w:val="QuoteChar"/>
    <w:uiPriority w:val="29"/>
    <w:semiHidden/>
    <w:qFormat/>
    <w:rsid w:val="00201B9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F21BA3"/>
    <w:rPr>
      <w:rFonts w:eastAsiaTheme="minorHAnsi"/>
      <w:i/>
      <w:iCs/>
      <w:color w:val="404040" w:themeColor="text1" w:themeTint="BF"/>
      <w:sz w:val="20"/>
      <w:szCs w:val="24"/>
      <w:lang w:eastAsia="en-US"/>
    </w:rPr>
  </w:style>
  <w:style w:type="paragraph" w:styleId="Salutation">
    <w:name w:val="Salutation"/>
    <w:basedOn w:val="Normal"/>
    <w:next w:val="Normal"/>
    <w:link w:val="SalutationChar"/>
    <w:uiPriority w:val="99"/>
    <w:semiHidden/>
    <w:rsid w:val="00201B9D"/>
  </w:style>
  <w:style w:type="character" w:customStyle="1" w:styleId="SalutationChar">
    <w:name w:val="Salutation Char"/>
    <w:basedOn w:val="DefaultParagraphFont"/>
    <w:link w:val="Salutation"/>
    <w:uiPriority w:val="99"/>
    <w:semiHidden/>
    <w:rsid w:val="00F21BA3"/>
    <w:rPr>
      <w:rFonts w:eastAsiaTheme="minorHAnsi"/>
      <w:color w:val="FFFFFF" w:themeColor="background1"/>
      <w:sz w:val="20"/>
      <w:szCs w:val="24"/>
      <w:lang w:eastAsia="en-US"/>
    </w:rPr>
  </w:style>
  <w:style w:type="paragraph" w:styleId="Signature">
    <w:name w:val="Signature"/>
    <w:basedOn w:val="Normal"/>
    <w:link w:val="SignatureChar"/>
    <w:uiPriority w:val="99"/>
    <w:semiHidden/>
    <w:rsid w:val="00201B9D"/>
    <w:pPr>
      <w:spacing w:after="0"/>
      <w:ind w:left="4252"/>
    </w:pPr>
  </w:style>
  <w:style w:type="character" w:customStyle="1" w:styleId="SignatureChar">
    <w:name w:val="Signature Char"/>
    <w:basedOn w:val="DefaultParagraphFont"/>
    <w:link w:val="Signature"/>
    <w:uiPriority w:val="99"/>
    <w:semiHidden/>
    <w:rsid w:val="00F21BA3"/>
    <w:rPr>
      <w:rFonts w:eastAsiaTheme="minorHAnsi"/>
      <w:color w:val="FFFFFF" w:themeColor="background1"/>
      <w:sz w:val="20"/>
      <w:szCs w:val="24"/>
      <w:lang w:eastAsia="en-US"/>
    </w:rPr>
  </w:style>
  <w:style w:type="character" w:customStyle="1" w:styleId="SmartHyperlink1">
    <w:name w:val="Smart Hyperlink1"/>
    <w:basedOn w:val="DefaultParagraphFont"/>
    <w:uiPriority w:val="99"/>
    <w:semiHidden/>
    <w:rsid w:val="00201B9D"/>
    <w:rPr>
      <w:sz w:val="22"/>
      <w:u w:val="dotted"/>
    </w:rPr>
  </w:style>
  <w:style w:type="character" w:styleId="Strong">
    <w:name w:val="Strong"/>
    <w:basedOn w:val="DefaultParagraphFont"/>
    <w:uiPriority w:val="22"/>
    <w:qFormat/>
    <w:rsid w:val="00201B9D"/>
    <w:rPr>
      <w:b/>
      <w:bCs/>
      <w:sz w:val="22"/>
    </w:rPr>
  </w:style>
  <w:style w:type="character" w:styleId="SubtleEmphasis">
    <w:name w:val="Subtle Emphasis"/>
    <w:basedOn w:val="DefaultParagraphFont"/>
    <w:uiPriority w:val="19"/>
    <w:semiHidden/>
    <w:qFormat/>
    <w:rsid w:val="00201B9D"/>
    <w:rPr>
      <w:i/>
      <w:iCs/>
      <w:color w:val="404040" w:themeColor="text1" w:themeTint="BF"/>
      <w:sz w:val="22"/>
    </w:rPr>
  </w:style>
  <w:style w:type="character" w:styleId="SubtleReference">
    <w:name w:val="Subtle Reference"/>
    <w:basedOn w:val="DefaultParagraphFont"/>
    <w:uiPriority w:val="31"/>
    <w:semiHidden/>
    <w:qFormat/>
    <w:rsid w:val="00201B9D"/>
    <w:rPr>
      <w:smallCaps/>
      <w:color w:val="5A5A5A" w:themeColor="text1" w:themeTint="A5"/>
      <w:sz w:val="22"/>
    </w:rPr>
  </w:style>
  <w:style w:type="table" w:styleId="Table3Deffects1">
    <w:name w:val="Table 3D effects 1"/>
    <w:basedOn w:val="TableNormal"/>
    <w:uiPriority w:val="99"/>
    <w:semiHidden/>
    <w:unhideWhenUsed/>
    <w:rsid w:val="00201B9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201B9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201B9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201B9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201B9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201B9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201B9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201B9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201B9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201B9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201B9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201B9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201B9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201B9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201B9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201B9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201B9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201B9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201B9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201B9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201B9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201B9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201B9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201B9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201B9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201B9D"/>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201B9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201B9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201B9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201B9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201B9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201B9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201B9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201B9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201B9D"/>
    <w:pPr>
      <w:spacing w:after="0"/>
      <w:ind w:left="220" w:hanging="220"/>
    </w:pPr>
  </w:style>
  <w:style w:type="paragraph" w:styleId="TableofFigures">
    <w:name w:val="table of figures"/>
    <w:basedOn w:val="Normal"/>
    <w:next w:val="Normal"/>
    <w:uiPriority w:val="99"/>
    <w:semiHidden/>
    <w:rsid w:val="00201B9D"/>
    <w:pPr>
      <w:spacing w:after="0"/>
    </w:pPr>
  </w:style>
  <w:style w:type="table" w:styleId="TableProfessional">
    <w:name w:val="Table Professional"/>
    <w:basedOn w:val="TableNormal"/>
    <w:uiPriority w:val="99"/>
    <w:semiHidden/>
    <w:unhideWhenUsed/>
    <w:rsid w:val="00201B9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201B9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201B9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201B9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201B9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rsid w:val="00201B9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201B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201B9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201B9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201B9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rsid w:val="00201B9D"/>
    <w:pPr>
      <w:spacing w:before="120"/>
    </w:pPr>
    <w:rPr>
      <w:rFonts w:asciiTheme="majorHAnsi" w:eastAsiaTheme="majorEastAsia" w:hAnsiTheme="majorHAnsi" w:cstheme="majorBidi"/>
      <w:b/>
      <w:bCs/>
    </w:rPr>
  </w:style>
  <w:style w:type="paragraph" w:styleId="TOC1">
    <w:name w:val="toc 1"/>
    <w:basedOn w:val="Normal"/>
    <w:next w:val="Normal"/>
    <w:autoRedefine/>
    <w:uiPriority w:val="39"/>
    <w:semiHidden/>
    <w:rsid w:val="00201B9D"/>
    <w:pPr>
      <w:spacing w:after="100"/>
    </w:pPr>
  </w:style>
  <w:style w:type="paragraph" w:styleId="TOC2">
    <w:name w:val="toc 2"/>
    <w:basedOn w:val="Normal"/>
    <w:next w:val="Normal"/>
    <w:autoRedefine/>
    <w:uiPriority w:val="39"/>
    <w:semiHidden/>
    <w:rsid w:val="00201B9D"/>
    <w:pPr>
      <w:spacing w:after="100"/>
      <w:ind w:left="220"/>
    </w:pPr>
  </w:style>
  <w:style w:type="paragraph" w:styleId="TOC3">
    <w:name w:val="toc 3"/>
    <w:basedOn w:val="Normal"/>
    <w:next w:val="Normal"/>
    <w:autoRedefine/>
    <w:uiPriority w:val="39"/>
    <w:semiHidden/>
    <w:rsid w:val="00201B9D"/>
    <w:pPr>
      <w:spacing w:after="100"/>
      <w:ind w:left="440"/>
    </w:pPr>
  </w:style>
  <w:style w:type="paragraph" w:styleId="TOC4">
    <w:name w:val="toc 4"/>
    <w:basedOn w:val="Normal"/>
    <w:next w:val="Normal"/>
    <w:autoRedefine/>
    <w:uiPriority w:val="39"/>
    <w:semiHidden/>
    <w:rsid w:val="00201B9D"/>
    <w:pPr>
      <w:spacing w:after="100"/>
      <w:ind w:left="660"/>
    </w:pPr>
  </w:style>
  <w:style w:type="paragraph" w:styleId="TOC5">
    <w:name w:val="toc 5"/>
    <w:basedOn w:val="Normal"/>
    <w:next w:val="Normal"/>
    <w:autoRedefine/>
    <w:uiPriority w:val="39"/>
    <w:semiHidden/>
    <w:rsid w:val="00201B9D"/>
    <w:pPr>
      <w:spacing w:after="100"/>
      <w:ind w:left="880"/>
    </w:pPr>
  </w:style>
  <w:style w:type="paragraph" w:styleId="TOC6">
    <w:name w:val="toc 6"/>
    <w:basedOn w:val="Normal"/>
    <w:next w:val="Normal"/>
    <w:autoRedefine/>
    <w:uiPriority w:val="39"/>
    <w:semiHidden/>
    <w:rsid w:val="00201B9D"/>
    <w:pPr>
      <w:spacing w:after="100"/>
      <w:ind w:left="1100"/>
    </w:pPr>
  </w:style>
  <w:style w:type="paragraph" w:styleId="TOC7">
    <w:name w:val="toc 7"/>
    <w:basedOn w:val="Normal"/>
    <w:next w:val="Normal"/>
    <w:autoRedefine/>
    <w:uiPriority w:val="39"/>
    <w:semiHidden/>
    <w:rsid w:val="00201B9D"/>
    <w:pPr>
      <w:spacing w:after="100"/>
      <w:ind w:left="1320"/>
    </w:pPr>
  </w:style>
  <w:style w:type="paragraph" w:styleId="TOC8">
    <w:name w:val="toc 8"/>
    <w:basedOn w:val="Normal"/>
    <w:next w:val="Normal"/>
    <w:autoRedefine/>
    <w:uiPriority w:val="39"/>
    <w:semiHidden/>
    <w:rsid w:val="00201B9D"/>
    <w:pPr>
      <w:spacing w:after="100"/>
      <w:ind w:left="1540"/>
    </w:pPr>
  </w:style>
  <w:style w:type="paragraph" w:styleId="TOC9">
    <w:name w:val="toc 9"/>
    <w:basedOn w:val="Normal"/>
    <w:next w:val="Normal"/>
    <w:autoRedefine/>
    <w:uiPriority w:val="39"/>
    <w:semiHidden/>
    <w:rsid w:val="00201B9D"/>
    <w:pPr>
      <w:spacing w:after="100"/>
      <w:ind w:left="1760"/>
    </w:pPr>
  </w:style>
  <w:style w:type="paragraph" w:styleId="TOCHeading">
    <w:name w:val="TOC Heading"/>
    <w:basedOn w:val="Heading1"/>
    <w:next w:val="Normal"/>
    <w:uiPriority w:val="39"/>
    <w:semiHidden/>
    <w:qFormat/>
    <w:rsid w:val="00201B9D"/>
    <w:pPr>
      <w:spacing w:before="240"/>
      <w:outlineLvl w:val="9"/>
    </w:pPr>
    <w:rPr>
      <w:rFonts w:asciiTheme="majorHAnsi" w:eastAsiaTheme="majorEastAsia" w:hAnsiTheme="majorHAnsi"/>
      <w:b w:val="0"/>
      <w:color w:val="1481AB" w:themeColor="accent1" w:themeShade="BF"/>
      <w:sz w:val="32"/>
    </w:rPr>
  </w:style>
  <w:style w:type="character" w:customStyle="1" w:styleId="UnresolvedMention1">
    <w:name w:val="Unresolved Mention1"/>
    <w:basedOn w:val="DefaultParagraphFont"/>
    <w:uiPriority w:val="99"/>
    <w:semiHidden/>
    <w:rsid w:val="00404FC1"/>
    <w:rPr>
      <w:color w:val="595959" w:themeColor="text1" w:themeTint="A6"/>
      <w:sz w:val="22"/>
      <w:shd w:val="clear" w:color="auto" w:fill="E6E6E6"/>
    </w:rPr>
  </w:style>
  <w:style w:type="paragraph" w:customStyle="1" w:styleId="TableTimes">
    <w:name w:val="Table Times"/>
    <w:basedOn w:val="Normal"/>
    <w:semiHidden/>
    <w:qFormat/>
    <w:rsid w:val="000B64B5"/>
    <w:pPr>
      <w:spacing w:after="0"/>
    </w:pPr>
    <w:rPr>
      <w:sz w:val="48"/>
      <w:szCs w:val="48"/>
    </w:rPr>
  </w:style>
  <w:style w:type="paragraph" w:customStyle="1" w:styleId="ImagePlaceholder">
    <w:name w:val="Image Placeholder"/>
    <w:basedOn w:val="Normal"/>
    <w:semiHidden/>
    <w:qFormat/>
    <w:rsid w:val="00FA4511"/>
    <w:rPr>
      <w:sz w:val="10"/>
    </w:rPr>
  </w:style>
  <w:style w:type="character" w:customStyle="1" w:styleId="NoSpacingChar">
    <w:name w:val="No Spacing Char"/>
    <w:basedOn w:val="DefaultParagraphFont"/>
    <w:link w:val="NoSpacing"/>
    <w:uiPriority w:val="1"/>
    <w:rsid w:val="005130D7"/>
  </w:style>
  <w:style w:type="character" w:styleId="UnresolvedMention">
    <w:name w:val="Unresolved Mention"/>
    <w:basedOn w:val="DefaultParagraphFont"/>
    <w:uiPriority w:val="99"/>
    <w:semiHidden/>
    <w:unhideWhenUsed/>
    <w:rsid w:val="00453C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2244695">
      <w:bodyDiv w:val="1"/>
      <w:marLeft w:val="0"/>
      <w:marRight w:val="0"/>
      <w:marTop w:val="0"/>
      <w:marBottom w:val="0"/>
      <w:divBdr>
        <w:top w:val="none" w:sz="0" w:space="0" w:color="auto"/>
        <w:left w:val="none" w:sz="0" w:space="0" w:color="auto"/>
        <w:bottom w:val="none" w:sz="0" w:space="0" w:color="auto"/>
        <w:right w:val="none" w:sz="0" w:space="0" w:color="auto"/>
      </w:divBdr>
      <w:divsChild>
        <w:div w:id="60300196">
          <w:marLeft w:val="0"/>
          <w:marRight w:val="0"/>
          <w:marTop w:val="0"/>
          <w:marBottom w:val="0"/>
          <w:divBdr>
            <w:top w:val="none" w:sz="0" w:space="0" w:color="auto"/>
            <w:left w:val="none" w:sz="0" w:space="0" w:color="auto"/>
            <w:bottom w:val="none" w:sz="0" w:space="0" w:color="auto"/>
            <w:right w:val="none" w:sz="0" w:space="0" w:color="auto"/>
          </w:divBdr>
        </w:div>
        <w:div w:id="13926190">
          <w:marLeft w:val="0"/>
          <w:marRight w:val="0"/>
          <w:marTop w:val="0"/>
          <w:marBottom w:val="0"/>
          <w:divBdr>
            <w:top w:val="none" w:sz="0" w:space="0" w:color="auto"/>
            <w:left w:val="none" w:sz="0" w:space="0" w:color="auto"/>
            <w:bottom w:val="none" w:sz="0" w:space="0" w:color="auto"/>
            <w:right w:val="none" w:sz="0" w:space="0" w:color="auto"/>
          </w:divBdr>
        </w:div>
      </w:divsChild>
    </w:div>
    <w:div w:id="855654381">
      <w:bodyDiv w:val="1"/>
      <w:marLeft w:val="0"/>
      <w:marRight w:val="0"/>
      <w:marTop w:val="0"/>
      <w:marBottom w:val="0"/>
      <w:divBdr>
        <w:top w:val="none" w:sz="0" w:space="0" w:color="auto"/>
        <w:left w:val="none" w:sz="0" w:space="0" w:color="auto"/>
        <w:bottom w:val="none" w:sz="0" w:space="0" w:color="auto"/>
        <w:right w:val="none" w:sz="0" w:space="0" w:color="auto"/>
      </w:divBdr>
    </w:div>
    <w:div w:id="929387125">
      <w:bodyDiv w:val="1"/>
      <w:marLeft w:val="0"/>
      <w:marRight w:val="0"/>
      <w:marTop w:val="0"/>
      <w:marBottom w:val="0"/>
      <w:divBdr>
        <w:top w:val="none" w:sz="0" w:space="0" w:color="auto"/>
        <w:left w:val="none" w:sz="0" w:space="0" w:color="auto"/>
        <w:bottom w:val="none" w:sz="0" w:space="0" w:color="auto"/>
        <w:right w:val="none" w:sz="0" w:space="0" w:color="auto"/>
      </w:divBdr>
    </w:div>
    <w:div w:id="1324893501">
      <w:bodyDiv w:val="1"/>
      <w:marLeft w:val="0"/>
      <w:marRight w:val="0"/>
      <w:marTop w:val="0"/>
      <w:marBottom w:val="0"/>
      <w:divBdr>
        <w:top w:val="none" w:sz="0" w:space="0" w:color="auto"/>
        <w:left w:val="none" w:sz="0" w:space="0" w:color="auto"/>
        <w:bottom w:val="none" w:sz="0" w:space="0" w:color="auto"/>
        <w:right w:val="none" w:sz="0" w:space="0" w:color="auto"/>
      </w:divBdr>
    </w:div>
    <w:div w:id="1583831751">
      <w:bodyDiv w:val="1"/>
      <w:marLeft w:val="0"/>
      <w:marRight w:val="0"/>
      <w:marTop w:val="0"/>
      <w:marBottom w:val="0"/>
      <w:divBdr>
        <w:top w:val="none" w:sz="0" w:space="0" w:color="auto"/>
        <w:left w:val="none" w:sz="0" w:space="0" w:color="auto"/>
        <w:bottom w:val="none" w:sz="0" w:space="0" w:color="auto"/>
        <w:right w:val="none" w:sz="0" w:space="0" w:color="auto"/>
      </w:divBdr>
    </w:div>
    <w:div w:id="1859274968">
      <w:bodyDiv w:val="1"/>
      <w:marLeft w:val="0"/>
      <w:marRight w:val="0"/>
      <w:marTop w:val="0"/>
      <w:marBottom w:val="0"/>
      <w:divBdr>
        <w:top w:val="none" w:sz="0" w:space="0" w:color="auto"/>
        <w:left w:val="none" w:sz="0" w:space="0" w:color="auto"/>
        <w:bottom w:val="none" w:sz="0" w:space="0" w:color="auto"/>
        <w:right w:val="none" w:sz="0" w:space="0" w:color="auto"/>
      </w:divBdr>
      <w:divsChild>
        <w:div w:id="1622804363">
          <w:marLeft w:val="0"/>
          <w:marRight w:val="0"/>
          <w:marTop w:val="0"/>
          <w:marBottom w:val="0"/>
          <w:divBdr>
            <w:top w:val="none" w:sz="0" w:space="0" w:color="auto"/>
            <w:left w:val="none" w:sz="0" w:space="0" w:color="auto"/>
            <w:bottom w:val="none" w:sz="0" w:space="0" w:color="auto"/>
            <w:right w:val="none" w:sz="0" w:space="0" w:color="auto"/>
          </w:divBdr>
        </w:div>
        <w:div w:id="16395323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robotic.com/product/16x2-lcd-display/" TargetMode="External"/><Relationship Id="rId18" Type="http://schemas.openxmlformats.org/officeDocument/2006/relationships/hyperlink" Target="https://marobotic.com/product/1k-resistor-10pcs/" TargetMode="External"/><Relationship Id="rId26"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hyperlink" Target="https://marobotic.com/product/9v-battery-snap-connector-to-dc-male-power-adapter-cable-for-arduino/" TargetMode="External"/><Relationship Id="rId7" Type="http://schemas.openxmlformats.org/officeDocument/2006/relationships/settings" Target="settings.xml"/><Relationship Id="rId12" Type="http://schemas.openxmlformats.org/officeDocument/2006/relationships/hyperlink" Target="https://marobotic.com/product/arduino-uno-r3-dip-board-with-usb-cable/" TargetMode="External"/><Relationship Id="rId17" Type="http://schemas.openxmlformats.org/officeDocument/2006/relationships/hyperlink" Target="https://marobotic.com/product/4-7k-resistor-10pcs/" TargetMode="External"/><Relationship Id="rId25" Type="http://schemas.openxmlformats.org/officeDocument/2006/relationships/image" Target="media/image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marobotic.com/product/5-pc-100r-100-ohm-resistance/" TargetMode="External"/><Relationship Id="rId20" Type="http://schemas.openxmlformats.org/officeDocument/2006/relationships/hyperlink" Target="https://marobotic.com/product/male-to-male-jumper-wires-10cm/" TargetMode="External"/><Relationship Id="rId29" Type="http://schemas.openxmlformats.org/officeDocument/2006/relationships/hyperlink" Target="https://www.hackster.io/ajithbahul/digital-clock-using-arduino-nano-93696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marobotic.com/product/mb102-solderless-breadboard/" TargetMode="External"/><Relationship Id="rId24" Type="http://schemas.openxmlformats.org/officeDocument/2006/relationships/image" Target="media/image2.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https://marobotic.com/product/ds3231-precision-rtc-real-time-clock-module-with-cell/" TargetMode="External"/><Relationship Id="rId23" Type="http://schemas.openxmlformats.org/officeDocument/2006/relationships/image" Target="media/image1.png"/><Relationship Id="rId28" Type="http://schemas.openxmlformats.org/officeDocument/2006/relationships/hyperlink" Target="https://www.electronicsforu.com/electronics-projects/hardware-diy/arduino-real-time-digital-clock" TargetMode="External"/><Relationship Id="rId10" Type="http://schemas.openxmlformats.org/officeDocument/2006/relationships/endnotes" Target="endnotes.xml"/><Relationship Id="rId19" Type="http://schemas.openxmlformats.org/officeDocument/2006/relationships/hyperlink" Target="https://marobotic.com/product/buzzer-5v-12v-12mm/"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marobotic.com/product/push-button/" TargetMode="External"/><Relationship Id="rId22" Type="http://schemas.openxmlformats.org/officeDocument/2006/relationships/hyperlink" Target="https://marobotic.com/product/9v-battery-module/" TargetMode="External"/><Relationship Id="rId27" Type="http://schemas.openxmlformats.org/officeDocument/2006/relationships/hyperlink" Target="https://projecthub.arduino.cc/plouc68000/simplest-uno-digital-clock-ever-03c185" TargetMode="External"/><Relationship Id="rId30" Type="http://schemas.openxmlformats.org/officeDocument/2006/relationships/hyperlink" Target="https://github.com/topics/arduino-clock" TargetMode="Externa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rut\AppData\Roaming\Microsoft\Templates\Meeting%20agend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D1B9D52EE2A43FA8FC9E36534C65E15"/>
        <w:category>
          <w:name w:val="General"/>
          <w:gallery w:val="placeholder"/>
        </w:category>
        <w:types>
          <w:type w:val="bbPlcHdr"/>
        </w:types>
        <w:behaviors>
          <w:behavior w:val="content"/>
        </w:behaviors>
        <w:guid w:val="{5D6A752C-65EE-4A15-B210-E44D679FC5B6}"/>
      </w:docPartPr>
      <w:docPartBody>
        <w:p w:rsidR="00885ADC" w:rsidRDefault="00885ADC">
          <w:pPr>
            <w:pStyle w:val="2D1B9D52EE2A43FA8FC9E36534C65E15"/>
          </w:pPr>
          <w:r>
            <w:t>June 6</w:t>
          </w:r>
          <w:r>
            <w:br/>
          </w:r>
          <w:r w:rsidRPr="00462439">
            <w:t>9:00 am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charset w:val="00"/>
    <w:family w:val="swiss"/>
    <w:pitch w:val="variable"/>
    <w:sig w:usb0="600002F7" w:usb1="02000001"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fornian FB">
    <w:panose1 w:val="0207040306080B0302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ahnschrift SemiBold Condensed">
    <w:panose1 w:val="020B0502040204020203"/>
    <w:charset w:val="00"/>
    <w:family w:val="swiss"/>
    <w:pitch w:val="variable"/>
    <w:sig w:usb0="A00002C7" w:usb1="00000002" w:usb2="00000000" w:usb3="00000000" w:csb0="0000019F" w:csb1="00000000"/>
  </w:font>
  <w:font w:name="var(--wd-title-fon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ADC"/>
    <w:rsid w:val="003D6EA8"/>
    <w:rsid w:val="00885ADC"/>
    <w:rsid w:val="00BE7984"/>
    <w:rsid w:val="00FE16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2"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2"/>
    <w:qFormat/>
    <w:pPr>
      <w:spacing w:after="360" w:line="240" w:lineRule="auto"/>
      <w:outlineLvl w:val="1"/>
    </w:pPr>
    <w:rPr>
      <w:rFonts w:asciiTheme="majorHAnsi" w:eastAsiaTheme="minorHAnsi" w:hAnsiTheme="majorHAnsi"/>
      <w:color w:val="FFFFFF" w:themeColor="background1"/>
      <w:kern w:val="0"/>
      <w:sz w:val="36"/>
      <w:szCs w:val="36"/>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spacing w:after="80" w:line="240" w:lineRule="auto"/>
    </w:pPr>
    <w:rPr>
      <w:rFonts w:asciiTheme="majorHAnsi" w:eastAsiaTheme="minorHAnsi" w:hAnsiTheme="majorHAnsi"/>
      <w:color w:val="ED7D31" w:themeColor="accent2"/>
      <w:kern w:val="0"/>
      <w:sz w:val="160"/>
      <w:szCs w:val="96"/>
      <w:lang w:val="en-US" w:eastAsia="en-US"/>
      <w14:ligatures w14:val="none"/>
    </w:rPr>
  </w:style>
  <w:style w:type="character" w:customStyle="1" w:styleId="TitleChar">
    <w:name w:val="Title Char"/>
    <w:basedOn w:val="DefaultParagraphFont"/>
    <w:link w:val="Title"/>
    <w:uiPriority w:val="1"/>
    <w:rPr>
      <w:rFonts w:asciiTheme="majorHAnsi" w:eastAsiaTheme="minorHAnsi" w:hAnsiTheme="majorHAnsi"/>
      <w:color w:val="ED7D31" w:themeColor="accent2"/>
      <w:kern w:val="0"/>
      <w:sz w:val="160"/>
      <w:szCs w:val="96"/>
      <w:lang w:val="en-US" w:eastAsia="en-US"/>
      <w14:ligatures w14:val="none"/>
    </w:rPr>
  </w:style>
  <w:style w:type="paragraph" w:customStyle="1" w:styleId="2D1B9D52EE2A43FA8FC9E36534C65E15">
    <w:name w:val="2D1B9D52EE2A43FA8FC9E36534C65E15"/>
  </w:style>
  <w:style w:type="character" w:customStyle="1" w:styleId="Heading2Char">
    <w:name w:val="Heading 2 Char"/>
    <w:basedOn w:val="DefaultParagraphFont"/>
    <w:link w:val="Heading2"/>
    <w:uiPriority w:val="2"/>
    <w:rPr>
      <w:rFonts w:asciiTheme="majorHAnsi" w:eastAsiaTheme="minorHAnsi" w:hAnsiTheme="majorHAnsi"/>
      <w:color w:val="FFFFFF" w:themeColor="background1"/>
      <w:kern w:val="0"/>
      <w:sz w:val="36"/>
      <w:szCs w:val="36"/>
      <w:lang w:val="en-US" w:eastAsia="en-US"/>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Agenda">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ustom 71">
      <a:majorFont>
        <a:latin typeface="Californian FB"/>
        <a:ea typeface=""/>
        <a:cs typeface=""/>
      </a:majorFont>
      <a:minorFont>
        <a:latin typeface="Source Sans Pro"/>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100000" t="-60000" r="100000" b="200000"/>
          </a:path>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E871DFA-F65F-44F0-A16E-1ED7443BCE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71FF53D-A47F-42D1-8BB3-BCED5C26C8FD}">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6DA356E4-F922-454F-B68A-48A7FEB8401D}">
  <ds:schemaRefs>
    <ds:schemaRef ds:uri="http://schemas.openxmlformats.org/officeDocument/2006/bibliography"/>
  </ds:schemaRefs>
</ds:datastoreItem>
</file>

<file path=customXml/itemProps4.xml><?xml version="1.0" encoding="utf-8"?>
<ds:datastoreItem xmlns:ds="http://schemas.openxmlformats.org/officeDocument/2006/customXml" ds:itemID="{2D1259CA-5B8C-4DD0-82AD-F63772A1DC18}">
  <ds:schemaRefs>
    <ds:schemaRef ds:uri="http://schemas.microsoft.com/sharepoint/v3/contenttype/forms"/>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Meeting agenda.dotx</Template>
  <TotalTime>0</TotalTime>
  <Pages>14</Pages>
  <Words>2292</Words>
  <Characters>13070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2024-05-12T10:57:00Z</dcterms:created>
  <dcterms:modified xsi:type="dcterms:W3CDTF">2025-02-16T03:38:00Z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